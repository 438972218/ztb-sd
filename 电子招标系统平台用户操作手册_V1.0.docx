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72100330"/>
    <w:bookmarkEnd w:id="0"/>
    <w:p w14:paraId="76AC3820" w14:textId="781D737E" w:rsidR="00E53D19" w:rsidRPr="00477D2D" w:rsidRDefault="0045165E" w:rsidP="00E53D19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 w:rsidRPr="00477D2D">
        <w:rPr>
          <w:rFonts w:ascii="微软雅黑" w:eastAsia="微软雅黑" w:hAnsi="微软雅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E49CEA" wp14:editId="00724A42">
                <wp:simplePos x="0" y="0"/>
                <wp:positionH relativeFrom="column">
                  <wp:posOffset>-57150</wp:posOffset>
                </wp:positionH>
                <wp:positionV relativeFrom="paragraph">
                  <wp:posOffset>95250</wp:posOffset>
                </wp:positionV>
                <wp:extent cx="6305550" cy="84963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849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C1D4EAC" id="矩形 3" o:spid="_x0000_s1026" style="position:absolute;left:0;text-align:left;margin-left:-4.5pt;margin-top:7.5pt;width:496.5pt;height:6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" filled="f" strokecolor="#1f497d [3215]" strokeweight="2pt"/>
            </w:pict>
          </mc:Fallback>
        </mc:AlternateContent>
      </w:r>
    </w:p>
    <w:p w14:paraId="42524AAA" w14:textId="77777777" w:rsidR="00E53D19" w:rsidRPr="00477D2D" w:rsidRDefault="00E53D19" w:rsidP="00E53D19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</w:p>
    <w:p w14:paraId="646E96B3" w14:textId="17C977AD" w:rsidR="007D389D" w:rsidRPr="00477D2D" w:rsidRDefault="007D389D" w:rsidP="007D389D">
      <w:pPr>
        <w:spacing w:before="48" w:after="48"/>
        <w:textAlignment w:val="center"/>
        <w:rPr>
          <w:rFonts w:ascii="微软雅黑" w:eastAsia="微软雅黑" w:hAnsi="微软雅黑"/>
          <w:b/>
        </w:rPr>
      </w:pPr>
      <w:bookmarkStart w:id="1" w:name="_Hlt530894979"/>
      <w:bookmarkStart w:id="2" w:name="_Toc72131958"/>
      <w:bookmarkEnd w:id="1"/>
      <w:r w:rsidRPr="00477D2D">
        <w:rPr>
          <w:rFonts w:ascii="微软雅黑" w:eastAsia="微软雅黑" w:hAnsi="微软雅黑" w:hint="eastAsia"/>
          <w:b/>
        </w:rPr>
        <w:t xml:space="preserve"> </w:t>
      </w:r>
      <w:r w:rsidRPr="00477D2D">
        <w:rPr>
          <w:rFonts w:ascii="微软雅黑" w:eastAsia="微软雅黑" w:hAnsi="微软雅黑"/>
          <w:b/>
        </w:rPr>
        <w:t xml:space="preserve">                                                           </w:t>
      </w:r>
    </w:p>
    <w:p w14:paraId="019843D2" w14:textId="77777777" w:rsidR="007D389D" w:rsidRPr="00477D2D" w:rsidRDefault="007D389D" w:rsidP="007D389D">
      <w:pPr>
        <w:pBdr>
          <w:top w:val="single" w:sz="18" w:space="1" w:color="000080"/>
          <w:bottom w:val="single" w:sz="18" w:space="0" w:color="000080"/>
        </w:pBdr>
        <w:spacing w:before="48" w:after="48"/>
        <w:jc w:val="center"/>
        <w:rPr>
          <w:rFonts w:ascii="微软雅黑" w:eastAsia="微软雅黑" w:hAnsi="微软雅黑"/>
          <w:b/>
          <w:sz w:val="10"/>
          <w:szCs w:val="10"/>
        </w:rPr>
      </w:pPr>
    </w:p>
    <w:p w14:paraId="312DD8C6" w14:textId="0E43DC28" w:rsidR="007D389D" w:rsidRPr="0071531E" w:rsidRDefault="0071531E" w:rsidP="0071531E">
      <w:pPr>
        <w:pBdr>
          <w:top w:val="single" w:sz="18" w:space="1" w:color="000080"/>
          <w:bottom w:val="single" w:sz="18" w:space="0" w:color="000080"/>
        </w:pBdr>
        <w:spacing w:before="48" w:after="48"/>
        <w:jc w:val="center"/>
        <w:rPr>
          <w:rFonts w:ascii="微软雅黑" w:eastAsia="微软雅黑" w:hAnsi="微软雅黑"/>
          <w:b/>
          <w:color w:val="000000"/>
          <w:sz w:val="32"/>
          <w:szCs w:val="32"/>
        </w:rPr>
      </w:pPr>
      <w:r>
        <w:rPr>
          <w:rFonts w:ascii="微软雅黑" w:eastAsia="微软雅黑" w:hAnsi="微软雅黑" w:hint="eastAsia"/>
          <w:b/>
          <w:color w:val="000000"/>
          <w:sz w:val="32"/>
          <w:szCs w:val="32"/>
          <w:lang w:eastAsia="zh-CN"/>
        </w:rPr>
        <w:t>电子招标系统</w:t>
      </w:r>
      <w:r w:rsidRPr="00477D2D">
        <w:rPr>
          <w:rFonts w:ascii="微软雅黑" w:eastAsia="微软雅黑" w:hAnsi="微软雅黑" w:hint="eastAsia"/>
          <w:b/>
          <w:color w:val="000000"/>
          <w:sz w:val="32"/>
          <w:szCs w:val="32"/>
        </w:rPr>
        <w:t>平台</w:t>
      </w:r>
    </w:p>
    <w:p w14:paraId="46E1E0EC" w14:textId="77777777" w:rsidR="007D389D" w:rsidRPr="00477D2D" w:rsidRDefault="007D389D" w:rsidP="007D389D">
      <w:pPr>
        <w:jc w:val="center"/>
        <w:rPr>
          <w:rFonts w:ascii="微软雅黑" w:eastAsia="微软雅黑" w:hAnsi="微软雅黑"/>
          <w:b/>
          <w:color w:val="000000"/>
          <w:sz w:val="36"/>
          <w:szCs w:val="36"/>
        </w:rPr>
      </w:pPr>
    </w:p>
    <w:p w14:paraId="627E9207" w14:textId="07F82C65" w:rsidR="007D389D" w:rsidRDefault="00472620" w:rsidP="007D389D">
      <w:pPr>
        <w:jc w:val="center"/>
        <w:rPr>
          <w:rFonts w:ascii="微软雅黑" w:eastAsia="微软雅黑" w:hAnsi="微软雅黑"/>
          <w:b/>
          <w:sz w:val="56"/>
          <w:szCs w:val="56"/>
          <w:lang w:eastAsia="zh-CN"/>
        </w:rPr>
      </w:pPr>
      <w:r>
        <w:rPr>
          <w:rFonts w:ascii="微软雅黑" w:eastAsia="微软雅黑" w:hAnsi="微软雅黑" w:hint="eastAsia"/>
          <w:b/>
          <w:sz w:val="56"/>
          <w:szCs w:val="56"/>
          <w:lang w:eastAsia="zh-CN"/>
        </w:rPr>
        <w:t>操作手册</w:t>
      </w:r>
    </w:p>
    <w:p w14:paraId="56CBCCC5" w14:textId="2D5B09C6" w:rsidR="00472620" w:rsidRPr="00472620" w:rsidRDefault="00472620" w:rsidP="007D389D">
      <w:pPr>
        <w:jc w:val="center"/>
        <w:rPr>
          <w:rFonts w:ascii="微软雅黑" w:eastAsia="微软雅黑" w:hAnsi="微软雅黑"/>
          <w:b/>
          <w:sz w:val="24"/>
          <w:szCs w:val="56"/>
        </w:rPr>
      </w:pPr>
      <w:r>
        <w:rPr>
          <w:rFonts w:ascii="微软雅黑" w:eastAsia="微软雅黑" w:hAnsi="微软雅黑" w:hint="eastAsia"/>
          <w:b/>
          <w:sz w:val="24"/>
          <w:szCs w:val="56"/>
          <w:lang w:eastAsia="zh-CN"/>
        </w:rPr>
        <w:t>（</w:t>
      </w:r>
      <w:r w:rsidRPr="00472620">
        <w:rPr>
          <w:rFonts w:ascii="微软雅黑" w:eastAsia="微软雅黑" w:hAnsi="微软雅黑" w:hint="eastAsia"/>
          <w:b/>
          <w:sz w:val="24"/>
          <w:szCs w:val="56"/>
          <w:lang w:eastAsia="zh-CN"/>
        </w:rPr>
        <w:t>版本号V</w:t>
      </w:r>
      <w:r w:rsidRPr="00472620">
        <w:rPr>
          <w:rFonts w:ascii="微软雅黑" w:eastAsia="微软雅黑" w:hAnsi="微软雅黑"/>
          <w:b/>
          <w:sz w:val="24"/>
          <w:szCs w:val="56"/>
          <w:lang w:eastAsia="zh-CN"/>
        </w:rPr>
        <w:t>1.0</w:t>
      </w:r>
      <w:r>
        <w:rPr>
          <w:rFonts w:ascii="微软雅黑" w:eastAsia="微软雅黑" w:hAnsi="微软雅黑" w:hint="eastAsia"/>
          <w:b/>
          <w:sz w:val="24"/>
          <w:szCs w:val="56"/>
          <w:lang w:eastAsia="zh-CN"/>
        </w:rPr>
        <w:t>）</w:t>
      </w:r>
    </w:p>
    <w:p w14:paraId="2CB4FDA5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36737A62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072ADA78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120BF168" w14:textId="77777777" w:rsidR="007D389D" w:rsidRPr="00477D2D" w:rsidRDefault="007D389D" w:rsidP="007D389D">
      <w:pPr>
        <w:rPr>
          <w:rFonts w:ascii="微软雅黑" w:eastAsia="微软雅黑" w:hAnsi="微软雅黑"/>
          <w:b/>
          <w:sz w:val="40"/>
          <w:szCs w:val="40"/>
        </w:rPr>
      </w:pPr>
    </w:p>
    <w:p w14:paraId="6F38E504" w14:textId="4D9E97F1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5837D8E8" w14:textId="0643E872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76392172" w14:textId="08C50FEC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0B008DCE" w14:textId="1B76C8FF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37099BB4" w14:textId="34CDFD7B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5D823485" w14:textId="77777777" w:rsidR="007D389D" w:rsidRPr="00477D2D" w:rsidRDefault="007D389D" w:rsidP="007D389D">
      <w:pPr>
        <w:jc w:val="center"/>
        <w:rPr>
          <w:rFonts w:ascii="微软雅黑" w:eastAsia="微软雅黑" w:hAnsi="微软雅黑"/>
          <w:b/>
          <w:sz w:val="40"/>
          <w:szCs w:val="40"/>
        </w:rPr>
      </w:pPr>
    </w:p>
    <w:p w14:paraId="74B6BA2B" w14:textId="77777777" w:rsidR="007D389D" w:rsidRPr="00477D2D" w:rsidRDefault="007D389D" w:rsidP="007D389D">
      <w:pPr>
        <w:jc w:val="center"/>
        <w:rPr>
          <w:rFonts w:ascii="微软雅黑" w:eastAsia="微软雅黑" w:hAnsi="微软雅黑"/>
          <w:sz w:val="32"/>
          <w:szCs w:val="40"/>
        </w:rPr>
      </w:pPr>
      <w:r w:rsidRPr="00477D2D">
        <w:rPr>
          <w:rFonts w:ascii="微软雅黑" w:eastAsia="微软雅黑" w:hAnsi="微软雅黑" w:hint="eastAsia"/>
          <w:sz w:val="32"/>
          <w:szCs w:val="40"/>
        </w:rPr>
        <w:t>江苏恒云太信息科技有限公司</w:t>
      </w:r>
    </w:p>
    <w:p w14:paraId="2110FD3B" w14:textId="418C45CF" w:rsidR="007D389D" w:rsidRPr="00477D2D" w:rsidRDefault="007D389D" w:rsidP="007D389D">
      <w:pPr>
        <w:jc w:val="center"/>
        <w:rPr>
          <w:rFonts w:ascii="微软雅黑" w:eastAsia="微软雅黑" w:hAnsi="微软雅黑"/>
          <w:sz w:val="32"/>
          <w:szCs w:val="40"/>
        </w:rPr>
      </w:pPr>
      <w:r w:rsidRPr="00477D2D">
        <w:rPr>
          <w:rFonts w:ascii="微软雅黑" w:eastAsia="微软雅黑" w:hAnsi="微软雅黑" w:hint="eastAsia"/>
          <w:sz w:val="32"/>
          <w:szCs w:val="40"/>
        </w:rPr>
        <w:t>2</w:t>
      </w:r>
      <w:r w:rsidRPr="00477D2D">
        <w:rPr>
          <w:rFonts w:ascii="微软雅黑" w:eastAsia="微软雅黑" w:hAnsi="微软雅黑"/>
          <w:sz w:val="32"/>
          <w:szCs w:val="40"/>
        </w:rPr>
        <w:t>021</w:t>
      </w:r>
      <w:r w:rsidRPr="00477D2D">
        <w:rPr>
          <w:rFonts w:ascii="微软雅黑" w:eastAsia="微软雅黑" w:hAnsi="微软雅黑" w:hint="eastAsia"/>
          <w:sz w:val="32"/>
          <w:szCs w:val="40"/>
        </w:rPr>
        <w:t>.</w:t>
      </w:r>
      <w:r w:rsidR="0071531E">
        <w:rPr>
          <w:rFonts w:ascii="微软雅黑" w:eastAsia="微软雅黑" w:hAnsi="微软雅黑"/>
          <w:sz w:val="32"/>
          <w:szCs w:val="40"/>
        </w:rPr>
        <w:t>10</w:t>
      </w:r>
    </w:p>
    <w:p w14:paraId="23CF92C8" w14:textId="77777777" w:rsidR="007D389D" w:rsidRPr="00477D2D" w:rsidRDefault="007D389D" w:rsidP="007D389D">
      <w:pPr>
        <w:rPr>
          <w:rFonts w:ascii="微软雅黑" w:eastAsia="微软雅黑" w:hAnsi="微软雅黑"/>
          <w:b/>
          <w:color w:val="000000"/>
          <w:sz w:val="36"/>
          <w:szCs w:val="36"/>
        </w:rPr>
      </w:pPr>
      <w:r w:rsidRPr="00477D2D">
        <w:rPr>
          <w:rFonts w:ascii="微软雅黑" w:eastAsia="微软雅黑" w:hAnsi="微软雅黑"/>
          <w:b/>
          <w:color w:val="000000"/>
          <w:sz w:val="36"/>
          <w:szCs w:val="36"/>
        </w:rPr>
        <w:br w:type="page"/>
      </w:r>
    </w:p>
    <w:p w14:paraId="6D3ECE08" w14:textId="77777777" w:rsidR="007D389D" w:rsidRPr="00477D2D" w:rsidRDefault="007D389D" w:rsidP="007D389D">
      <w:pPr>
        <w:spacing w:before="48" w:after="48"/>
        <w:jc w:val="center"/>
        <w:rPr>
          <w:rFonts w:ascii="微软雅黑" w:eastAsia="微软雅黑" w:hAnsi="微软雅黑"/>
          <w:b/>
          <w:color w:val="000000"/>
          <w:sz w:val="36"/>
          <w:szCs w:val="36"/>
        </w:rPr>
        <w:sectPr w:rsidR="007D389D" w:rsidRPr="00477D2D" w:rsidSect="009A52EB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1668" w:right="1138" w:bottom="1701" w:left="1843" w:header="562" w:footer="922" w:gutter="0"/>
          <w:cols w:space="720"/>
          <w:titlePg/>
          <w:docGrid w:linePitch="326"/>
        </w:sectPr>
      </w:pPr>
    </w:p>
    <w:bookmarkStart w:id="3" w:name="_Toc349492033" w:displacedByCustomXml="next"/>
    <w:bookmarkStart w:id="4" w:name="_Toc340483064" w:displacedByCustomXml="next"/>
    <w:sdt>
      <w:sdtPr>
        <w:rPr>
          <w:rFonts w:ascii="微软雅黑" w:eastAsia="微软雅黑" w:hAnsi="微软雅黑"/>
          <w:b w:val="0"/>
          <w:bCs w:val="0"/>
          <w:kern w:val="0"/>
          <w:sz w:val="20"/>
          <w:szCs w:val="20"/>
          <w:lang w:val="zh-CN" w:eastAsia="zh-CN"/>
        </w:rPr>
        <w:id w:val="1522821024"/>
        <w:docPartObj>
          <w:docPartGallery w:val="Table of Contents"/>
          <w:docPartUnique/>
        </w:docPartObj>
      </w:sdtPr>
      <w:sdtEndPr>
        <w:rPr>
          <w:lang w:eastAsia="es-ES"/>
        </w:rPr>
      </w:sdtEndPr>
      <w:sdtContent>
        <w:p w14:paraId="69609434" w14:textId="75ADF379" w:rsidR="005151BB" w:rsidRPr="00477D2D" w:rsidRDefault="005151BB">
          <w:pPr>
            <w:pStyle w:val="TOC"/>
            <w:rPr>
              <w:rFonts w:ascii="微软雅黑" w:eastAsia="微软雅黑" w:hAnsi="微软雅黑"/>
            </w:rPr>
          </w:pPr>
          <w:r w:rsidRPr="00477D2D">
            <w:rPr>
              <w:rFonts w:ascii="微软雅黑" w:eastAsia="微软雅黑" w:hAnsi="微软雅黑"/>
              <w:lang w:val="zh-CN" w:eastAsia="zh-CN"/>
            </w:rPr>
            <w:t>目</w:t>
          </w:r>
          <w:bookmarkStart w:id="5" w:name="_GoBack"/>
          <w:bookmarkEnd w:id="5"/>
          <w:r w:rsidRPr="00477D2D">
            <w:rPr>
              <w:rFonts w:ascii="微软雅黑" w:eastAsia="微软雅黑" w:hAnsi="微软雅黑"/>
              <w:lang w:val="zh-CN" w:eastAsia="zh-CN"/>
            </w:rPr>
            <w:t>录</w:t>
          </w:r>
        </w:p>
        <w:p w14:paraId="04B9A969" w14:textId="2418E31D" w:rsidR="00AA210A" w:rsidRDefault="005151BB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r w:rsidRPr="00477D2D">
            <w:rPr>
              <w:rFonts w:ascii="微软雅黑" w:eastAsia="微软雅黑" w:hAnsi="微软雅黑"/>
            </w:rPr>
            <w:fldChar w:fldCharType="begin"/>
          </w:r>
          <w:r w:rsidRPr="00477D2D">
            <w:rPr>
              <w:rFonts w:ascii="微软雅黑" w:eastAsia="微软雅黑" w:hAnsi="微软雅黑"/>
            </w:rPr>
            <w:instrText xml:space="preserve"> TOC \o "1-3" \h \z \u </w:instrText>
          </w:r>
          <w:r w:rsidRPr="00477D2D">
            <w:rPr>
              <w:rFonts w:ascii="微软雅黑" w:eastAsia="微软雅黑" w:hAnsi="微软雅黑"/>
            </w:rPr>
            <w:fldChar w:fldCharType="separate"/>
          </w:r>
          <w:hyperlink w:anchor="_Toc86158573" w:history="1">
            <w:r w:rsidR="00AA210A" w:rsidRPr="00BE3433">
              <w:rPr>
                <w:rStyle w:val="af3"/>
                <w:rFonts w:ascii="微软雅黑" w:eastAsia="微软雅黑" w:hAnsi="微软雅黑"/>
                <w:bCs/>
                <w:noProof/>
              </w:rPr>
              <w:t>版本控制</w:t>
            </w:r>
            <w:r w:rsidR="00AA210A">
              <w:rPr>
                <w:noProof/>
                <w:webHidden/>
              </w:rPr>
              <w:tab/>
            </w:r>
            <w:r w:rsidR="00AA210A">
              <w:rPr>
                <w:noProof/>
                <w:webHidden/>
              </w:rPr>
              <w:fldChar w:fldCharType="begin"/>
            </w:r>
            <w:r w:rsidR="00AA210A">
              <w:rPr>
                <w:noProof/>
                <w:webHidden/>
              </w:rPr>
              <w:instrText xml:space="preserve"> PAGEREF _Toc86158573 \h </w:instrText>
            </w:r>
            <w:r w:rsidR="00AA210A">
              <w:rPr>
                <w:noProof/>
                <w:webHidden/>
              </w:rPr>
            </w:r>
            <w:r w:rsidR="00AA210A">
              <w:rPr>
                <w:noProof/>
                <w:webHidden/>
              </w:rPr>
              <w:fldChar w:fldCharType="separate"/>
            </w:r>
            <w:r w:rsidR="00AA210A">
              <w:rPr>
                <w:noProof/>
                <w:webHidden/>
              </w:rPr>
              <w:t>7</w:t>
            </w:r>
            <w:r w:rsidR="00AA210A">
              <w:rPr>
                <w:noProof/>
                <w:webHidden/>
              </w:rPr>
              <w:fldChar w:fldCharType="end"/>
            </w:r>
          </w:hyperlink>
        </w:p>
        <w:p w14:paraId="61A4E660" w14:textId="57033C92" w:rsidR="00AA210A" w:rsidRDefault="00AA210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6158574" w:history="1">
            <w:r w:rsidRPr="00BE3433">
              <w:rPr>
                <w:rStyle w:val="af3"/>
                <w:rFonts w:ascii="微软雅黑" w:eastAsia="微软雅黑" w:hAnsi="微软雅黑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登录&amp;退出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6EAC9" w14:textId="5E0EC2C7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7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1.1 系统登录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E8CE" w14:textId="2F37EF15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7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1.1.1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DAC3" w14:textId="3548A351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7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1.1.2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93FF6" w14:textId="4CCC2C59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79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 系统中退出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78108" w14:textId="52896C99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8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E061" w14:textId="1E62DCC8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8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C639" w14:textId="182585F5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8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1.3 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6282" w14:textId="77FD734E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8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1.2.3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9DAFB" w14:textId="7A7A5E98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8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1.2.4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D383" w14:textId="42950342" w:rsidR="00AA210A" w:rsidRDefault="00AA210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6158586" w:history="1"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基础模块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F3AD" w14:textId="01774561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1" w:history="1">
            <w:r w:rsidRPr="00BE3433">
              <w:rPr>
                <w:rStyle w:val="af3"/>
                <w:rFonts w:ascii="微软雅黑" w:eastAsia="微软雅黑" w:hAnsi="微软雅黑"/>
                <w:b/>
                <w:noProof/>
              </w:rPr>
              <w:t>第2章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F856" w14:textId="7B982146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2.1 公司管理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BAF79" w14:textId="60666013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2.1.1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5938" w14:textId="4719CB61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2.1.2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B640" w14:textId="52A1659D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2.2 部门管理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9E3A" w14:textId="165657D6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6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2.2.1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DCE7" w14:textId="0160761B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2.2.2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B6ED9" w14:textId="2038CCB5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2.3 员工管理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4801" w14:textId="7C2C5CAA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599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2.3.1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5204" w14:textId="07BDAD0D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0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2.3.2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1C79" w14:textId="352A4EDC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2.4 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3091" w14:textId="1CF886AE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2.4.1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DFA7" w14:textId="77BD05C0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2.4.2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2CD41" w14:textId="42A43F0E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2.5 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92150" w14:textId="4B14EABB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2.5.1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FC6B6" w14:textId="0239139B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6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2.5.2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2D5B" w14:textId="7D4850A5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2.6 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ABA3" w14:textId="2F521EFD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2.6.1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C732B" w14:textId="44339007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09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2.6.2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0247" w14:textId="009C31ED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0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2.7 权限组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32679" w14:textId="0E7EDE68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2.7.1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D123" w14:textId="4ECEEF79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2.7.2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1C1C" w14:textId="33F4138B" w:rsidR="00AA210A" w:rsidRDefault="00AA210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6158613" w:history="1"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2355" w14:textId="688CB3D2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3.1 项目新增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64075" w14:textId="448112C7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3.1.1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9469" w14:textId="39B24267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6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3.1.2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133B2" w14:textId="5794121D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3.2 项目编辑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0C4E" w14:textId="76D905A1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3.2.1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E19A" w14:textId="75173546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19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3.2.2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0C5E9" w14:textId="652ACA57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0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3.3 项目删除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543E1" w14:textId="7AE49678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3.3.1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9C61D" w14:textId="5A8C146F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3.3.2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02EE" w14:textId="02AC9121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3.4 项目查看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7275F" w14:textId="5CF00224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3.4.1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E4938" w14:textId="12FE9261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3.4.2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BDC9" w14:textId="5BEE7AFC" w:rsidR="00AA210A" w:rsidRDefault="00AA210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6158626" w:history="1"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招标管理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BD10" w14:textId="363F4E7A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4.1 新建招标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B7CC" w14:textId="7D4563D1" w:rsidR="00AA210A" w:rsidRDefault="00AA210A">
          <w:pPr>
            <w:pStyle w:val="31"/>
            <w:tabs>
              <w:tab w:val="left" w:pos="36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F4AA" w14:textId="2359EB2B" w:rsidR="00AA210A" w:rsidRDefault="00AA210A">
          <w:pPr>
            <w:pStyle w:val="31"/>
            <w:tabs>
              <w:tab w:val="left" w:pos="36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29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D26F" w14:textId="1B1A4253" w:rsidR="00AA210A" w:rsidRDefault="00AA210A">
          <w:pPr>
            <w:pStyle w:val="20"/>
            <w:tabs>
              <w:tab w:val="left" w:pos="324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30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发布招标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BA67" w14:textId="796A77BB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3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4.2.1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2BF3D" w14:textId="03CFD5C2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3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4.2.2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F3504" w14:textId="6090A99C" w:rsidR="00AA210A" w:rsidRDefault="00AA210A">
          <w:pPr>
            <w:pStyle w:val="20"/>
            <w:tabs>
              <w:tab w:val="left" w:pos="324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3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招标监控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BA96" w14:textId="142C90A4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3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4.3.1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E80F" w14:textId="4419A459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3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4.3.2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63993" w14:textId="2D9B196E" w:rsidR="00AA210A" w:rsidRDefault="00AA210A">
          <w:pPr>
            <w:pStyle w:val="20"/>
            <w:tabs>
              <w:tab w:val="left" w:pos="324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0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AA19" w14:textId="2062588A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4.4.1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957EC" w14:textId="3CE70FD3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4.4.2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E694" w14:textId="2D0F2F05" w:rsidR="00AA210A" w:rsidRDefault="00AA210A">
          <w:pPr>
            <w:pStyle w:val="20"/>
            <w:tabs>
              <w:tab w:val="left" w:pos="324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A08A" w14:textId="6361B17E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4.5.1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BDA2D" w14:textId="6245F19A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4.5.2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B68D" w14:textId="32FC63A6" w:rsidR="00AA210A" w:rsidRDefault="00AA210A">
          <w:pPr>
            <w:pStyle w:val="20"/>
            <w:tabs>
              <w:tab w:val="left" w:pos="324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6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澄清报价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46FF" w14:textId="259DEBD8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4.6.1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D5D34" w14:textId="045648B7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4.6.2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D9969" w14:textId="25F6B45F" w:rsidR="00AA210A" w:rsidRDefault="00AA210A">
          <w:pPr>
            <w:pStyle w:val="20"/>
            <w:tabs>
              <w:tab w:val="left" w:pos="324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49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放弃授权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455C" w14:textId="056C1A69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0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4.7.1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A9C5" w14:textId="5A404AA3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4.7.2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5D21F" w14:textId="5B696D98" w:rsidR="00AA210A" w:rsidRDefault="00AA210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6158652" w:history="1"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竞价管理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AA3F1" w14:textId="7AB07696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5.1 新建竞价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FC43" w14:textId="128B6332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5.1.1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7A86" w14:textId="3F7CC161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5.1.2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148A" w14:textId="5C6469B5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6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5.2 发布竞价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ABE7" w14:textId="2B465565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5.2.1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987B" w14:textId="48420DDE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5.2.2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37F2C" w14:textId="4B615ADE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59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5.3 监控竞价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A8AE" w14:textId="084987DB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60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5.3.1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DF20D" w14:textId="25A040D1" w:rsidR="00AA210A" w:rsidRDefault="00AA210A">
          <w:pPr>
            <w:pStyle w:val="31"/>
            <w:tabs>
              <w:tab w:val="left" w:pos="36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6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BCA91" w14:textId="33509DA2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62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5.4 截止竞价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70174" w14:textId="0C473E4B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6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5.4.1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A4BE" w14:textId="7FFAB6C1" w:rsidR="00AA210A" w:rsidRDefault="00AA210A">
          <w:pPr>
            <w:pStyle w:val="31"/>
            <w:tabs>
              <w:tab w:val="left" w:pos="36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66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F28D" w14:textId="4E0AD098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6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5.5 供应商授权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E9DB" w14:textId="01506C6F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6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5.5.1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6036" w14:textId="096F30AB" w:rsidR="00AA210A" w:rsidRDefault="00AA210A">
          <w:pPr>
            <w:pStyle w:val="31"/>
            <w:tabs>
              <w:tab w:val="left" w:pos="36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71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5.5.2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7AF6F" w14:textId="597A5253" w:rsidR="00AA210A" w:rsidRDefault="00AA210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86158672" w:history="1"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E3433">
              <w:rPr>
                <w:rStyle w:val="af3"/>
                <w:rFonts w:ascii="微软雅黑" w:eastAsia="微软雅黑" w:hAnsi="微软雅黑"/>
                <w:bCs/>
                <w:noProof/>
                <w:lang w:eastAsia="zh-CN"/>
              </w:rPr>
              <w:t>供应商管理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41E3" w14:textId="0F2F2957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73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6.1 供应商绩效考核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9861" w14:textId="78B459B7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74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6.6.1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7EE8" w14:textId="7B4E7E14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75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6.6.2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15090" w14:textId="6C28C064" w:rsidR="00AA210A" w:rsidRDefault="00AA210A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76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6.2 供应商查看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8CB1" w14:textId="10116E43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77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6.2.1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E16D3" w14:textId="25041BB7" w:rsidR="00AA210A" w:rsidRDefault="00AA210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6158678" w:history="1">
            <w:r w:rsidRPr="00BE3433">
              <w:rPr>
                <w:rStyle w:val="af3"/>
                <w:rFonts w:ascii="微软雅黑" w:eastAsia="微软雅黑" w:hAnsi="微软雅黑"/>
                <w:noProof/>
                <w:lang w:eastAsia="zh-CN"/>
              </w:rPr>
              <w:t>6.2.2 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_Toc86158678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6C54" w14:textId="49B375C4" w:rsidR="005151BB" w:rsidRPr="00477D2D" w:rsidRDefault="005151BB">
          <w:pPr>
            <w:rPr>
              <w:rFonts w:ascii="微软雅黑" w:eastAsia="微软雅黑" w:hAnsi="微软雅黑"/>
            </w:rPr>
          </w:pPr>
          <w:r w:rsidRPr="00477D2D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08A4920B" w14:textId="031123AB" w:rsidR="007D389D" w:rsidRPr="00477D2D" w:rsidRDefault="007D389D" w:rsidP="00472620">
      <w:pPr>
        <w:pStyle w:val="1"/>
        <w:widowControl w:val="0"/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</w:rPr>
      </w:pPr>
      <w:bookmarkStart w:id="6" w:name="_Toc86158573"/>
      <w:r w:rsidRPr="00477D2D">
        <w:rPr>
          <w:rFonts w:ascii="微软雅黑" w:eastAsia="微软雅黑" w:hAnsi="微软雅黑" w:hint="eastAsia"/>
          <w:bCs/>
          <w:sz w:val="36"/>
          <w:szCs w:val="36"/>
        </w:rPr>
        <w:t>版本控制</w:t>
      </w:r>
      <w:bookmarkEnd w:id="6"/>
    </w:p>
    <w:tbl>
      <w:tblPr>
        <w:tblW w:w="8902" w:type="dxa"/>
        <w:tblInd w:w="93" w:type="dxa"/>
        <w:tblLook w:val="04A0" w:firstRow="1" w:lastRow="0" w:firstColumn="1" w:lastColumn="0" w:noHBand="0" w:noVBand="1"/>
      </w:tblPr>
      <w:tblGrid>
        <w:gridCol w:w="1588"/>
        <w:gridCol w:w="1588"/>
        <w:gridCol w:w="3460"/>
        <w:gridCol w:w="2266"/>
      </w:tblGrid>
      <w:tr w:rsidR="007D389D" w:rsidRPr="00477D2D" w14:paraId="315ABE13" w14:textId="77777777" w:rsidTr="00A96B1A">
        <w:trPr>
          <w:trHeight w:hRule="exact" w:val="340"/>
        </w:trPr>
        <w:tc>
          <w:tcPr>
            <w:tcW w:w="1588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nil"/>
            </w:tcBorders>
            <w:shd w:val="clear" w:color="000000" w:fill="002776"/>
            <w:vAlign w:val="center"/>
            <w:hideMark/>
          </w:tcPr>
          <w:p w14:paraId="2C836BB7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版本</w:t>
            </w:r>
          </w:p>
        </w:tc>
        <w:tc>
          <w:tcPr>
            <w:tcW w:w="1588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nil"/>
            </w:tcBorders>
            <w:shd w:val="clear" w:color="000000" w:fill="002776"/>
            <w:vAlign w:val="center"/>
            <w:hideMark/>
          </w:tcPr>
          <w:p w14:paraId="48C81C67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日期</w:t>
            </w:r>
          </w:p>
        </w:tc>
        <w:tc>
          <w:tcPr>
            <w:tcW w:w="3460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single" w:sz="4" w:space="0" w:color="002776"/>
            </w:tcBorders>
            <w:shd w:val="clear" w:color="000000" w:fill="002776"/>
            <w:vAlign w:val="center"/>
            <w:hideMark/>
          </w:tcPr>
          <w:p w14:paraId="3FF67BDA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新增</w:t>
            </w:r>
            <w:r w:rsidRPr="00477D2D">
              <w:rPr>
                <w:rFonts w:ascii="微软雅黑" w:eastAsia="微软雅黑" w:hAnsi="微软雅黑" w:cs="Arial"/>
                <w:b/>
                <w:bCs/>
                <w:color w:val="FFFFFF"/>
              </w:rPr>
              <w:t>/</w:t>
            </w: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修改</w:t>
            </w:r>
          </w:p>
        </w:tc>
        <w:tc>
          <w:tcPr>
            <w:tcW w:w="2266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single" w:sz="4" w:space="0" w:color="000000"/>
            </w:tcBorders>
            <w:shd w:val="clear" w:color="000000" w:fill="002776"/>
            <w:vAlign w:val="center"/>
            <w:hideMark/>
          </w:tcPr>
          <w:p w14:paraId="6DFA2B44" w14:textId="77777777" w:rsidR="007D389D" w:rsidRPr="00477D2D" w:rsidRDefault="007D389D" w:rsidP="00A96B1A">
            <w:pPr>
              <w:rPr>
                <w:rFonts w:ascii="微软雅黑" w:eastAsia="微软雅黑" w:hAnsi="微软雅黑" w:cs="Arial"/>
                <w:b/>
                <w:bCs/>
                <w:color w:val="FFFFFF"/>
              </w:rPr>
            </w:pPr>
            <w:r w:rsidRPr="00477D2D">
              <w:rPr>
                <w:rFonts w:ascii="微软雅黑" w:eastAsia="微软雅黑" w:hAnsi="微软雅黑" w:cs="宋体"/>
                <w:b/>
                <w:bCs/>
                <w:color w:val="FFFFFF"/>
              </w:rPr>
              <w:t>修订人</w:t>
            </w:r>
          </w:p>
        </w:tc>
      </w:tr>
      <w:tr w:rsidR="007D389D" w:rsidRPr="00477D2D" w14:paraId="6D56BD77" w14:textId="77777777" w:rsidTr="00A96B1A">
        <w:trPr>
          <w:trHeight w:hRule="exact" w:val="340"/>
        </w:trPr>
        <w:tc>
          <w:tcPr>
            <w:tcW w:w="1588" w:type="dxa"/>
            <w:tcBorders>
              <w:top w:val="nil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013AA7D0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&lt;1.0 &gt;</w:t>
            </w:r>
          </w:p>
          <w:p w14:paraId="42447FEC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58EC64C3" w14:textId="574AB836" w:rsidR="007D389D" w:rsidRPr="00477D2D" w:rsidRDefault="00AA210A" w:rsidP="007D389D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2021-10</w:t>
            </w:r>
            <w:r w:rsidR="007D389D" w:rsidRPr="00477D2D">
              <w:rPr>
                <w:rFonts w:ascii="微软雅黑" w:eastAsia="微软雅黑" w:hAnsi="微软雅黑" w:cs="Arial"/>
              </w:rPr>
              <w:t>-</w:t>
            </w:r>
            <w:r>
              <w:rPr>
                <w:rFonts w:ascii="微软雅黑" w:eastAsia="微软雅黑" w:hAnsi="微软雅黑" w:cs="Arial"/>
              </w:rPr>
              <w:t>25</w:t>
            </w:r>
          </w:p>
        </w:tc>
        <w:tc>
          <w:tcPr>
            <w:tcW w:w="3460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FE284F2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 xml:space="preserve">&lt;新增 &gt; </w:t>
            </w:r>
          </w:p>
        </w:tc>
        <w:tc>
          <w:tcPr>
            <w:tcW w:w="2266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30133EA3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&lt;</w:t>
            </w:r>
            <w:r w:rsidRPr="00477D2D">
              <w:rPr>
                <w:rFonts w:ascii="微软雅黑" w:eastAsia="微软雅黑" w:hAnsi="微软雅黑" w:cs="Arial" w:hint="eastAsia"/>
              </w:rPr>
              <w:t>李瑛</w:t>
            </w:r>
            <w:r w:rsidRPr="00477D2D">
              <w:rPr>
                <w:rFonts w:ascii="微软雅黑" w:eastAsia="微软雅黑" w:hAnsi="微软雅黑" w:cs="Arial"/>
              </w:rPr>
              <w:t>&gt;</w:t>
            </w:r>
          </w:p>
        </w:tc>
      </w:tr>
      <w:tr w:rsidR="007D389D" w:rsidRPr="00477D2D" w14:paraId="766E3014" w14:textId="77777777" w:rsidTr="00A96B1A">
        <w:trPr>
          <w:trHeight w:hRule="exact" w:val="340"/>
        </w:trPr>
        <w:tc>
          <w:tcPr>
            <w:tcW w:w="1588" w:type="dxa"/>
            <w:tcBorders>
              <w:top w:val="nil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47F1E241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2581C22A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3460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E0283F8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2266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418DC292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</w:tr>
      <w:tr w:rsidR="007D389D" w:rsidRPr="00477D2D" w14:paraId="5D775575" w14:textId="77777777" w:rsidTr="00A96B1A">
        <w:trPr>
          <w:trHeight w:hRule="exact" w:val="340"/>
        </w:trPr>
        <w:tc>
          <w:tcPr>
            <w:tcW w:w="1588" w:type="dxa"/>
            <w:tcBorders>
              <w:top w:val="nil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C3775AF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76AAB5AE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3460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0E08BED6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  <w:tc>
          <w:tcPr>
            <w:tcW w:w="2266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002776"/>
            </w:tcBorders>
            <w:shd w:val="clear" w:color="auto" w:fill="auto"/>
            <w:vAlign w:val="center"/>
            <w:hideMark/>
          </w:tcPr>
          <w:p w14:paraId="008DDD81" w14:textId="77777777" w:rsidR="007D389D" w:rsidRPr="00477D2D" w:rsidRDefault="007D389D" w:rsidP="00A96B1A">
            <w:pPr>
              <w:rPr>
                <w:rFonts w:ascii="微软雅黑" w:eastAsia="微软雅黑" w:hAnsi="微软雅黑" w:cs="Arial"/>
              </w:rPr>
            </w:pPr>
            <w:r w:rsidRPr="00477D2D">
              <w:rPr>
                <w:rFonts w:ascii="微软雅黑" w:eastAsia="微软雅黑" w:hAnsi="微软雅黑" w:cs="Arial"/>
              </w:rPr>
              <w:t> </w:t>
            </w:r>
          </w:p>
        </w:tc>
      </w:tr>
    </w:tbl>
    <w:p w14:paraId="4616612A" w14:textId="77777777" w:rsidR="007D389D" w:rsidRPr="00477D2D" w:rsidRDefault="007D389D" w:rsidP="007D389D">
      <w:pPr>
        <w:rPr>
          <w:rFonts w:ascii="微软雅黑" w:eastAsia="微软雅黑" w:hAnsi="微软雅黑"/>
        </w:rPr>
      </w:pPr>
    </w:p>
    <w:p w14:paraId="639A70A2" w14:textId="77777777" w:rsidR="007D389D" w:rsidRPr="00477D2D" w:rsidRDefault="007D389D" w:rsidP="007D389D">
      <w:pPr>
        <w:rPr>
          <w:rFonts w:ascii="微软雅黑" w:eastAsia="微软雅黑" w:hAnsi="微软雅黑"/>
        </w:rPr>
      </w:pPr>
      <w:r w:rsidRPr="00477D2D">
        <w:rPr>
          <w:rFonts w:ascii="微软雅黑" w:eastAsia="微软雅黑" w:hAnsi="微软雅黑"/>
        </w:rPr>
        <w:br w:type="page"/>
      </w:r>
    </w:p>
    <w:p w14:paraId="4E369549" w14:textId="56679E87" w:rsidR="007D389D" w:rsidRPr="00477D2D" w:rsidRDefault="00472620" w:rsidP="001E5D09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</w:rPr>
      </w:pPr>
      <w:bookmarkStart w:id="7" w:name="_Toc86158574"/>
      <w:bookmarkEnd w:id="4"/>
      <w:bookmarkEnd w:id="3"/>
      <w:r>
        <w:rPr>
          <w:rFonts w:ascii="微软雅黑" w:eastAsia="微软雅黑" w:hAnsi="微软雅黑" w:hint="eastAsia"/>
          <w:bCs/>
          <w:sz w:val="36"/>
          <w:szCs w:val="36"/>
          <w:lang w:eastAsia="zh-CN"/>
        </w:rPr>
        <w:lastRenderedPageBreak/>
        <w:t>登录&amp;退出</w:t>
      </w:r>
      <w:bookmarkEnd w:id="7"/>
    </w:p>
    <w:p w14:paraId="101C6ED2" w14:textId="7F284DB9" w:rsidR="00472620" w:rsidRPr="00472620" w:rsidRDefault="00472620" w:rsidP="00472620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8" w:name="_Toc86158575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系统登录</w:t>
      </w:r>
      <w:bookmarkEnd w:id="8"/>
    </w:p>
    <w:p w14:paraId="0F8A5A5D" w14:textId="77777777" w:rsidR="00472620" w:rsidRPr="00472620" w:rsidRDefault="00472620" w:rsidP="00472620">
      <w:pPr>
        <w:pStyle w:val="afd"/>
        <w:keepNext/>
        <w:keepLines/>
        <w:numPr>
          <w:ilvl w:val="0"/>
          <w:numId w:val="4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9" w:name="_Toc84681140"/>
      <w:bookmarkStart w:id="10" w:name="_Toc86158470"/>
      <w:bookmarkStart w:id="11" w:name="_Toc86158576"/>
      <w:bookmarkEnd w:id="9"/>
      <w:bookmarkEnd w:id="10"/>
      <w:bookmarkEnd w:id="11"/>
    </w:p>
    <w:p w14:paraId="2C66A795" w14:textId="74178E70" w:rsidR="00472620" w:rsidRDefault="00472620" w:rsidP="00472620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2" w:name="_Toc86158577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2"/>
    </w:p>
    <w:p w14:paraId="46C0567F" w14:textId="71DDC076" w:rsidR="00472620" w:rsidRPr="00472620" w:rsidRDefault="00472620" w:rsidP="00472620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登录</w:t>
      </w:r>
      <w:r>
        <w:rPr>
          <w:rFonts w:hint="eastAsia"/>
          <w:lang w:eastAsia="zh-CN"/>
        </w:rPr>
        <w:t>S</w:t>
      </w:r>
      <w:r>
        <w:rPr>
          <w:lang w:eastAsia="zh-CN"/>
        </w:rPr>
        <w:t>CM</w:t>
      </w:r>
      <w:r>
        <w:rPr>
          <w:rFonts w:hint="eastAsia"/>
          <w:lang w:eastAsia="zh-CN"/>
        </w:rPr>
        <w:t>系统。</w:t>
      </w:r>
    </w:p>
    <w:p w14:paraId="45E2110E" w14:textId="35B7FB0C" w:rsidR="00472620" w:rsidRDefault="00472620" w:rsidP="00472620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3" w:name="_Toc86158578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3"/>
    </w:p>
    <w:p w14:paraId="59DD1229" w14:textId="15183BB5" w:rsidR="00472620" w:rsidRPr="00472620" w:rsidRDefault="00472620" w:rsidP="00472620">
      <w:pPr>
        <w:pStyle w:val="aff"/>
        <w:spacing w:line="360" w:lineRule="auto"/>
        <w:jc w:val="both"/>
        <w:rPr>
          <w:rFonts w:ascii="宋体"/>
          <w:b w:val="0"/>
          <w:bCs w:val="0"/>
          <w:sz w:val="24"/>
          <w:szCs w:val="24"/>
        </w:rPr>
      </w:pPr>
      <w:r>
        <w:rPr>
          <w:rFonts w:ascii="宋体" w:hint="eastAsia"/>
          <w:b w:val="0"/>
          <w:bCs w:val="0"/>
          <w:sz w:val="24"/>
          <w:szCs w:val="24"/>
        </w:rPr>
        <w:t>（1）打开系统地址，进入到S</w:t>
      </w:r>
      <w:r>
        <w:rPr>
          <w:rFonts w:ascii="宋体"/>
          <w:b w:val="0"/>
          <w:bCs w:val="0"/>
          <w:sz w:val="24"/>
          <w:szCs w:val="24"/>
        </w:rPr>
        <w:t>CM</w:t>
      </w:r>
      <w:r>
        <w:rPr>
          <w:rFonts w:ascii="宋体" w:hint="eastAsia"/>
          <w:b w:val="0"/>
          <w:bCs w:val="0"/>
          <w:sz w:val="24"/>
          <w:szCs w:val="24"/>
        </w:rPr>
        <w:t>系统登录界面，如图1</w:t>
      </w:r>
      <w:r>
        <w:rPr>
          <w:rFonts w:ascii="宋体"/>
          <w:b w:val="0"/>
          <w:bCs w:val="0"/>
          <w:sz w:val="24"/>
          <w:szCs w:val="24"/>
        </w:rPr>
        <w:t>.</w:t>
      </w:r>
      <w:r>
        <w:rPr>
          <w:rFonts w:ascii="宋体" w:hint="eastAsia"/>
          <w:b w:val="0"/>
          <w:bCs w:val="0"/>
          <w:sz w:val="24"/>
          <w:szCs w:val="24"/>
        </w:rPr>
        <w:t>1。</w:t>
      </w:r>
    </w:p>
    <w:p w14:paraId="6E26B9EC" w14:textId="0F548929" w:rsidR="00472620" w:rsidRPr="00472620" w:rsidRDefault="00472620" w:rsidP="00472620">
      <w:pPr>
        <w:pStyle w:val="aff"/>
        <w:spacing w:line="360" w:lineRule="auto"/>
        <w:jc w:val="both"/>
        <w:rPr>
          <w:rFonts w:ascii="宋体"/>
          <w:b w:val="0"/>
          <w:bCs w:val="0"/>
          <w:sz w:val="24"/>
          <w:szCs w:val="24"/>
        </w:rPr>
      </w:pPr>
      <w:r>
        <w:rPr>
          <w:rFonts w:ascii="宋体" w:hint="eastAsia"/>
          <w:b w:val="0"/>
          <w:bCs w:val="0"/>
          <w:sz w:val="24"/>
          <w:szCs w:val="24"/>
        </w:rPr>
        <w:t>（2）输入账号、密码，点击【登录】按钮，完成系统登录的操作。</w:t>
      </w:r>
    </w:p>
    <w:p w14:paraId="68FCC77A" w14:textId="77777777" w:rsidR="00472620" w:rsidRDefault="00472620" w:rsidP="00472620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0914D5B" wp14:editId="01514F17">
            <wp:extent cx="6629400" cy="33496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4C18" w14:textId="3CB2F325" w:rsidR="00472620" w:rsidRDefault="00472620" w:rsidP="00472620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 </w:t>
      </w:r>
      <w:r>
        <w:rPr>
          <w:rFonts w:hint="eastAsia"/>
          <w:lang w:eastAsia="zh-CN"/>
        </w:rPr>
        <w:t>登录页面</w:t>
      </w:r>
    </w:p>
    <w:p w14:paraId="693F0F71" w14:textId="23A3C680" w:rsidR="00472620" w:rsidRDefault="00472620" w:rsidP="00472620">
      <w:pPr>
        <w:pStyle w:val="aff"/>
        <w:spacing w:line="360" w:lineRule="auto"/>
        <w:jc w:val="both"/>
        <w:rPr>
          <w:rFonts w:ascii="宋体"/>
          <w:b w:val="0"/>
          <w:bCs w:val="0"/>
          <w:sz w:val="24"/>
          <w:szCs w:val="24"/>
        </w:rPr>
      </w:pPr>
      <w:r>
        <w:rPr>
          <w:rFonts w:ascii="宋体" w:hint="eastAsia"/>
          <w:b w:val="0"/>
          <w:bCs w:val="0"/>
          <w:sz w:val="24"/>
          <w:szCs w:val="24"/>
        </w:rPr>
        <w:t>（</w:t>
      </w:r>
      <w:r>
        <w:rPr>
          <w:rFonts w:ascii="宋体"/>
          <w:b w:val="0"/>
          <w:bCs w:val="0"/>
          <w:sz w:val="24"/>
          <w:szCs w:val="24"/>
        </w:rPr>
        <w:t>3</w:t>
      </w:r>
      <w:r>
        <w:rPr>
          <w:rFonts w:ascii="宋体" w:hint="eastAsia"/>
          <w:b w:val="0"/>
          <w:bCs w:val="0"/>
          <w:sz w:val="24"/>
          <w:szCs w:val="24"/>
        </w:rPr>
        <w:t>）【忘记密码】点击后输入用户名。点击【确定】后给用户邮箱发送邮件，</w:t>
      </w:r>
      <w:r w:rsidR="007D41E5">
        <w:rPr>
          <w:rFonts w:ascii="宋体" w:hint="eastAsia"/>
          <w:b w:val="0"/>
          <w:bCs w:val="0"/>
          <w:sz w:val="24"/>
          <w:szCs w:val="24"/>
        </w:rPr>
        <w:t>打开邮件</w:t>
      </w:r>
      <w:r>
        <w:rPr>
          <w:rFonts w:ascii="宋体" w:hint="eastAsia"/>
          <w:b w:val="0"/>
          <w:bCs w:val="0"/>
          <w:sz w:val="24"/>
          <w:szCs w:val="24"/>
        </w:rPr>
        <w:t>根据</w:t>
      </w:r>
      <w:proofErr w:type="gramStart"/>
      <w:r>
        <w:rPr>
          <w:rFonts w:ascii="宋体" w:hint="eastAsia"/>
          <w:b w:val="0"/>
          <w:bCs w:val="0"/>
          <w:sz w:val="24"/>
          <w:szCs w:val="24"/>
        </w:rPr>
        <w:t>提示重</w:t>
      </w:r>
      <w:proofErr w:type="gramEnd"/>
      <w:r>
        <w:rPr>
          <w:rFonts w:ascii="宋体" w:hint="eastAsia"/>
          <w:b w:val="0"/>
          <w:bCs w:val="0"/>
          <w:sz w:val="24"/>
          <w:szCs w:val="24"/>
        </w:rPr>
        <w:t>设密码。</w:t>
      </w:r>
    </w:p>
    <w:p w14:paraId="032DBC88" w14:textId="4F02685B" w:rsidR="00472620" w:rsidRPr="00472620" w:rsidRDefault="00472620" w:rsidP="00472620">
      <w:pPr>
        <w:pStyle w:val="aff0"/>
        <w:ind w:firstLine="20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A6A3923" wp14:editId="32E1D0C4">
            <wp:extent cx="2717074" cy="1156498"/>
            <wp:effectExtent l="0" t="0" r="762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2473" cy="11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A084" w14:textId="77777777" w:rsidR="00472620" w:rsidRPr="00472620" w:rsidRDefault="00472620" w:rsidP="00472620">
      <w:pPr>
        <w:pStyle w:val="a0"/>
        <w:ind w:left="0"/>
        <w:rPr>
          <w:lang w:eastAsia="zh-CN"/>
        </w:rPr>
      </w:pPr>
    </w:p>
    <w:p w14:paraId="7712763F" w14:textId="01DB8026" w:rsidR="00472620" w:rsidRDefault="00472620" w:rsidP="00472620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59EAC2F" wp14:editId="21FBAAAD">
            <wp:extent cx="6629400" cy="25488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C10" w14:textId="57931648" w:rsidR="00472620" w:rsidRPr="00472620" w:rsidRDefault="00472620" w:rsidP="00472620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.2 </w:t>
      </w:r>
      <w:r>
        <w:rPr>
          <w:rFonts w:hint="eastAsia"/>
          <w:lang w:eastAsia="zh-CN"/>
        </w:rPr>
        <w:t>主页</w:t>
      </w:r>
    </w:p>
    <w:p w14:paraId="6E4E81DB" w14:textId="70CF04E4" w:rsidR="00472620" w:rsidRDefault="00472620" w:rsidP="001E5D09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4" w:name="_Toc86158579"/>
      <w:bookmarkEnd w:id="2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系统中退出</w:t>
      </w:r>
      <w:bookmarkEnd w:id="14"/>
    </w:p>
    <w:p w14:paraId="14A02D05" w14:textId="77777777" w:rsidR="007D41E5" w:rsidRPr="007D41E5" w:rsidRDefault="007D41E5" w:rsidP="007D41E5">
      <w:pPr>
        <w:pStyle w:val="afd"/>
        <w:keepNext/>
        <w:keepLines/>
        <w:numPr>
          <w:ilvl w:val="1"/>
          <w:numId w:val="4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15" w:name="_Toc84681144"/>
      <w:bookmarkStart w:id="16" w:name="_Toc86158474"/>
      <w:bookmarkStart w:id="17" w:name="_Toc86158580"/>
      <w:bookmarkEnd w:id="15"/>
      <w:bookmarkEnd w:id="16"/>
      <w:bookmarkEnd w:id="17"/>
    </w:p>
    <w:p w14:paraId="69E07F2C" w14:textId="3490086E" w:rsidR="007D41E5" w:rsidRDefault="007D41E5" w:rsidP="007D41E5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8" w:name="_Toc86158581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8"/>
    </w:p>
    <w:p w14:paraId="647BA18F" w14:textId="276BD2CE" w:rsidR="007D41E5" w:rsidRPr="00472620" w:rsidRDefault="007D41E5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退出</w:t>
      </w:r>
      <w:r>
        <w:rPr>
          <w:rFonts w:hint="eastAsia"/>
          <w:lang w:eastAsia="zh-CN"/>
        </w:rPr>
        <w:t>S</w:t>
      </w:r>
      <w:r>
        <w:rPr>
          <w:lang w:eastAsia="zh-CN"/>
        </w:rPr>
        <w:t>CM</w:t>
      </w:r>
      <w:r>
        <w:rPr>
          <w:rFonts w:hint="eastAsia"/>
          <w:lang w:eastAsia="zh-CN"/>
        </w:rPr>
        <w:t>系统。</w:t>
      </w:r>
    </w:p>
    <w:p w14:paraId="50FB8B06" w14:textId="1ACB6DAE" w:rsidR="007D41E5" w:rsidRPr="007D41E5" w:rsidRDefault="007D41E5" w:rsidP="007D41E5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9" w:name="_Toc86158582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9"/>
    </w:p>
    <w:p w14:paraId="10AF4263" w14:textId="3242AC2B" w:rsidR="00472620" w:rsidRDefault="00472620" w:rsidP="00472620">
      <w:pPr>
        <w:pStyle w:val="a0"/>
        <w:ind w:left="0"/>
        <w:rPr>
          <w:lang w:eastAsia="zh-CN"/>
        </w:rPr>
      </w:pPr>
      <w:r>
        <w:t>单击页面右上角的</w:t>
      </w:r>
      <w:r>
        <w:rPr>
          <w:rFonts w:hint="eastAsia"/>
          <w:lang w:eastAsia="zh-CN"/>
        </w:rPr>
        <w:t>图标展开列表，点击</w:t>
      </w:r>
      <w:r>
        <w:t>“</w:t>
      </w:r>
      <w:r>
        <w:rPr>
          <w:rFonts w:hint="eastAsia"/>
          <w:lang w:eastAsia="zh-CN"/>
        </w:rPr>
        <w:t>退出登录</w:t>
      </w:r>
      <w:r>
        <w:t>”</w:t>
      </w:r>
      <w:r w:rsidR="007D41E5">
        <w:rPr>
          <w:rFonts w:hint="eastAsia"/>
          <w:lang w:eastAsia="zh-CN"/>
        </w:rPr>
        <w:t>退出</w:t>
      </w:r>
      <w:r>
        <w:t>当前账号。</w:t>
      </w:r>
      <w:r>
        <w:rPr>
          <w:rFonts w:hint="eastAsia"/>
          <w:lang w:eastAsia="zh-CN"/>
        </w:rPr>
        <w:t xml:space="preserve"> </w:t>
      </w:r>
    </w:p>
    <w:p w14:paraId="3893EBD8" w14:textId="072B9F82" w:rsidR="00472620" w:rsidRDefault="00472620" w:rsidP="00472620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9D340E8" wp14:editId="3B76E66D">
            <wp:extent cx="1005840" cy="100584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3EB" w14:textId="3375FE8D" w:rsidR="005C5EBD" w:rsidRDefault="005C5EBD" w:rsidP="00472620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1.3</w:t>
      </w:r>
    </w:p>
    <w:p w14:paraId="3F228827" w14:textId="0B537C2B" w:rsidR="00472620" w:rsidRDefault="00472620" w:rsidP="00472620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20" w:name="_Toc86158583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修改密码</w:t>
      </w:r>
      <w:bookmarkEnd w:id="20"/>
    </w:p>
    <w:p w14:paraId="54DE48C0" w14:textId="77777777" w:rsidR="007D41E5" w:rsidRDefault="007D41E5" w:rsidP="007D41E5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21" w:name="_Toc86158584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21"/>
    </w:p>
    <w:p w14:paraId="6E99D08A" w14:textId="27042D60" w:rsidR="007D41E5" w:rsidRPr="00472620" w:rsidRDefault="007D41E5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修改登录用户密码。</w:t>
      </w:r>
    </w:p>
    <w:p w14:paraId="1CCF3884" w14:textId="3CA84081" w:rsidR="007D41E5" w:rsidRPr="007D41E5" w:rsidRDefault="007D41E5" w:rsidP="007D41E5">
      <w:pPr>
        <w:pStyle w:val="3"/>
        <w:widowControl w:val="0"/>
        <w:numPr>
          <w:ilvl w:val="2"/>
          <w:numId w:val="4"/>
        </w:numPr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22" w:name="_Toc86158585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22"/>
    </w:p>
    <w:p w14:paraId="663EEDE4" w14:textId="128EB26C" w:rsidR="00472620" w:rsidRPr="00472620" w:rsidRDefault="00472620" w:rsidP="00472620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输入旧密码，新密码，确认新密码后点击确定修改密码</w:t>
      </w:r>
    </w:p>
    <w:p w14:paraId="74C43D1C" w14:textId="0BCBB666" w:rsidR="00472620" w:rsidRDefault="00472620" w:rsidP="00472620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E03C77" wp14:editId="54DFD54A">
            <wp:extent cx="3435531" cy="17041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61" cy="17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313C" w14:textId="6C4F4C2E" w:rsidR="005C5EBD" w:rsidRPr="00472620" w:rsidRDefault="005C5EBD" w:rsidP="00472620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1</w:t>
      </w:r>
      <w:r>
        <w:rPr>
          <w:lang w:eastAsia="zh-CN"/>
        </w:rPr>
        <w:t>.4</w:t>
      </w:r>
    </w:p>
    <w:p w14:paraId="337495C5" w14:textId="239BE788" w:rsidR="007D389D" w:rsidRPr="00472620" w:rsidRDefault="00472620" w:rsidP="00472620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  <w:lang w:eastAsia="zh-CN"/>
        </w:rPr>
      </w:pPr>
      <w:bookmarkStart w:id="23" w:name="_Toc86158586"/>
      <w:r w:rsidRPr="00472620">
        <w:rPr>
          <w:rFonts w:ascii="微软雅黑" w:eastAsia="微软雅黑" w:hAnsi="微软雅黑" w:hint="eastAsia"/>
          <w:bCs/>
          <w:sz w:val="36"/>
          <w:szCs w:val="36"/>
          <w:lang w:eastAsia="zh-CN"/>
        </w:rPr>
        <w:t>基础模块</w:t>
      </w:r>
      <w:bookmarkEnd w:id="23"/>
    </w:p>
    <w:p w14:paraId="721A6088" w14:textId="77777777" w:rsidR="007D389D" w:rsidRPr="00477D2D" w:rsidRDefault="007D389D" w:rsidP="001E5D09">
      <w:pPr>
        <w:pStyle w:val="afd"/>
        <w:keepNext/>
        <w:keepLines/>
        <w:numPr>
          <w:ilvl w:val="0"/>
          <w:numId w:val="4"/>
        </w:numPr>
        <w:tabs>
          <w:tab w:val="left" w:pos="425"/>
          <w:tab w:val="left" w:pos="709"/>
          <w:tab w:val="left" w:pos="2520"/>
        </w:tabs>
        <w:spacing w:line="360" w:lineRule="auto"/>
        <w:ind w:rightChars="100" w:right="200" w:firstLineChars="0"/>
        <w:jc w:val="left"/>
        <w:outlineLvl w:val="0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24" w:name="_Toc81557805"/>
      <w:bookmarkStart w:id="25" w:name="_Toc81557914"/>
      <w:bookmarkStart w:id="26" w:name="_Toc82185791"/>
      <w:bookmarkStart w:id="27" w:name="_Toc84681151"/>
      <w:bookmarkStart w:id="28" w:name="_Toc86158481"/>
      <w:bookmarkStart w:id="29" w:name="_Toc86158587"/>
      <w:bookmarkEnd w:id="24"/>
      <w:bookmarkEnd w:id="25"/>
      <w:bookmarkEnd w:id="26"/>
      <w:bookmarkEnd w:id="27"/>
      <w:bookmarkEnd w:id="28"/>
      <w:bookmarkEnd w:id="29"/>
    </w:p>
    <w:p w14:paraId="185A055A" w14:textId="77777777" w:rsidR="007D389D" w:rsidRPr="00477D2D" w:rsidRDefault="007D389D" w:rsidP="001E5D09">
      <w:pPr>
        <w:pStyle w:val="afd"/>
        <w:keepNext/>
        <w:keepLines/>
        <w:numPr>
          <w:ilvl w:val="0"/>
          <w:numId w:val="4"/>
        </w:numPr>
        <w:tabs>
          <w:tab w:val="left" w:pos="425"/>
          <w:tab w:val="left" w:pos="709"/>
          <w:tab w:val="left" w:pos="2520"/>
        </w:tabs>
        <w:spacing w:line="360" w:lineRule="auto"/>
        <w:ind w:rightChars="100" w:right="200" w:firstLineChars="0"/>
        <w:jc w:val="left"/>
        <w:outlineLvl w:val="0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30" w:name="_Toc81557806"/>
      <w:bookmarkStart w:id="31" w:name="_Toc81557915"/>
      <w:bookmarkStart w:id="32" w:name="_Toc82185792"/>
      <w:bookmarkStart w:id="33" w:name="_Toc84681152"/>
      <w:bookmarkStart w:id="34" w:name="_Toc86158482"/>
      <w:bookmarkStart w:id="35" w:name="_Toc86158588"/>
      <w:bookmarkEnd w:id="30"/>
      <w:bookmarkEnd w:id="31"/>
      <w:bookmarkEnd w:id="32"/>
      <w:bookmarkEnd w:id="33"/>
      <w:bookmarkEnd w:id="34"/>
      <w:bookmarkEnd w:id="35"/>
    </w:p>
    <w:p w14:paraId="77620DB3" w14:textId="77777777" w:rsidR="007D389D" w:rsidRPr="00477D2D" w:rsidRDefault="007D389D" w:rsidP="001E5D09">
      <w:pPr>
        <w:pStyle w:val="afd"/>
        <w:keepNext/>
        <w:keepLines/>
        <w:numPr>
          <w:ilvl w:val="1"/>
          <w:numId w:val="4"/>
        </w:numPr>
        <w:pBdr>
          <w:top w:val="single" w:sz="48" w:space="4" w:color="auto"/>
        </w:pBd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36" w:name="_Toc81557807"/>
      <w:bookmarkStart w:id="37" w:name="_Toc81557916"/>
      <w:bookmarkStart w:id="38" w:name="_Toc82185793"/>
      <w:bookmarkStart w:id="39" w:name="_Toc84681153"/>
      <w:bookmarkStart w:id="40" w:name="_Toc86158483"/>
      <w:bookmarkStart w:id="41" w:name="_Toc86158589"/>
      <w:bookmarkEnd w:id="36"/>
      <w:bookmarkEnd w:id="37"/>
      <w:bookmarkEnd w:id="38"/>
      <w:bookmarkEnd w:id="39"/>
      <w:bookmarkEnd w:id="40"/>
      <w:bookmarkEnd w:id="41"/>
    </w:p>
    <w:p w14:paraId="31BA0488" w14:textId="77777777" w:rsidR="007D389D" w:rsidRPr="00477D2D" w:rsidRDefault="007D389D" w:rsidP="001E5D09">
      <w:pPr>
        <w:pStyle w:val="afd"/>
        <w:keepNext/>
        <w:keepLines/>
        <w:numPr>
          <w:ilvl w:val="1"/>
          <w:numId w:val="4"/>
        </w:numPr>
        <w:pBdr>
          <w:top w:val="single" w:sz="48" w:space="4" w:color="auto"/>
        </w:pBd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42" w:name="_Toc81557808"/>
      <w:bookmarkStart w:id="43" w:name="_Toc81557917"/>
      <w:bookmarkStart w:id="44" w:name="_Toc82185794"/>
      <w:bookmarkStart w:id="45" w:name="_Toc84681154"/>
      <w:bookmarkStart w:id="46" w:name="_Toc86158484"/>
      <w:bookmarkStart w:id="47" w:name="_Toc86158590"/>
      <w:bookmarkEnd w:id="42"/>
      <w:bookmarkEnd w:id="43"/>
      <w:bookmarkEnd w:id="44"/>
      <w:bookmarkEnd w:id="45"/>
      <w:bookmarkEnd w:id="46"/>
      <w:bookmarkEnd w:id="47"/>
    </w:p>
    <w:p w14:paraId="12B99C30" w14:textId="77777777" w:rsidR="00472620" w:rsidRPr="00472620" w:rsidRDefault="00472620" w:rsidP="00472620">
      <w:pPr>
        <w:pStyle w:val="afd"/>
        <w:keepNext/>
        <w:keepLines/>
        <w:widowControl/>
        <w:numPr>
          <w:ilvl w:val="0"/>
          <w:numId w:val="3"/>
        </w:numPr>
        <w:spacing w:before="200" w:line="276" w:lineRule="auto"/>
        <w:ind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48" w:name="_Toc86158591"/>
      <w:bookmarkEnd w:id="48"/>
    </w:p>
    <w:p w14:paraId="07ED1659" w14:textId="744A82C4" w:rsidR="005151BB" w:rsidRDefault="005151BB" w:rsidP="00472620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49" w:name="_Toc86158592"/>
      <w:r w:rsidRPr="00472620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公司管理</w:t>
      </w:r>
      <w:bookmarkEnd w:id="49"/>
    </w:p>
    <w:p w14:paraId="5F0D0327" w14:textId="47ACFD7D" w:rsidR="00472620" w:rsidRDefault="00472620" w:rsidP="00472620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0" w:name="_Toc86158593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50"/>
    </w:p>
    <w:p w14:paraId="52857542" w14:textId="366DD6E0" w:rsidR="007D41E5" w:rsidRPr="007D41E5" w:rsidRDefault="007D41E5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管理组织架构，维护集团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公司信息。</w:t>
      </w:r>
    </w:p>
    <w:p w14:paraId="151F56B5" w14:textId="7AD5B465" w:rsidR="00472620" w:rsidRDefault="007D41E5" w:rsidP="007D41E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1" w:name="_Toc86158594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51"/>
    </w:p>
    <w:p w14:paraId="73769281" w14:textId="658471DF" w:rsidR="007D41E5" w:rsidRPr="007D41E5" w:rsidRDefault="007D41E5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Pr="007D41E5">
        <w:rPr>
          <w:rFonts w:hint="eastAsia"/>
        </w:rPr>
        <w:t xml:space="preserve"> </w:t>
      </w:r>
      <w:r w:rsidRPr="007D41E5"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组织架构</w:t>
      </w:r>
      <w:r w:rsidRPr="007D41E5"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公司管理</w:t>
      </w:r>
      <w:r w:rsidRPr="007D41E5">
        <w:rPr>
          <w:rFonts w:hint="eastAsia"/>
          <w:lang w:eastAsia="zh-CN"/>
        </w:rPr>
        <w:t>,</w:t>
      </w:r>
      <w:r w:rsidRPr="007D41E5">
        <w:rPr>
          <w:rFonts w:hint="eastAsia"/>
          <w:lang w:eastAsia="zh-CN"/>
        </w:rPr>
        <w:t>进入到</w:t>
      </w:r>
      <w:r>
        <w:rPr>
          <w:rFonts w:hint="eastAsia"/>
          <w:lang w:eastAsia="zh-CN"/>
        </w:rPr>
        <w:t>公司</w:t>
      </w:r>
      <w:r w:rsidRPr="007D41E5">
        <w:rPr>
          <w:rFonts w:hint="eastAsia"/>
          <w:lang w:eastAsia="zh-CN"/>
        </w:rPr>
        <w:t>管理页面，如图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 w:rsidR="00E81BE7">
        <w:rPr>
          <w:lang w:eastAsia="zh-CN"/>
        </w:rPr>
        <w:t>.1</w:t>
      </w:r>
      <w:r w:rsidRPr="007D41E5">
        <w:rPr>
          <w:rFonts w:hint="eastAsia"/>
          <w:lang w:eastAsia="zh-CN"/>
        </w:rPr>
        <w:t>，该界面分为左右两部分，左边为</w:t>
      </w:r>
      <w:r>
        <w:rPr>
          <w:rFonts w:hint="eastAsia"/>
          <w:lang w:eastAsia="zh-CN"/>
        </w:rPr>
        <w:t>公司架构</w:t>
      </w:r>
      <w:r w:rsidRPr="007D41E5">
        <w:rPr>
          <w:rFonts w:hint="eastAsia"/>
          <w:lang w:eastAsia="zh-CN"/>
        </w:rPr>
        <w:t>信息，右边为所选</w:t>
      </w:r>
      <w:r>
        <w:rPr>
          <w:rFonts w:hint="eastAsia"/>
          <w:lang w:eastAsia="zh-CN"/>
        </w:rPr>
        <w:t>公司的详细</w:t>
      </w:r>
      <w:r w:rsidRPr="007D41E5">
        <w:rPr>
          <w:rFonts w:hint="eastAsia"/>
          <w:lang w:eastAsia="zh-CN"/>
        </w:rPr>
        <w:t>信息。</w:t>
      </w:r>
    </w:p>
    <w:p w14:paraId="2D7EFD18" w14:textId="2AE502AE" w:rsidR="005151BB" w:rsidRDefault="005151BB" w:rsidP="005151BB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 w:rsidRPr="00477D2D">
        <w:rPr>
          <w:rFonts w:ascii="微软雅黑" w:eastAsia="微软雅黑" w:hAnsi="微软雅黑"/>
          <w:lang w:eastAsia="zh-CN"/>
        </w:rPr>
        <w:tab/>
      </w:r>
      <w:r w:rsidR="00472620">
        <w:rPr>
          <w:noProof/>
          <w:lang w:eastAsia="zh-CN"/>
        </w:rPr>
        <w:drawing>
          <wp:inline distT="0" distB="0" distL="0" distR="0" wp14:anchorId="232C39C0" wp14:editId="2CDFFB8C">
            <wp:extent cx="6629400" cy="28594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864F" w14:textId="75A9917D" w:rsidR="007D41E5" w:rsidRDefault="007D41E5" w:rsidP="007D41E5">
      <w:pPr>
        <w:pStyle w:val="a0"/>
        <w:tabs>
          <w:tab w:val="left" w:pos="1903"/>
        </w:tabs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>.1</w:t>
      </w:r>
      <w:r w:rsidR="00E81BE7">
        <w:rPr>
          <w:rFonts w:ascii="微软雅黑" w:eastAsia="微软雅黑" w:hAnsi="微软雅黑"/>
          <w:lang w:eastAsia="zh-CN"/>
        </w:rPr>
        <w:t>.1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公司管理</w:t>
      </w:r>
    </w:p>
    <w:p w14:paraId="7B8F9053" w14:textId="4F5F335D" w:rsidR="007D41E5" w:rsidRPr="005C5EBD" w:rsidRDefault="007D41E5" w:rsidP="00057A5F">
      <w:pPr>
        <w:pStyle w:val="afd"/>
        <w:numPr>
          <w:ilvl w:val="0"/>
          <w:numId w:val="23"/>
        </w:numPr>
        <w:ind w:firstLineChars="0"/>
        <w:rPr>
          <w:rFonts w:ascii="微软雅黑" w:eastAsia="微软雅黑" w:hAnsi="微软雅黑"/>
          <w:kern w:val="0"/>
          <w:sz w:val="20"/>
          <w:szCs w:val="20"/>
        </w:rPr>
      </w:pPr>
      <w:r w:rsidRPr="005C5EBD">
        <w:rPr>
          <w:rFonts w:ascii="微软雅黑" w:eastAsia="微软雅黑" w:hAnsi="微软雅黑" w:hint="eastAsia"/>
        </w:rPr>
        <w:t>点击【新增】按钮，弹出新增公司页面，如图2</w:t>
      </w:r>
      <w:r w:rsidRPr="005C5EBD">
        <w:rPr>
          <w:rFonts w:ascii="微软雅黑" w:eastAsia="微软雅黑" w:hAnsi="微软雅黑"/>
        </w:rPr>
        <w:t>.</w:t>
      </w:r>
      <w:r w:rsidR="00E81BE7">
        <w:rPr>
          <w:rFonts w:ascii="微软雅黑" w:eastAsia="微软雅黑" w:hAnsi="微软雅黑"/>
        </w:rPr>
        <w:t>1.</w:t>
      </w:r>
      <w:r w:rsidRPr="005C5EBD">
        <w:rPr>
          <w:rFonts w:ascii="微软雅黑" w:eastAsia="微软雅黑" w:hAnsi="微软雅黑"/>
        </w:rPr>
        <w:t>2</w:t>
      </w:r>
      <w:r w:rsidRPr="005C5EBD">
        <w:rPr>
          <w:rFonts w:ascii="微软雅黑" w:eastAsia="微软雅黑" w:hAnsi="微软雅黑" w:hint="eastAsia"/>
        </w:rPr>
        <w:t>，输入要新建的公司名称、公司简称、选择公司类型、公司上级，其中公司名称、公司简称为必填，</w:t>
      </w:r>
      <w:proofErr w:type="gramStart"/>
      <w:r w:rsidRPr="005C5EBD">
        <w:rPr>
          <w:rFonts w:ascii="微软雅黑" w:eastAsia="微软雅黑" w:hAnsi="微软雅黑" w:hint="eastAsia"/>
          <w:kern w:val="0"/>
          <w:sz w:val="20"/>
          <w:szCs w:val="20"/>
        </w:rPr>
        <w:t>若类型</w:t>
      </w:r>
      <w:proofErr w:type="gramEnd"/>
      <w:r w:rsidRPr="005C5EBD">
        <w:rPr>
          <w:rFonts w:ascii="微软雅黑" w:eastAsia="微软雅黑" w:hAnsi="微软雅黑" w:hint="eastAsia"/>
          <w:kern w:val="0"/>
          <w:sz w:val="20"/>
          <w:szCs w:val="20"/>
        </w:rPr>
        <w:t>为公司，则上级不能为空，</w:t>
      </w:r>
      <w:r w:rsidRPr="005C5EBD">
        <w:rPr>
          <w:rFonts w:ascii="微软雅黑" w:eastAsia="微软雅黑" w:hAnsi="微软雅黑" w:hint="eastAsia"/>
        </w:rPr>
        <w:t>输入完成后单击【保存】按钮，</w:t>
      </w:r>
      <w:r w:rsidRPr="005C5EBD">
        <w:rPr>
          <w:rFonts w:ascii="微软雅黑" w:eastAsia="微软雅黑" w:hAnsi="微软雅黑" w:hint="eastAsia"/>
        </w:rPr>
        <w:lastRenderedPageBreak/>
        <w:t>保存当前操作，</w:t>
      </w:r>
    </w:p>
    <w:p w14:paraId="6B24A7AF" w14:textId="7DA5253E" w:rsidR="007D41E5" w:rsidRDefault="007D41E5" w:rsidP="007D41E5">
      <w:pPr>
        <w:pStyle w:val="a0"/>
        <w:tabs>
          <w:tab w:val="left" w:pos="1903"/>
        </w:tabs>
        <w:ind w:left="36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47A9203" wp14:editId="0FB3EF28">
            <wp:extent cx="6629400" cy="26549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C7CA" w14:textId="5DE9BBDF" w:rsidR="005C5EBD" w:rsidRDefault="005C5EBD" w:rsidP="005C5EBD">
      <w:pPr>
        <w:pStyle w:val="a0"/>
        <w:tabs>
          <w:tab w:val="left" w:pos="1903"/>
        </w:tabs>
        <w:ind w:left="36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>.</w:t>
      </w:r>
      <w:r w:rsidR="00E81BE7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2 </w:t>
      </w:r>
      <w:r>
        <w:rPr>
          <w:rFonts w:ascii="微软雅黑" w:eastAsia="微软雅黑" w:hAnsi="微软雅黑" w:hint="eastAsia"/>
          <w:lang w:eastAsia="zh-CN"/>
        </w:rPr>
        <w:t>新增公司</w:t>
      </w:r>
    </w:p>
    <w:p w14:paraId="7FBF5EE0" w14:textId="2B6486A4" w:rsidR="007D41E5" w:rsidRDefault="007D41E5" w:rsidP="00057A5F">
      <w:pPr>
        <w:pStyle w:val="a0"/>
        <w:numPr>
          <w:ilvl w:val="0"/>
          <w:numId w:val="23"/>
        </w:numPr>
        <w:tabs>
          <w:tab w:val="left" w:pos="1903"/>
        </w:tabs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点击左侧树状节点，编辑右侧详情后点击保存可以修改公司信息</w:t>
      </w:r>
    </w:p>
    <w:p w14:paraId="726A5EB2" w14:textId="7C2055C9" w:rsidR="007D41E5" w:rsidRPr="00477D2D" w:rsidRDefault="007D41E5" w:rsidP="00057A5F">
      <w:pPr>
        <w:pStyle w:val="a0"/>
        <w:numPr>
          <w:ilvl w:val="0"/>
          <w:numId w:val="23"/>
        </w:numPr>
        <w:tabs>
          <w:tab w:val="left" w:pos="1903"/>
        </w:tabs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点击左侧树状末级节点，点击右侧删除按钮可以删除公司，有下级节点的组织不可删除</w:t>
      </w:r>
    </w:p>
    <w:p w14:paraId="07C4CFA4" w14:textId="1EDE102B" w:rsidR="007D389D" w:rsidRDefault="005151BB" w:rsidP="007D41E5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52" w:name="_Toc86158595"/>
      <w:r w:rsidRPr="007D41E5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部门管理</w:t>
      </w:r>
      <w:bookmarkEnd w:id="52"/>
    </w:p>
    <w:p w14:paraId="25DB5F17" w14:textId="6F694CFF" w:rsidR="007D41E5" w:rsidRDefault="007D41E5" w:rsidP="007D41E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3" w:name="_Toc86158596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.2.1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53"/>
    </w:p>
    <w:p w14:paraId="6BDBBFD5" w14:textId="42049024" w:rsidR="007D41E5" w:rsidRPr="007D41E5" w:rsidRDefault="007D41E5" w:rsidP="007D41E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管理</w:t>
      </w:r>
      <w:r w:rsidR="002431C1">
        <w:rPr>
          <w:rFonts w:hint="eastAsia"/>
          <w:lang w:eastAsia="zh-CN"/>
        </w:rPr>
        <w:t>部门</w:t>
      </w:r>
      <w:r>
        <w:rPr>
          <w:rFonts w:hint="eastAsia"/>
          <w:lang w:eastAsia="zh-CN"/>
        </w:rPr>
        <w:t>，维护</w:t>
      </w:r>
      <w:r w:rsidR="002431C1">
        <w:rPr>
          <w:rFonts w:hint="eastAsia"/>
          <w:lang w:eastAsia="zh-CN"/>
        </w:rPr>
        <w:t>部门</w:t>
      </w:r>
      <w:r>
        <w:rPr>
          <w:rFonts w:hint="eastAsia"/>
          <w:lang w:eastAsia="zh-CN"/>
        </w:rPr>
        <w:t>信息。</w:t>
      </w:r>
    </w:p>
    <w:p w14:paraId="685B3D58" w14:textId="34F6AE64" w:rsidR="007D41E5" w:rsidRDefault="007D41E5" w:rsidP="007D41E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4" w:name="_Toc86158597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.2.2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54"/>
    </w:p>
    <w:p w14:paraId="768D03C6" w14:textId="417803FF" w:rsidR="005C5EBD" w:rsidRPr="005C5EBD" w:rsidRDefault="005C5EBD" w:rsidP="005C5EBD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Pr="007D41E5">
        <w:rPr>
          <w:rFonts w:hint="eastAsia"/>
        </w:rPr>
        <w:t xml:space="preserve"> </w:t>
      </w:r>
      <w:r w:rsidRPr="007D41E5"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组织架构</w:t>
      </w:r>
      <w:r w:rsidRPr="007D41E5"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部门管理</w:t>
      </w:r>
      <w:r w:rsidRPr="007D41E5">
        <w:rPr>
          <w:rFonts w:hint="eastAsia"/>
          <w:lang w:eastAsia="zh-CN"/>
        </w:rPr>
        <w:t>,</w:t>
      </w:r>
      <w:r w:rsidRPr="007D41E5">
        <w:rPr>
          <w:rFonts w:hint="eastAsia"/>
          <w:lang w:eastAsia="zh-CN"/>
        </w:rPr>
        <w:t>进入到</w:t>
      </w:r>
      <w:r>
        <w:rPr>
          <w:rFonts w:hint="eastAsia"/>
          <w:lang w:eastAsia="zh-CN"/>
        </w:rPr>
        <w:t>部门</w:t>
      </w:r>
      <w:r w:rsidRPr="007D41E5">
        <w:rPr>
          <w:rFonts w:hint="eastAsia"/>
          <w:lang w:eastAsia="zh-CN"/>
        </w:rPr>
        <w:t>管理页面，如图</w:t>
      </w:r>
      <w:r>
        <w:rPr>
          <w:rFonts w:hint="eastAsia"/>
          <w:lang w:eastAsia="zh-CN"/>
        </w:rPr>
        <w:t>2</w:t>
      </w:r>
      <w:r w:rsidR="00E81BE7">
        <w:rPr>
          <w:lang w:eastAsia="zh-CN"/>
        </w:rPr>
        <w:t>.2.1</w:t>
      </w:r>
      <w:r w:rsidRPr="007D41E5">
        <w:rPr>
          <w:rFonts w:hint="eastAsia"/>
          <w:lang w:eastAsia="zh-CN"/>
        </w:rPr>
        <w:t>，该界面分为左右两部分，左边为</w:t>
      </w:r>
      <w:r>
        <w:rPr>
          <w:rFonts w:hint="eastAsia"/>
          <w:lang w:eastAsia="zh-CN"/>
        </w:rPr>
        <w:t>部门架构</w:t>
      </w:r>
      <w:r w:rsidRPr="007D41E5">
        <w:rPr>
          <w:rFonts w:hint="eastAsia"/>
          <w:lang w:eastAsia="zh-CN"/>
        </w:rPr>
        <w:t>信息，右边为所选</w:t>
      </w:r>
      <w:r>
        <w:rPr>
          <w:rFonts w:hint="eastAsia"/>
          <w:lang w:eastAsia="zh-CN"/>
        </w:rPr>
        <w:t>部门的详细</w:t>
      </w:r>
      <w:r w:rsidRPr="007D41E5">
        <w:rPr>
          <w:rFonts w:hint="eastAsia"/>
          <w:lang w:eastAsia="zh-CN"/>
        </w:rPr>
        <w:t>信息。</w:t>
      </w:r>
    </w:p>
    <w:p w14:paraId="481EFD44" w14:textId="152154DD" w:rsidR="007D41E5" w:rsidRDefault="005C5EBD" w:rsidP="007D41E5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8970A8" wp14:editId="24F057BF">
            <wp:extent cx="6629400" cy="115633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63E3" w14:textId="2698F68D" w:rsidR="005C5EBD" w:rsidRDefault="005C5EBD" w:rsidP="005C5EB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 w:rsidR="00E81BE7">
        <w:rPr>
          <w:lang w:eastAsia="zh-CN"/>
        </w:rPr>
        <w:t>2.1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部门管理</w:t>
      </w:r>
    </w:p>
    <w:p w14:paraId="0A43825B" w14:textId="6B03AE37" w:rsidR="005C5EBD" w:rsidRPr="005C5EBD" w:rsidRDefault="005C5EBD" w:rsidP="005C5EBD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2</w:t>
      </w:r>
      <w:r>
        <w:rPr>
          <w:rFonts w:ascii="微软雅黑" w:eastAsia="微软雅黑" w:hAnsi="微软雅黑"/>
          <w:lang w:eastAsia="zh-CN"/>
        </w:rPr>
        <w:t>.</w:t>
      </w:r>
      <w:r w:rsidRPr="005C5EBD">
        <w:rPr>
          <w:rFonts w:ascii="微软雅黑" w:eastAsia="微软雅黑" w:hAnsi="微软雅黑" w:hint="eastAsia"/>
        </w:rPr>
        <w:t>点击【新增】按钮，弹出新增</w:t>
      </w:r>
      <w:r w:rsidRPr="005C5EBD">
        <w:rPr>
          <w:rFonts w:ascii="微软雅黑" w:eastAsia="微软雅黑" w:hAnsi="微软雅黑" w:hint="eastAsia"/>
          <w:lang w:eastAsia="zh-CN"/>
        </w:rPr>
        <w:t>部门</w:t>
      </w:r>
      <w:r w:rsidRPr="005C5EBD">
        <w:rPr>
          <w:rFonts w:ascii="微软雅黑" w:eastAsia="微软雅黑" w:hAnsi="微软雅黑" w:hint="eastAsia"/>
        </w:rPr>
        <w:t>页面，如图2</w:t>
      </w:r>
      <w:r w:rsidR="00E81BE7">
        <w:rPr>
          <w:rFonts w:ascii="微软雅黑" w:eastAsia="微软雅黑" w:hAnsi="微软雅黑"/>
        </w:rPr>
        <w:t>.2.2</w:t>
      </w:r>
      <w:r w:rsidRPr="005C5EBD">
        <w:rPr>
          <w:rFonts w:ascii="微软雅黑" w:eastAsia="微软雅黑" w:hAnsi="微软雅黑" w:hint="eastAsia"/>
        </w:rPr>
        <w:t>，输入要新建的</w:t>
      </w:r>
      <w:r w:rsidRPr="005C5EBD">
        <w:rPr>
          <w:rFonts w:ascii="微软雅黑" w:eastAsia="微软雅黑" w:hAnsi="微软雅黑" w:hint="eastAsia"/>
          <w:lang w:eastAsia="zh-CN"/>
        </w:rPr>
        <w:t>部门</w:t>
      </w:r>
      <w:r w:rsidRPr="005C5EBD">
        <w:rPr>
          <w:rFonts w:ascii="微软雅黑" w:eastAsia="微软雅黑" w:hAnsi="微软雅黑" w:hint="eastAsia"/>
        </w:rPr>
        <w:t>名称、</w:t>
      </w:r>
      <w:r w:rsidRPr="005C5EBD">
        <w:rPr>
          <w:rFonts w:ascii="微软雅黑" w:eastAsia="微软雅黑" w:hAnsi="微软雅黑" w:hint="eastAsia"/>
          <w:lang w:eastAsia="zh-CN"/>
        </w:rPr>
        <w:t>部门</w:t>
      </w:r>
      <w:r w:rsidRPr="005C5EBD">
        <w:rPr>
          <w:rFonts w:ascii="微软雅黑" w:eastAsia="微软雅黑" w:hAnsi="微软雅黑" w:hint="eastAsia"/>
        </w:rPr>
        <w:t>简称、选择</w:t>
      </w:r>
      <w:r w:rsidRPr="005C5EBD">
        <w:rPr>
          <w:rFonts w:ascii="微软雅黑" w:eastAsia="微软雅黑" w:hAnsi="微软雅黑" w:hint="eastAsia"/>
          <w:lang w:eastAsia="zh-CN"/>
        </w:rPr>
        <w:t>部门负责人</w:t>
      </w:r>
      <w:r w:rsidRPr="005C5EBD">
        <w:rPr>
          <w:rFonts w:ascii="微软雅黑" w:eastAsia="微软雅黑" w:hAnsi="微软雅黑" w:hint="eastAsia"/>
        </w:rPr>
        <w:t>、</w:t>
      </w:r>
      <w:r w:rsidRPr="005C5EBD">
        <w:rPr>
          <w:rFonts w:ascii="微软雅黑" w:eastAsia="微软雅黑" w:hAnsi="微软雅黑" w:hint="eastAsia"/>
          <w:lang w:eastAsia="zh-CN"/>
        </w:rPr>
        <w:t>其中部门名称和简称</w:t>
      </w:r>
      <w:r w:rsidRPr="005C5EBD">
        <w:rPr>
          <w:rFonts w:ascii="微软雅黑" w:eastAsia="微软雅黑" w:hAnsi="微软雅黑" w:hint="eastAsia"/>
        </w:rPr>
        <w:t>为必填，</w:t>
      </w:r>
      <w:r w:rsidRPr="005C5EBD">
        <w:rPr>
          <w:rFonts w:ascii="微软雅黑" w:eastAsia="微软雅黑" w:hAnsi="微软雅黑" w:hint="eastAsia"/>
          <w:lang w:eastAsia="zh-CN"/>
        </w:rPr>
        <w:t>部门编码自动生成</w:t>
      </w:r>
      <w:r w:rsidRPr="005C5EBD">
        <w:rPr>
          <w:rFonts w:ascii="微软雅黑" w:eastAsia="微软雅黑" w:hAnsi="微软雅黑" w:hint="eastAsia"/>
        </w:rPr>
        <w:t>，输入完成后单击【保存】按钮，保存当前操作</w:t>
      </w:r>
      <w:r w:rsidRPr="005C5EBD">
        <w:rPr>
          <w:rFonts w:ascii="微软雅黑" w:eastAsia="微软雅黑" w:hAnsi="微软雅黑" w:hint="eastAsia"/>
          <w:lang w:eastAsia="zh-CN"/>
        </w:rPr>
        <w:t>。</w:t>
      </w:r>
    </w:p>
    <w:p w14:paraId="1224E5EE" w14:textId="22F0FAEC" w:rsidR="005C5EBD" w:rsidRDefault="005C5EBD" w:rsidP="005C5EBD">
      <w:pPr>
        <w:rPr>
          <w:rFonts w:ascii="微软雅黑" w:eastAsia="微软雅黑" w:hAnsi="微软雅黑"/>
        </w:rPr>
      </w:pPr>
      <w:r>
        <w:rPr>
          <w:noProof/>
          <w:lang w:eastAsia="zh-CN"/>
        </w:rPr>
        <w:lastRenderedPageBreak/>
        <w:drawing>
          <wp:inline distT="0" distB="0" distL="0" distR="0" wp14:anchorId="16FA3587" wp14:editId="1FB463D1">
            <wp:extent cx="6629400" cy="18770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86B" w14:textId="102083FA" w:rsidR="005C5EBD" w:rsidRPr="005C5EBD" w:rsidRDefault="005C5EBD" w:rsidP="005C5EB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 w:rsidR="00E81BE7">
        <w:rPr>
          <w:lang w:eastAsia="zh-CN"/>
        </w:rPr>
        <w:t>.2.2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部门新增</w:t>
      </w:r>
    </w:p>
    <w:p w14:paraId="265046A0" w14:textId="78553AC7" w:rsidR="005C5EBD" w:rsidRDefault="005C5EBD" w:rsidP="005C5EBD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3</w:t>
      </w:r>
      <w:r>
        <w:rPr>
          <w:rFonts w:ascii="微软雅黑" w:eastAsia="微软雅黑" w:hAnsi="微软雅黑"/>
          <w:lang w:eastAsia="zh-CN"/>
        </w:rPr>
        <w:t>.</w:t>
      </w:r>
      <w:r w:rsidRPr="005C5EBD">
        <w:rPr>
          <w:rFonts w:ascii="微软雅黑" w:eastAsia="微软雅黑" w:hAnsi="微软雅黑" w:hint="eastAsia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点击左侧树状节点，编辑右侧详情后点击保存可以修改部门信息</w:t>
      </w:r>
    </w:p>
    <w:p w14:paraId="7E6F9F75" w14:textId="22CED0EC" w:rsidR="005C5EBD" w:rsidRPr="005C5EBD" w:rsidRDefault="005C5EBD" w:rsidP="005C5EBD">
      <w:pPr>
        <w:pStyle w:val="a0"/>
        <w:tabs>
          <w:tab w:val="left" w:pos="1903"/>
        </w:tabs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4.</w:t>
      </w:r>
      <w:r>
        <w:rPr>
          <w:rFonts w:ascii="微软雅黑" w:eastAsia="微软雅黑" w:hAnsi="微软雅黑" w:hint="eastAsia"/>
          <w:lang w:eastAsia="zh-CN"/>
        </w:rPr>
        <w:t>点击左侧树状末级节点，点击右侧删除按钮可以删除部门，有下级节点的组织不可删除</w:t>
      </w:r>
    </w:p>
    <w:p w14:paraId="329E2F0D" w14:textId="7347D5AC" w:rsidR="005C5EBD" w:rsidRDefault="005C5EBD" w:rsidP="005C5EBD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>
        <w:rPr>
          <w:rFonts w:hint="eastAsia"/>
          <w:lang w:eastAsia="zh-CN"/>
        </w:rPr>
        <w:t>点击【员工信息】</w:t>
      </w:r>
      <w:proofErr w:type="gramStart"/>
      <w:r>
        <w:rPr>
          <w:rFonts w:hint="eastAsia"/>
          <w:lang w:eastAsia="zh-CN"/>
        </w:rPr>
        <w:t>页签可以</w:t>
      </w:r>
      <w:proofErr w:type="gramEnd"/>
      <w:r>
        <w:rPr>
          <w:rFonts w:hint="eastAsia"/>
          <w:lang w:eastAsia="zh-CN"/>
        </w:rPr>
        <w:t>查看部门员工信息，如图</w:t>
      </w:r>
      <w:r>
        <w:rPr>
          <w:rFonts w:hint="eastAsia"/>
          <w:lang w:eastAsia="zh-CN"/>
        </w:rPr>
        <w:t>2</w:t>
      </w:r>
      <w:r w:rsidR="00E81BE7">
        <w:rPr>
          <w:lang w:eastAsia="zh-CN"/>
        </w:rPr>
        <w:t>.2.3</w:t>
      </w:r>
    </w:p>
    <w:p w14:paraId="573D19BA" w14:textId="073B912B" w:rsidR="005C5EBD" w:rsidRDefault="005C5EBD" w:rsidP="005C5EBD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71CF673" wp14:editId="2B3FE30D">
            <wp:extent cx="6629400" cy="1462405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72A1" w14:textId="70C64032" w:rsidR="005C5EBD" w:rsidRPr="005C5EBD" w:rsidRDefault="005C5EBD" w:rsidP="005C5EB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 w:rsidR="00E81BE7">
        <w:rPr>
          <w:lang w:eastAsia="zh-CN"/>
        </w:rPr>
        <w:t>.2.3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员工信息</w:t>
      </w:r>
    </w:p>
    <w:p w14:paraId="2DBA9377" w14:textId="614795D3" w:rsidR="00295650" w:rsidRPr="00655A59" w:rsidRDefault="00295650" w:rsidP="00655A59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55" w:name="_Toc86158598"/>
      <w:r w:rsidRPr="00655A59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员工管理</w:t>
      </w:r>
      <w:bookmarkEnd w:id="55"/>
    </w:p>
    <w:p w14:paraId="38DE647C" w14:textId="77777777" w:rsidR="00412EE3" w:rsidRPr="00477D2D" w:rsidRDefault="00412EE3" w:rsidP="00057A5F">
      <w:pPr>
        <w:pStyle w:val="afd"/>
        <w:widowControl/>
        <w:numPr>
          <w:ilvl w:val="2"/>
          <w:numId w:val="11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69B81146" w14:textId="695568EC" w:rsidR="00295650" w:rsidRDefault="00412EE3" w:rsidP="00655A59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6" w:name="_Toc86158599"/>
      <w:r w:rsidRPr="00655A59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 w:rsid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.3.1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 w:rsidR="00655A59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56"/>
    </w:p>
    <w:p w14:paraId="0CA70D37" w14:textId="645D0DE1" w:rsidR="00655A59" w:rsidRDefault="00523447" w:rsidP="00655A59">
      <w:pPr>
        <w:pStyle w:val="aff"/>
        <w:spacing w:line="360" w:lineRule="auto"/>
        <w:ind w:firstLineChars="200" w:firstLine="480"/>
        <w:jc w:val="both"/>
        <w:rPr>
          <w:rFonts w:ascii="宋体"/>
          <w:b w:val="0"/>
          <w:bCs w:val="0"/>
          <w:sz w:val="24"/>
          <w:szCs w:val="24"/>
        </w:rPr>
      </w:pPr>
      <w:r>
        <w:rPr>
          <w:rFonts w:ascii="宋体" w:hint="eastAsia"/>
          <w:b w:val="0"/>
          <w:bCs w:val="0"/>
          <w:sz w:val="24"/>
          <w:szCs w:val="24"/>
        </w:rPr>
        <w:t>对公司员工进行管理。可对员工</w:t>
      </w:r>
      <w:r w:rsidR="00655A59">
        <w:rPr>
          <w:rFonts w:ascii="宋体" w:hint="eastAsia"/>
          <w:b w:val="0"/>
          <w:bCs w:val="0"/>
          <w:sz w:val="24"/>
          <w:szCs w:val="24"/>
        </w:rPr>
        <w:t>进行增加、编辑、删除、维护上级等操作。</w:t>
      </w:r>
    </w:p>
    <w:p w14:paraId="60EA67B9" w14:textId="77777777" w:rsidR="00E81BE7" w:rsidRPr="00E81BE7" w:rsidRDefault="00E81BE7" w:rsidP="00E81BE7">
      <w:pPr>
        <w:pStyle w:val="aff0"/>
        <w:ind w:firstLine="200"/>
        <w:rPr>
          <w:lang w:eastAsia="zh-CN"/>
        </w:rPr>
      </w:pPr>
    </w:p>
    <w:p w14:paraId="2AC9BF2B" w14:textId="77777777" w:rsidR="00655A59" w:rsidRPr="00E81BE7" w:rsidRDefault="00655A59" w:rsidP="00655A59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7" w:name="_Toc86158600"/>
      <w:r w:rsidRPr="00E81BE7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 w:rsidRPr="00E81BE7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.3.2 </w:t>
      </w:r>
      <w:r w:rsidRPr="00E81BE7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57"/>
    </w:p>
    <w:p w14:paraId="0A9C7DFD" w14:textId="3EBF072C" w:rsidR="005151BB" w:rsidRDefault="00523447" w:rsidP="00057A5F">
      <w:pPr>
        <w:pStyle w:val="a0"/>
        <w:numPr>
          <w:ilvl w:val="0"/>
          <w:numId w:val="6"/>
        </w:numPr>
        <w:rPr>
          <w:rFonts w:ascii="微软雅黑" w:eastAsia="微软雅黑" w:hAnsi="微软雅黑"/>
          <w:lang w:eastAsia="zh-CN"/>
        </w:rPr>
      </w:pPr>
      <w:r w:rsidRPr="007D41E5"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组织架构</w:t>
      </w:r>
      <w:r w:rsidRPr="007D41E5"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员工管理</w:t>
      </w:r>
      <w:r w:rsidRPr="007D41E5">
        <w:rPr>
          <w:rFonts w:hint="eastAsia"/>
          <w:lang w:eastAsia="zh-CN"/>
        </w:rPr>
        <w:t>,</w:t>
      </w:r>
      <w:r w:rsidRPr="007D41E5">
        <w:rPr>
          <w:rFonts w:hint="eastAsia"/>
          <w:lang w:eastAsia="zh-CN"/>
        </w:rPr>
        <w:t>进入到</w:t>
      </w:r>
      <w:r>
        <w:rPr>
          <w:rFonts w:hint="eastAsia"/>
          <w:lang w:eastAsia="zh-CN"/>
        </w:rPr>
        <w:t>员工</w:t>
      </w:r>
      <w:r w:rsidRPr="007D41E5">
        <w:rPr>
          <w:rFonts w:hint="eastAsia"/>
          <w:lang w:eastAsia="zh-CN"/>
        </w:rPr>
        <w:t>管理页面，如图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 w:rsidR="00E81BE7">
        <w:rPr>
          <w:lang w:eastAsia="zh-CN"/>
        </w:rPr>
        <w:t>3.1</w:t>
      </w:r>
      <w:r w:rsidRPr="007D4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可筛选查询项，查找员工，</w:t>
      </w:r>
      <w:proofErr w:type="gramStart"/>
      <w:r>
        <w:rPr>
          <w:rFonts w:hint="eastAsia"/>
          <w:lang w:eastAsia="zh-CN"/>
        </w:rPr>
        <w:t>点击员工</w:t>
      </w:r>
      <w:proofErr w:type="gramEnd"/>
      <w:r>
        <w:rPr>
          <w:rFonts w:hint="eastAsia"/>
          <w:lang w:eastAsia="zh-CN"/>
        </w:rPr>
        <w:t>编号可以查看员工详情。</w:t>
      </w:r>
    </w:p>
    <w:p w14:paraId="62A9E67F" w14:textId="388BAA86" w:rsidR="00523447" w:rsidRDefault="00523447" w:rsidP="00523447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2762084" wp14:editId="1C6B79D2">
            <wp:extent cx="6629400" cy="22244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E6B" w14:textId="4FCF4503" w:rsidR="00E81BE7" w:rsidRPr="00477D2D" w:rsidRDefault="00E81BE7" w:rsidP="00E81BE7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.3.1 </w:t>
      </w:r>
      <w:r>
        <w:rPr>
          <w:rFonts w:hint="eastAsia"/>
          <w:lang w:eastAsia="zh-CN"/>
        </w:rPr>
        <w:t>员工列表</w:t>
      </w:r>
    </w:p>
    <w:p w14:paraId="6A52F00D" w14:textId="5731ACA8" w:rsidR="005151BB" w:rsidRDefault="00523447" w:rsidP="00057A5F">
      <w:pPr>
        <w:pStyle w:val="a0"/>
        <w:numPr>
          <w:ilvl w:val="0"/>
          <w:numId w:val="6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点击【新增】按钮，弹出新增员工窗口</w:t>
      </w:r>
      <w:r w:rsidR="00E81BE7">
        <w:rPr>
          <w:rFonts w:ascii="微软雅黑" w:eastAsia="微软雅黑" w:hAnsi="微软雅黑" w:hint="eastAsia"/>
          <w:lang w:eastAsia="zh-CN"/>
        </w:rPr>
        <w:t>，如图2</w:t>
      </w:r>
      <w:r w:rsidR="00E81BE7">
        <w:rPr>
          <w:rFonts w:ascii="微软雅黑" w:eastAsia="微软雅黑" w:hAnsi="微软雅黑"/>
          <w:lang w:eastAsia="zh-CN"/>
        </w:rPr>
        <w:t>.3.2</w:t>
      </w:r>
      <w:r>
        <w:rPr>
          <w:rFonts w:ascii="微软雅黑" w:eastAsia="微软雅黑" w:hAnsi="微软雅黑" w:hint="eastAsia"/>
          <w:lang w:eastAsia="zh-CN"/>
        </w:rPr>
        <w:t>，录入员工信息，带星号为</w:t>
      </w:r>
      <w:proofErr w:type="gramStart"/>
      <w:r>
        <w:rPr>
          <w:rFonts w:ascii="微软雅黑" w:eastAsia="微软雅黑" w:hAnsi="微软雅黑" w:hint="eastAsia"/>
          <w:lang w:eastAsia="zh-CN"/>
        </w:rPr>
        <w:t>必填项必须</w:t>
      </w:r>
      <w:proofErr w:type="gramEnd"/>
      <w:r>
        <w:rPr>
          <w:rFonts w:ascii="微软雅黑" w:eastAsia="微软雅黑" w:hAnsi="微软雅黑" w:hint="eastAsia"/>
          <w:lang w:eastAsia="zh-CN"/>
        </w:rPr>
        <w:t>输入才能保存成功。</w:t>
      </w:r>
    </w:p>
    <w:p w14:paraId="0BD94DD0" w14:textId="08892907" w:rsidR="00523447" w:rsidRDefault="00523447" w:rsidP="00523447">
      <w:pPr>
        <w:pStyle w:val="a0"/>
        <w:ind w:left="0"/>
        <w:rPr>
          <w:rFonts w:ascii="微软雅黑" w:eastAsia="微软雅黑" w:hAnsi="微软雅黑"/>
          <w:lang w:eastAsia="zh-CN"/>
        </w:rPr>
      </w:pPr>
      <w:r w:rsidRPr="00732977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95001D5" wp14:editId="4D1FA54D">
            <wp:extent cx="6030595" cy="1356995"/>
            <wp:effectExtent l="114300" t="114300" r="103505" b="147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356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F7B608" w14:textId="3BA920E7" w:rsidR="00E81BE7" w:rsidRDefault="00E81BE7" w:rsidP="00E81BE7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.3.2 </w:t>
      </w:r>
      <w:r>
        <w:rPr>
          <w:rFonts w:hint="eastAsia"/>
          <w:lang w:eastAsia="zh-CN"/>
        </w:rPr>
        <w:t>员工列表</w:t>
      </w:r>
    </w:p>
    <w:p w14:paraId="204555F6" w14:textId="2C43B0FA" w:rsidR="00523447" w:rsidRDefault="00523447" w:rsidP="00057A5F">
      <w:pPr>
        <w:pStyle w:val="a0"/>
        <w:numPr>
          <w:ilvl w:val="0"/>
          <w:numId w:val="6"/>
        </w:numPr>
        <w:rPr>
          <w:rFonts w:ascii="微软雅黑" w:eastAsia="微软雅黑" w:hAnsi="微软雅黑"/>
          <w:lang w:eastAsia="zh-CN"/>
        </w:rPr>
      </w:pPr>
      <w:proofErr w:type="gramStart"/>
      <w:r>
        <w:rPr>
          <w:rFonts w:ascii="微软雅黑" w:eastAsia="微软雅黑" w:hAnsi="微软雅黑" w:hint="eastAsia"/>
          <w:lang w:eastAsia="zh-CN"/>
        </w:rPr>
        <w:t>点击员工</w:t>
      </w:r>
      <w:proofErr w:type="gramEnd"/>
      <w:r>
        <w:rPr>
          <w:rFonts w:ascii="微软雅黑" w:eastAsia="微软雅黑" w:hAnsi="微软雅黑" w:hint="eastAsia"/>
          <w:lang w:eastAsia="zh-CN"/>
        </w:rPr>
        <w:t>列表编辑按钮，可以进入编辑员工界面，编辑后点击保存即可修改成功。</w:t>
      </w:r>
    </w:p>
    <w:p w14:paraId="350E5ADE" w14:textId="610D9E2E" w:rsidR="00523447" w:rsidRPr="00477D2D" w:rsidRDefault="00523447" w:rsidP="00057A5F">
      <w:pPr>
        <w:pStyle w:val="a0"/>
        <w:numPr>
          <w:ilvl w:val="0"/>
          <w:numId w:val="6"/>
        </w:numPr>
        <w:rPr>
          <w:rFonts w:ascii="微软雅黑" w:eastAsia="微软雅黑" w:hAnsi="微软雅黑"/>
          <w:lang w:eastAsia="zh-CN"/>
        </w:rPr>
      </w:pPr>
      <w:proofErr w:type="gramStart"/>
      <w:r>
        <w:rPr>
          <w:rFonts w:ascii="微软雅黑" w:eastAsia="微软雅黑" w:hAnsi="微软雅黑" w:hint="eastAsia"/>
          <w:lang w:eastAsia="zh-CN"/>
        </w:rPr>
        <w:t>点击员工</w:t>
      </w:r>
      <w:proofErr w:type="gramEnd"/>
      <w:r>
        <w:rPr>
          <w:rFonts w:ascii="微软雅黑" w:eastAsia="微软雅黑" w:hAnsi="微软雅黑" w:hint="eastAsia"/>
          <w:lang w:eastAsia="zh-CN"/>
        </w:rPr>
        <w:t>列表删除按钮，可以删除员工，已被用户关联的员工不可删除</w:t>
      </w:r>
    </w:p>
    <w:p w14:paraId="067E99BC" w14:textId="529FF52F" w:rsidR="00412EE3" w:rsidRPr="00085B28" w:rsidRDefault="00412EE3" w:rsidP="00085B28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58" w:name="_Toc86158601"/>
      <w:r w:rsidRPr="00085B28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角色管理</w:t>
      </w:r>
      <w:bookmarkEnd w:id="58"/>
    </w:p>
    <w:p w14:paraId="70AFADA1" w14:textId="1D6F2FD3" w:rsidR="00412EE3" w:rsidRDefault="00412EE3" w:rsidP="00085B28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59" w:name="_Toc86158602"/>
      <w:r w:rsidRPr="00085B28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 w:rsidR="00085B28">
        <w:rPr>
          <w:rFonts w:ascii="微软雅黑" w:eastAsia="微软雅黑" w:hAnsi="微软雅黑"/>
          <w:b w:val="0"/>
          <w:sz w:val="30"/>
          <w:szCs w:val="30"/>
          <w:lang w:eastAsia="zh-CN"/>
        </w:rPr>
        <w:t>.</w:t>
      </w:r>
      <w:r w:rsidRPr="00085B28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4.1 </w:t>
      </w:r>
      <w:r w:rsidR="00085B28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59"/>
    </w:p>
    <w:p w14:paraId="4D8A7131" w14:textId="27016305" w:rsidR="00085B28" w:rsidRDefault="00085B28" w:rsidP="00085B28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用于管理角色，分配权限组，新增、编辑、删除角色。</w:t>
      </w:r>
    </w:p>
    <w:p w14:paraId="1DA54915" w14:textId="2FDE5843" w:rsidR="00085B28" w:rsidRPr="00085B28" w:rsidRDefault="00085B28" w:rsidP="00085B28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60" w:name="_Toc86158603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.4.2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60"/>
    </w:p>
    <w:p w14:paraId="29FDB190" w14:textId="110384C7" w:rsidR="00085B28" w:rsidRDefault="00085B28" w:rsidP="00057A5F">
      <w:pPr>
        <w:pStyle w:val="a0"/>
        <w:numPr>
          <w:ilvl w:val="0"/>
          <w:numId w:val="12"/>
        </w:numPr>
        <w:rPr>
          <w:rFonts w:ascii="微软雅黑" w:eastAsia="微软雅黑" w:hAnsi="微软雅黑"/>
          <w:lang w:eastAsia="zh-CN"/>
        </w:rPr>
      </w:pPr>
      <w:r w:rsidRPr="007D41E5">
        <w:rPr>
          <w:rFonts w:hint="eastAsia"/>
          <w:lang w:eastAsia="zh-CN"/>
        </w:rPr>
        <w:t>点击</w:t>
      </w:r>
      <w:r w:rsidR="00E81BE7">
        <w:rPr>
          <w:rFonts w:hint="eastAsia"/>
          <w:lang w:eastAsia="zh-CN"/>
        </w:rPr>
        <w:t>权限管理</w:t>
      </w:r>
      <w:r w:rsidRPr="007D41E5">
        <w:rPr>
          <w:rFonts w:hint="eastAsia"/>
          <w:lang w:eastAsia="zh-CN"/>
        </w:rPr>
        <w:t>&gt;</w:t>
      </w:r>
      <w:r w:rsidR="00E81BE7"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管理</w:t>
      </w:r>
      <w:r w:rsidRPr="007D41E5">
        <w:rPr>
          <w:rFonts w:hint="eastAsia"/>
          <w:lang w:eastAsia="zh-CN"/>
        </w:rPr>
        <w:t>,</w:t>
      </w:r>
      <w:r w:rsidRPr="007D41E5">
        <w:rPr>
          <w:rFonts w:hint="eastAsia"/>
          <w:lang w:eastAsia="zh-CN"/>
        </w:rPr>
        <w:t>进入到</w:t>
      </w:r>
      <w:r w:rsidR="00E81BE7">
        <w:rPr>
          <w:rFonts w:hint="eastAsia"/>
          <w:lang w:eastAsia="zh-CN"/>
        </w:rPr>
        <w:t>角色</w:t>
      </w:r>
      <w:r w:rsidRPr="007D41E5">
        <w:rPr>
          <w:rFonts w:hint="eastAsia"/>
          <w:lang w:eastAsia="zh-CN"/>
        </w:rPr>
        <w:t>管理页面，如图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 w:rsidR="00E81BE7">
        <w:rPr>
          <w:lang w:eastAsia="zh-CN"/>
        </w:rPr>
        <w:t>4.1</w:t>
      </w:r>
      <w:r w:rsidRPr="007D4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可筛选查询项，查找</w:t>
      </w:r>
      <w:r w:rsidR="00E81BE7"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，点击</w:t>
      </w:r>
      <w:r w:rsidR="00E81BE7">
        <w:rPr>
          <w:rFonts w:hint="eastAsia"/>
          <w:lang w:eastAsia="zh-CN"/>
        </w:rPr>
        <w:t>角色名称</w:t>
      </w:r>
      <w:r>
        <w:rPr>
          <w:rFonts w:hint="eastAsia"/>
          <w:lang w:eastAsia="zh-CN"/>
        </w:rPr>
        <w:t>可以查看</w:t>
      </w:r>
      <w:r w:rsidR="00E81BE7"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详情。</w:t>
      </w:r>
    </w:p>
    <w:p w14:paraId="68F16D63" w14:textId="090E772E" w:rsidR="00085B28" w:rsidRDefault="00E81BE7" w:rsidP="00E81BE7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22331CE" wp14:editId="32272459">
            <wp:extent cx="6629400" cy="1529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729" w14:textId="26EB6BA8" w:rsidR="00E81BE7" w:rsidRPr="00477D2D" w:rsidRDefault="00E81BE7" w:rsidP="00E81BE7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图2</w:t>
      </w:r>
      <w:r>
        <w:rPr>
          <w:rFonts w:ascii="微软雅黑" w:eastAsia="微软雅黑" w:hAnsi="微软雅黑"/>
          <w:lang w:eastAsia="zh-CN"/>
        </w:rPr>
        <w:t xml:space="preserve">.4.1 </w:t>
      </w:r>
      <w:r>
        <w:rPr>
          <w:rFonts w:ascii="微软雅黑" w:eastAsia="微软雅黑" w:hAnsi="微软雅黑" w:hint="eastAsia"/>
          <w:lang w:eastAsia="zh-CN"/>
        </w:rPr>
        <w:t>角色列表</w:t>
      </w:r>
    </w:p>
    <w:p w14:paraId="10FE691A" w14:textId="45064277" w:rsidR="00085B28" w:rsidRDefault="00E81BE7" w:rsidP="00057A5F">
      <w:pPr>
        <w:pStyle w:val="a0"/>
        <w:numPr>
          <w:ilvl w:val="0"/>
          <w:numId w:val="12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点击新增按钮，弹出新增角色框，如图2</w:t>
      </w:r>
      <w:r>
        <w:rPr>
          <w:rFonts w:ascii="微软雅黑" w:eastAsia="微软雅黑" w:hAnsi="微软雅黑"/>
          <w:lang w:eastAsia="zh-CN"/>
        </w:rPr>
        <w:t>.4.2</w:t>
      </w:r>
      <w:r>
        <w:rPr>
          <w:rFonts w:ascii="微软雅黑" w:eastAsia="微软雅黑" w:hAnsi="微软雅黑" w:hint="eastAsia"/>
          <w:lang w:eastAsia="zh-CN"/>
        </w:rPr>
        <w:t>，输入角色名称（角色名称不能重复）、描述，选择权限组，点击确定，保存角色。</w:t>
      </w:r>
    </w:p>
    <w:p w14:paraId="491C0593" w14:textId="56F381B8" w:rsidR="00E81BE7" w:rsidRDefault="00E81BE7" w:rsidP="00E81BE7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4EFD4B" wp14:editId="235811B2">
            <wp:extent cx="5362575" cy="3152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8D94" w14:textId="3221BC67" w:rsidR="00085B28" w:rsidRDefault="00E81BE7" w:rsidP="00E81BE7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.4.2 </w:t>
      </w:r>
      <w:r>
        <w:rPr>
          <w:rFonts w:hint="eastAsia"/>
          <w:lang w:eastAsia="zh-CN"/>
        </w:rPr>
        <w:t>新增角色</w:t>
      </w:r>
    </w:p>
    <w:p w14:paraId="53457F14" w14:textId="1D197BCE" w:rsidR="00EA655E" w:rsidRDefault="00EA655E" w:rsidP="00057A5F">
      <w:pPr>
        <w:pStyle w:val="a0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点击角色后方编辑按钮，可以打开编辑角色页面，进行角色编辑，编辑后点击保存按钮，保存修改。</w:t>
      </w:r>
    </w:p>
    <w:p w14:paraId="5833F077" w14:textId="48EA03E5" w:rsidR="00EA655E" w:rsidRPr="00EA655E" w:rsidRDefault="00EA655E" w:rsidP="00057A5F">
      <w:pPr>
        <w:pStyle w:val="a0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点击角色后方删除按钮，删除角色，已被用户关联的角色不可删除</w:t>
      </w:r>
    </w:p>
    <w:p w14:paraId="534B442A" w14:textId="7E427FDB" w:rsidR="00295650" w:rsidRPr="00EA655E" w:rsidRDefault="00412EE3" w:rsidP="00EA655E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61" w:name="_Toc86158604"/>
      <w:r w:rsidRPr="00EA655E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用户管理</w:t>
      </w:r>
      <w:bookmarkEnd w:id="61"/>
    </w:p>
    <w:p w14:paraId="25DDD58F" w14:textId="77777777" w:rsidR="005151BB" w:rsidRPr="00477D2D" w:rsidRDefault="005151BB" w:rsidP="00057A5F">
      <w:pPr>
        <w:pStyle w:val="afd"/>
        <w:widowControl/>
        <w:numPr>
          <w:ilvl w:val="2"/>
          <w:numId w:val="7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76BEDFC5" w14:textId="77777777" w:rsidR="005151BB" w:rsidRPr="00477D2D" w:rsidRDefault="005151BB" w:rsidP="00057A5F">
      <w:pPr>
        <w:pStyle w:val="afd"/>
        <w:widowControl/>
        <w:numPr>
          <w:ilvl w:val="2"/>
          <w:numId w:val="7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14160C11" w14:textId="77777777" w:rsidR="00412EE3" w:rsidRPr="00477D2D" w:rsidRDefault="00412EE3" w:rsidP="00412EE3">
      <w:pPr>
        <w:pStyle w:val="afd"/>
        <w:widowControl/>
        <w:numPr>
          <w:ilvl w:val="2"/>
          <w:numId w:val="5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352F1094" w14:textId="77777777" w:rsidR="00412EE3" w:rsidRPr="00477D2D" w:rsidRDefault="00412EE3" w:rsidP="00412EE3">
      <w:pPr>
        <w:pStyle w:val="afd"/>
        <w:widowControl/>
        <w:numPr>
          <w:ilvl w:val="2"/>
          <w:numId w:val="5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7E5BE865" w14:textId="386CD7D4" w:rsidR="00295650" w:rsidRDefault="00EA655E" w:rsidP="00EA655E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62" w:name="_Toc86158605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.5.1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62"/>
    </w:p>
    <w:p w14:paraId="42A0ADDE" w14:textId="5A616852" w:rsidR="00EA655E" w:rsidRPr="00EA655E" w:rsidRDefault="00EA655E" w:rsidP="00EA655E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用于创建登录用户，关联员工信息，分配角色后可以登录系统进行相应的操作。可以操作锁定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解锁，冻结</w:t>
      </w:r>
      <w:r>
        <w:rPr>
          <w:lang w:eastAsia="zh-CN"/>
        </w:rPr>
        <w:t>/</w:t>
      </w:r>
      <w:r>
        <w:rPr>
          <w:rFonts w:hint="eastAsia"/>
          <w:lang w:eastAsia="zh-CN"/>
        </w:rPr>
        <w:t>解冻账号。</w:t>
      </w:r>
    </w:p>
    <w:p w14:paraId="2C2443AB" w14:textId="24D86B53" w:rsidR="005151BB" w:rsidRPr="00EA655E" w:rsidRDefault="00EA655E" w:rsidP="00EA655E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63" w:name="_Toc86158606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.5.2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63"/>
    </w:p>
    <w:p w14:paraId="2AD3B275" w14:textId="21889BFC" w:rsidR="005151BB" w:rsidRPr="00EA655E" w:rsidRDefault="00EA655E" w:rsidP="00057A5F">
      <w:pPr>
        <w:pStyle w:val="a0"/>
        <w:numPr>
          <w:ilvl w:val="0"/>
          <w:numId w:val="8"/>
        </w:numPr>
        <w:rPr>
          <w:rFonts w:ascii="微软雅黑" w:eastAsia="微软雅黑" w:hAnsi="微软雅黑"/>
          <w:lang w:eastAsia="zh-CN"/>
        </w:rPr>
      </w:pPr>
      <w:r w:rsidRPr="007D41E5"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权限管理</w:t>
      </w:r>
      <w:r w:rsidRPr="007D41E5"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用户管理</w:t>
      </w:r>
      <w:r w:rsidRPr="007D41E5">
        <w:rPr>
          <w:rFonts w:hint="eastAsia"/>
          <w:lang w:eastAsia="zh-CN"/>
        </w:rPr>
        <w:t>,</w:t>
      </w:r>
      <w:r w:rsidRPr="007D41E5">
        <w:rPr>
          <w:rFonts w:hint="eastAsia"/>
          <w:lang w:eastAsia="zh-CN"/>
        </w:rPr>
        <w:t>进入到</w:t>
      </w:r>
      <w:r>
        <w:rPr>
          <w:rFonts w:hint="eastAsia"/>
          <w:lang w:eastAsia="zh-CN"/>
        </w:rPr>
        <w:t>用户</w:t>
      </w:r>
      <w:r w:rsidRPr="007D41E5">
        <w:rPr>
          <w:rFonts w:hint="eastAsia"/>
          <w:lang w:eastAsia="zh-CN"/>
        </w:rPr>
        <w:t>管理页面，如图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.5.1</w:t>
      </w:r>
      <w:r w:rsidRPr="007D4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可筛选查询项，查找用户，点击用户名称可以查看用户详情。</w:t>
      </w:r>
    </w:p>
    <w:p w14:paraId="10D4D7C9" w14:textId="23802E20" w:rsidR="00EA655E" w:rsidRDefault="00EA655E" w:rsidP="00EA655E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85701C6" wp14:editId="575B73CF">
            <wp:extent cx="6629400" cy="1690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36C1" w14:textId="5DCDDA5F" w:rsidR="00EA655E" w:rsidRPr="00EA655E" w:rsidRDefault="00EA655E" w:rsidP="00EA655E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.5.1 </w:t>
      </w:r>
      <w:r>
        <w:rPr>
          <w:rFonts w:hint="eastAsia"/>
          <w:lang w:eastAsia="zh-CN"/>
        </w:rPr>
        <w:t>用户列表</w:t>
      </w:r>
    </w:p>
    <w:p w14:paraId="0F86E2ED" w14:textId="2238B06D" w:rsidR="005151BB" w:rsidRDefault="00EA655E" w:rsidP="00057A5F">
      <w:pPr>
        <w:pStyle w:val="a0"/>
        <w:numPr>
          <w:ilvl w:val="0"/>
          <w:numId w:val="8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点击【新增】弹开新增用户页面，如图2</w:t>
      </w:r>
      <w:r>
        <w:rPr>
          <w:rFonts w:ascii="微软雅黑" w:eastAsia="微软雅黑" w:hAnsi="微软雅黑"/>
          <w:lang w:eastAsia="zh-CN"/>
        </w:rPr>
        <w:t>.5.2</w:t>
      </w:r>
      <w:r>
        <w:rPr>
          <w:rFonts w:ascii="微软雅黑" w:eastAsia="微软雅黑" w:hAnsi="微软雅黑" w:hint="eastAsia"/>
          <w:lang w:eastAsia="zh-CN"/>
        </w:rPr>
        <w:t>，维护姓名、账号、密码、有些手机号等信息，选择对应员工、角色后点击确定，账号状态默认为正常，账户默认为启用。</w:t>
      </w:r>
    </w:p>
    <w:p w14:paraId="58534389" w14:textId="28AED639" w:rsidR="00EA655E" w:rsidRDefault="00EA655E" w:rsidP="00EA655E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7389FC68" wp14:editId="0FA510E7">
            <wp:extent cx="5314950" cy="555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823B" w14:textId="7490868D" w:rsidR="00EA655E" w:rsidRDefault="00EA655E" w:rsidP="00EA655E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.5.2 </w:t>
      </w:r>
      <w:r>
        <w:rPr>
          <w:rFonts w:hint="eastAsia"/>
          <w:lang w:eastAsia="zh-CN"/>
        </w:rPr>
        <w:t>新增用户</w:t>
      </w:r>
    </w:p>
    <w:p w14:paraId="6786C4EF" w14:textId="28F2EDFE" w:rsidR="00CB253C" w:rsidRDefault="00CB253C" w:rsidP="00057A5F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点击用户列表后方编辑</w:t>
      </w:r>
      <w:r>
        <w:rPr>
          <w:noProof/>
          <w:lang w:eastAsia="zh-CN"/>
        </w:rPr>
        <w:drawing>
          <wp:inline distT="0" distB="0" distL="0" distR="0" wp14:anchorId="0AA0E9A4" wp14:editId="5A2FED2D">
            <wp:extent cx="219075" cy="200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按钮，可进入编辑用户页面，如图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.5.3</w:t>
      </w:r>
      <w:r>
        <w:rPr>
          <w:rFonts w:hint="eastAsia"/>
          <w:lang w:eastAsia="zh-CN"/>
        </w:rPr>
        <w:t>，可修改用户信息，用户状态，锁定状态，点击【确定】保存修改</w:t>
      </w:r>
    </w:p>
    <w:p w14:paraId="02B3EAE3" w14:textId="59BFA08E" w:rsidR="00CB253C" w:rsidRDefault="00CB253C" w:rsidP="00CB253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50FD686" wp14:editId="3BA5AB18">
            <wp:extent cx="5334000" cy="5600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3E48" w14:textId="450996DF" w:rsidR="00CB253C" w:rsidRDefault="00CB253C" w:rsidP="00CB253C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.5.3 </w:t>
      </w:r>
      <w:r>
        <w:rPr>
          <w:rFonts w:hint="eastAsia"/>
          <w:lang w:eastAsia="zh-CN"/>
        </w:rPr>
        <w:t>编辑用户</w:t>
      </w:r>
    </w:p>
    <w:p w14:paraId="565D1475" w14:textId="77777777" w:rsidR="00EA655E" w:rsidRPr="00477D2D" w:rsidRDefault="00EA655E" w:rsidP="00EA655E">
      <w:pPr>
        <w:pStyle w:val="a0"/>
        <w:ind w:left="0"/>
        <w:rPr>
          <w:rFonts w:ascii="微软雅黑" w:eastAsia="微软雅黑" w:hAnsi="微软雅黑"/>
          <w:lang w:eastAsia="zh-CN"/>
        </w:rPr>
      </w:pPr>
    </w:p>
    <w:p w14:paraId="58FC0CC9" w14:textId="3FABAC2A" w:rsidR="00295650" w:rsidRPr="00CB253C" w:rsidRDefault="00295650" w:rsidP="00CB253C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64" w:name="_Toc86158607"/>
      <w:r w:rsidRPr="00CB253C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权限管理</w:t>
      </w:r>
      <w:bookmarkEnd w:id="64"/>
    </w:p>
    <w:p w14:paraId="010D740F" w14:textId="77777777" w:rsidR="005151BB" w:rsidRPr="00477D2D" w:rsidRDefault="005151BB" w:rsidP="001E5D09">
      <w:pPr>
        <w:pStyle w:val="afd"/>
        <w:widowControl/>
        <w:numPr>
          <w:ilvl w:val="2"/>
          <w:numId w:val="5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58836963" w14:textId="52D1C312" w:rsidR="00295650" w:rsidRDefault="00CB253C" w:rsidP="00CB253C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65" w:name="_Toc86158608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.6.1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65"/>
    </w:p>
    <w:p w14:paraId="70A3F964" w14:textId="6A7B0C0B" w:rsidR="00CB253C" w:rsidRDefault="00CB253C" w:rsidP="00CB253C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管理权限，新增、编辑、删除菜单及按钮。</w:t>
      </w:r>
    </w:p>
    <w:p w14:paraId="0D89F743" w14:textId="3CEC374B" w:rsidR="00CB253C" w:rsidRPr="00CB253C" w:rsidRDefault="00CB253C" w:rsidP="00CB253C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66" w:name="_Toc86158609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.6.2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66"/>
    </w:p>
    <w:p w14:paraId="322BEC6C" w14:textId="161C2B58" w:rsidR="00412EE3" w:rsidRPr="00CB253C" w:rsidRDefault="00CB253C" w:rsidP="00CB253C">
      <w:pPr>
        <w:pStyle w:val="AIMNote"/>
        <w:widowControl w:val="0"/>
        <w:numPr>
          <w:ilvl w:val="2"/>
          <w:numId w:val="5"/>
        </w:numPr>
        <w:tabs>
          <w:tab w:val="left" w:pos="425"/>
          <w:tab w:val="left" w:pos="709"/>
        </w:tabs>
        <w:spacing w:after="0" w:line="360" w:lineRule="auto"/>
        <w:ind w:rightChars="100" w:right="200"/>
        <w:rPr>
          <w:rFonts w:ascii="微软雅黑" w:eastAsia="微软雅黑" w:hAnsi="微软雅黑"/>
          <w:sz w:val="30"/>
          <w:szCs w:val="30"/>
          <w:lang w:eastAsia="zh-CN"/>
        </w:rPr>
      </w:pPr>
      <w:r w:rsidRPr="00CB253C">
        <w:rPr>
          <w:rFonts w:ascii="微软雅黑" w:eastAsia="微软雅黑" w:hAnsi="微软雅黑" w:hint="eastAsia"/>
          <w:sz w:val="30"/>
          <w:szCs w:val="30"/>
          <w:lang w:eastAsia="zh-CN"/>
        </w:rPr>
        <w:t>操作说明</w:t>
      </w:r>
    </w:p>
    <w:p w14:paraId="4AB4D7A9" w14:textId="422625FA" w:rsidR="00CB253C" w:rsidRDefault="00CB253C" w:rsidP="00057A5F">
      <w:pPr>
        <w:pStyle w:val="a0"/>
        <w:numPr>
          <w:ilvl w:val="0"/>
          <w:numId w:val="24"/>
        </w:numPr>
        <w:rPr>
          <w:lang w:eastAsia="zh-CN"/>
        </w:rPr>
      </w:pPr>
      <w:r w:rsidRPr="007D41E5"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权限管理</w:t>
      </w:r>
      <w:r w:rsidRPr="007D41E5"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权限管理</w:t>
      </w:r>
      <w:r w:rsidRPr="007D41E5">
        <w:rPr>
          <w:rFonts w:hint="eastAsia"/>
          <w:lang w:eastAsia="zh-CN"/>
        </w:rPr>
        <w:t>,</w:t>
      </w:r>
      <w:r w:rsidRPr="007D41E5">
        <w:rPr>
          <w:rFonts w:hint="eastAsia"/>
          <w:lang w:eastAsia="zh-CN"/>
        </w:rPr>
        <w:t>进入到</w:t>
      </w:r>
      <w:r>
        <w:rPr>
          <w:rFonts w:hint="eastAsia"/>
          <w:lang w:eastAsia="zh-CN"/>
        </w:rPr>
        <w:t>权限</w:t>
      </w:r>
      <w:r w:rsidRPr="007D41E5">
        <w:rPr>
          <w:rFonts w:hint="eastAsia"/>
          <w:lang w:eastAsia="zh-CN"/>
        </w:rPr>
        <w:t>管理页面，如图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.6.1</w:t>
      </w:r>
      <w:r w:rsidRPr="007D4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点击菜单前面的加号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减号可以展开收起权限列表</w:t>
      </w:r>
    </w:p>
    <w:p w14:paraId="7D3676DA" w14:textId="06A3F98A" w:rsidR="00CB253C" w:rsidRDefault="00CB253C" w:rsidP="00CB253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4BD2FC4" wp14:editId="21D127FB">
            <wp:extent cx="6629400" cy="14579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E930" w14:textId="25168CA0" w:rsidR="00CB253C" w:rsidRDefault="00CB253C" w:rsidP="00CB253C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..6.1 </w:t>
      </w:r>
      <w:r>
        <w:rPr>
          <w:rFonts w:hint="eastAsia"/>
          <w:lang w:eastAsia="zh-CN"/>
        </w:rPr>
        <w:t>权限列表</w:t>
      </w:r>
    </w:p>
    <w:p w14:paraId="5A1FF984" w14:textId="77777777" w:rsidR="00CB253C" w:rsidRDefault="00CB253C" w:rsidP="00CB253C">
      <w:pPr>
        <w:pStyle w:val="a0"/>
        <w:ind w:left="0"/>
        <w:rPr>
          <w:lang w:eastAsia="zh-CN"/>
        </w:rPr>
      </w:pPr>
    </w:p>
    <w:p w14:paraId="2ED71FEC" w14:textId="742F8B0E" w:rsidR="00CB253C" w:rsidRDefault="00CB253C" w:rsidP="00057A5F">
      <w:pPr>
        <w:pStyle w:val="a0"/>
        <w:numPr>
          <w:ilvl w:val="0"/>
          <w:numId w:val="24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点击【新增】，打开新增权限列表，功能级别选择菜单，如图2</w:t>
      </w:r>
      <w:r>
        <w:rPr>
          <w:rFonts w:ascii="微软雅黑" w:eastAsia="微软雅黑" w:hAnsi="微软雅黑"/>
          <w:lang w:eastAsia="zh-CN"/>
        </w:rPr>
        <w:t>.6.2</w:t>
      </w:r>
      <w:r>
        <w:rPr>
          <w:rFonts w:ascii="微软雅黑" w:eastAsia="微软雅黑" w:hAnsi="微软雅黑" w:hint="eastAsia"/>
          <w:lang w:eastAsia="zh-CN"/>
        </w:rPr>
        <w:t>，维护权限名称，父节点，是否隐藏，权限字符串，</w:t>
      </w:r>
      <w:proofErr w:type="spellStart"/>
      <w:r>
        <w:rPr>
          <w:rFonts w:ascii="微软雅黑" w:eastAsia="微软雅黑" w:hAnsi="微软雅黑" w:hint="eastAsia"/>
          <w:lang w:eastAsia="zh-CN"/>
        </w:rPr>
        <w:t>url</w:t>
      </w:r>
      <w:proofErr w:type="spellEnd"/>
      <w:r>
        <w:rPr>
          <w:rFonts w:ascii="微软雅黑" w:eastAsia="微软雅黑" w:hAnsi="微软雅黑" w:hint="eastAsia"/>
          <w:lang w:eastAsia="zh-CN"/>
        </w:rPr>
        <w:t>地址，说明，图标后点击【确定】，保存权限。</w:t>
      </w:r>
    </w:p>
    <w:p w14:paraId="38AFF9E0" w14:textId="70BF0B37" w:rsidR="00CB253C" w:rsidRDefault="00CB253C" w:rsidP="00CB253C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144A14" wp14:editId="276AC17A">
            <wp:extent cx="5267325" cy="50673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919" w14:textId="4E0CE943" w:rsidR="00CB253C" w:rsidRDefault="00CB253C" w:rsidP="00CB253C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..6.2 </w:t>
      </w:r>
      <w:r>
        <w:rPr>
          <w:rFonts w:hint="eastAsia"/>
          <w:lang w:eastAsia="zh-CN"/>
        </w:rPr>
        <w:t>新增菜单</w:t>
      </w:r>
    </w:p>
    <w:p w14:paraId="605D8967" w14:textId="7D4D1C16" w:rsidR="00CB253C" w:rsidRPr="00CB253C" w:rsidRDefault="00CB253C" w:rsidP="00057A5F">
      <w:pPr>
        <w:pStyle w:val="a0"/>
        <w:numPr>
          <w:ilvl w:val="0"/>
          <w:numId w:val="24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功能级别选择按钮，如图2</w:t>
      </w:r>
      <w:r>
        <w:rPr>
          <w:rFonts w:ascii="微软雅黑" w:eastAsia="微软雅黑" w:hAnsi="微软雅黑"/>
          <w:lang w:eastAsia="zh-CN"/>
        </w:rPr>
        <w:t>.6.3</w:t>
      </w:r>
      <w:r>
        <w:rPr>
          <w:rFonts w:ascii="微软雅黑" w:eastAsia="微软雅黑" w:hAnsi="微软雅黑" w:hint="eastAsia"/>
          <w:lang w:eastAsia="zh-CN"/>
        </w:rPr>
        <w:t>，维护权限名称，父节点，是否隐藏，权限字符串，说明后点击【确定】，保存权限。</w:t>
      </w:r>
    </w:p>
    <w:p w14:paraId="564B1C4A" w14:textId="5C87D44C" w:rsidR="00CB253C" w:rsidRDefault="00CB253C" w:rsidP="00CB253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1766C75" wp14:editId="072B7908">
            <wp:extent cx="5324475" cy="3629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278B" w14:textId="59D461C8" w:rsidR="00CB253C" w:rsidRDefault="00CB253C" w:rsidP="00CB253C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..6.3 </w:t>
      </w:r>
      <w:r>
        <w:rPr>
          <w:rFonts w:hint="eastAsia"/>
          <w:lang w:eastAsia="zh-CN"/>
        </w:rPr>
        <w:t>新增按钮</w:t>
      </w:r>
    </w:p>
    <w:p w14:paraId="3186D02F" w14:textId="0F8786AD" w:rsidR="00CB253C" w:rsidRDefault="00CB253C" w:rsidP="00057A5F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点击权限列表后方编辑</w:t>
      </w:r>
      <w:r>
        <w:rPr>
          <w:noProof/>
          <w:lang w:eastAsia="zh-CN"/>
        </w:rPr>
        <w:drawing>
          <wp:inline distT="0" distB="0" distL="0" distR="0" wp14:anchorId="1BED7883" wp14:editId="0035007A">
            <wp:extent cx="219075" cy="2000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按钮，可进入编辑权限页面，可修改权限信息，点击【确定】保存修改</w:t>
      </w:r>
    </w:p>
    <w:p w14:paraId="60EE7517" w14:textId="0E08D064" w:rsidR="00CB253C" w:rsidRPr="00CB253C" w:rsidRDefault="00CB253C" w:rsidP="00057A5F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点击权限列表后方删除</w:t>
      </w:r>
      <w:r>
        <w:rPr>
          <w:noProof/>
          <w:lang w:eastAsia="zh-CN"/>
        </w:rPr>
        <w:drawing>
          <wp:inline distT="0" distB="0" distL="0" distR="0" wp14:anchorId="62EA4B08" wp14:editId="514D6D2A">
            <wp:extent cx="161925" cy="1714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按钮，可以删除权限，有下级节点和已被加入权限组的权限不可删除</w:t>
      </w:r>
    </w:p>
    <w:p w14:paraId="223E5A39" w14:textId="18692A2C" w:rsidR="00295650" w:rsidRPr="00CB253C" w:rsidRDefault="00412EE3" w:rsidP="00CB253C">
      <w:pPr>
        <w:pStyle w:val="2"/>
        <w:numPr>
          <w:ilvl w:val="1"/>
          <w:numId w:val="3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67" w:name="_Toc86158610"/>
      <w:r w:rsidRPr="00CB253C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权限组</w:t>
      </w:r>
      <w:bookmarkEnd w:id="67"/>
    </w:p>
    <w:p w14:paraId="254E7306" w14:textId="77777777" w:rsidR="00412EE3" w:rsidRPr="00477D2D" w:rsidRDefault="00412EE3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4D1806BC" w14:textId="3A5F7F7A" w:rsidR="00295650" w:rsidRPr="00CB253C" w:rsidRDefault="00412EE3" w:rsidP="00CB253C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68" w:name="_Toc86158611"/>
      <w:r w:rsidRPr="00CB253C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2.7.1 </w:t>
      </w:r>
      <w:r w:rsidR="00CB253C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68"/>
    </w:p>
    <w:p w14:paraId="6AD8F95C" w14:textId="6F7D6131" w:rsidR="00412EE3" w:rsidRPr="00477D2D" w:rsidRDefault="00CB253C" w:rsidP="00295650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用于创建权限组，将权限分到一个组内。</w:t>
      </w:r>
    </w:p>
    <w:p w14:paraId="23FF6A65" w14:textId="5318D1C2" w:rsidR="00412EE3" w:rsidRPr="00CB253C" w:rsidRDefault="00CB253C" w:rsidP="00CB253C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69" w:name="_Toc86158612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2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.7.2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69"/>
    </w:p>
    <w:p w14:paraId="14017010" w14:textId="42F05465" w:rsidR="00CB253C" w:rsidRDefault="00CB253C" w:rsidP="00057A5F">
      <w:pPr>
        <w:pStyle w:val="a0"/>
        <w:numPr>
          <w:ilvl w:val="0"/>
          <w:numId w:val="10"/>
        </w:numPr>
        <w:rPr>
          <w:lang w:eastAsia="zh-CN"/>
        </w:rPr>
      </w:pPr>
      <w:r w:rsidRPr="007D41E5"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权限管理</w:t>
      </w:r>
      <w:r w:rsidRPr="007D41E5">
        <w:rPr>
          <w:rFonts w:hint="eastAsia"/>
          <w:lang w:eastAsia="zh-CN"/>
        </w:rPr>
        <w:t>&gt;</w:t>
      </w:r>
      <w:r>
        <w:rPr>
          <w:rFonts w:hint="eastAsia"/>
          <w:lang w:eastAsia="zh-CN"/>
        </w:rPr>
        <w:t>权限组</w:t>
      </w:r>
      <w:r w:rsidRPr="007D41E5">
        <w:rPr>
          <w:rFonts w:hint="eastAsia"/>
          <w:lang w:eastAsia="zh-CN"/>
        </w:rPr>
        <w:t>,</w:t>
      </w:r>
      <w:r w:rsidRPr="007D41E5">
        <w:rPr>
          <w:rFonts w:hint="eastAsia"/>
          <w:lang w:eastAsia="zh-CN"/>
        </w:rPr>
        <w:t>进入到</w:t>
      </w:r>
      <w:r>
        <w:rPr>
          <w:rFonts w:hint="eastAsia"/>
          <w:lang w:eastAsia="zh-CN"/>
        </w:rPr>
        <w:t>权限组</w:t>
      </w:r>
      <w:r w:rsidRPr="007D41E5">
        <w:rPr>
          <w:rFonts w:hint="eastAsia"/>
          <w:lang w:eastAsia="zh-CN"/>
        </w:rPr>
        <w:t>管理页面，如图</w:t>
      </w:r>
      <w:r>
        <w:rPr>
          <w:rFonts w:hint="eastAsia"/>
          <w:lang w:eastAsia="zh-CN"/>
        </w:rPr>
        <w:t>2</w:t>
      </w:r>
      <w:r>
        <w:rPr>
          <w:lang w:eastAsia="zh-CN"/>
        </w:rPr>
        <w:t>.7.1</w:t>
      </w:r>
      <w:r w:rsidRPr="007D4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可根据权限组名称查找权限组。</w:t>
      </w:r>
    </w:p>
    <w:p w14:paraId="0487CE53" w14:textId="2DFDDAC6" w:rsidR="00CB253C" w:rsidRDefault="00CB253C" w:rsidP="00CB253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75BE17A" wp14:editId="1D13B230">
            <wp:extent cx="6629400" cy="15125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B2AC" w14:textId="0C61C122" w:rsidR="00CB253C" w:rsidRDefault="00CB253C" w:rsidP="00CB253C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..7.1 </w:t>
      </w:r>
      <w:r>
        <w:rPr>
          <w:rFonts w:hint="eastAsia"/>
          <w:lang w:eastAsia="zh-CN"/>
        </w:rPr>
        <w:t>权限组列表</w:t>
      </w:r>
    </w:p>
    <w:p w14:paraId="0874C33D" w14:textId="11807006" w:rsidR="00412EE3" w:rsidRDefault="00CB253C" w:rsidP="00057A5F">
      <w:pPr>
        <w:pStyle w:val="a0"/>
        <w:numPr>
          <w:ilvl w:val="0"/>
          <w:numId w:val="10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点击【新增】，打开添加权限组页面，输入权限组名称、标识、备注，选择权限，点击【确定】，保存权限组。</w:t>
      </w:r>
    </w:p>
    <w:p w14:paraId="5E30E7EB" w14:textId="0C71F388" w:rsidR="00CB253C" w:rsidRDefault="00CB253C" w:rsidP="00CB253C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DF9C948" wp14:editId="02AB9C69">
            <wp:extent cx="5305425" cy="30861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6986" w14:textId="1AEC354C" w:rsidR="00CB253C" w:rsidRPr="00CB253C" w:rsidRDefault="00CB253C" w:rsidP="00CB253C">
      <w:pPr>
        <w:pStyle w:val="a0"/>
        <w:ind w:left="0"/>
        <w:jc w:val="center"/>
        <w:rPr>
          <w:lang w:eastAsia="zh-CN"/>
        </w:rPr>
      </w:pPr>
      <w:r w:rsidRPr="007D41E5"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..7.2 </w:t>
      </w:r>
      <w:r>
        <w:rPr>
          <w:rFonts w:hint="eastAsia"/>
          <w:lang w:eastAsia="zh-CN"/>
        </w:rPr>
        <w:t>权限组列表</w:t>
      </w:r>
    </w:p>
    <w:p w14:paraId="6E2929CF" w14:textId="21282CB5" w:rsidR="00CB253C" w:rsidRDefault="00CB253C" w:rsidP="00057A5F">
      <w:pPr>
        <w:pStyle w:val="a0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点击权限组列表后方编辑</w:t>
      </w:r>
      <w:r>
        <w:rPr>
          <w:noProof/>
          <w:lang w:eastAsia="zh-CN"/>
        </w:rPr>
        <w:drawing>
          <wp:inline distT="0" distB="0" distL="0" distR="0" wp14:anchorId="78240921" wp14:editId="197F3086">
            <wp:extent cx="219075" cy="200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按钮，可进入编辑权限组页面，可修改权限组信息，点击【确定】保存修改</w:t>
      </w:r>
    </w:p>
    <w:p w14:paraId="3C35D473" w14:textId="1DD3A898" w:rsidR="00CB253C" w:rsidRPr="00CB253C" w:rsidRDefault="00CB253C" w:rsidP="00057A5F">
      <w:pPr>
        <w:pStyle w:val="a0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点击权限组列表后方删除</w:t>
      </w:r>
      <w:r>
        <w:rPr>
          <w:noProof/>
          <w:lang w:eastAsia="zh-CN"/>
        </w:rPr>
        <w:drawing>
          <wp:inline distT="0" distB="0" distL="0" distR="0" wp14:anchorId="3F755022" wp14:editId="128FFED2">
            <wp:extent cx="161925" cy="171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按钮，可以删除权限组，已被加入角色的权限</w:t>
      </w:r>
      <w:proofErr w:type="gramStart"/>
      <w:r>
        <w:rPr>
          <w:rFonts w:hint="eastAsia"/>
          <w:lang w:eastAsia="zh-CN"/>
        </w:rPr>
        <w:t>组不可</w:t>
      </w:r>
      <w:proofErr w:type="gramEnd"/>
      <w:r>
        <w:rPr>
          <w:rFonts w:hint="eastAsia"/>
          <w:lang w:eastAsia="zh-CN"/>
        </w:rPr>
        <w:t>删除</w:t>
      </w:r>
    </w:p>
    <w:p w14:paraId="361E2A19" w14:textId="77777777" w:rsidR="00CB253C" w:rsidRPr="00477D2D" w:rsidRDefault="00CB253C" w:rsidP="00DE3A70">
      <w:pPr>
        <w:pStyle w:val="a0"/>
        <w:ind w:left="0"/>
        <w:rPr>
          <w:rFonts w:ascii="微软雅黑" w:eastAsia="微软雅黑" w:hAnsi="微软雅黑"/>
          <w:lang w:eastAsia="zh-CN"/>
        </w:rPr>
      </w:pPr>
    </w:p>
    <w:p w14:paraId="6B4C1E19" w14:textId="22B8D6F2" w:rsidR="007D389D" w:rsidRDefault="007D389D" w:rsidP="00655A59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  <w:lang w:eastAsia="zh-CN"/>
        </w:rPr>
      </w:pPr>
      <w:bookmarkStart w:id="70" w:name="_Toc86158613"/>
      <w:r w:rsidRPr="00655A59">
        <w:rPr>
          <w:rFonts w:ascii="微软雅黑" w:eastAsia="微软雅黑" w:hAnsi="微软雅黑" w:hint="eastAsia"/>
          <w:bCs/>
          <w:sz w:val="36"/>
          <w:szCs w:val="36"/>
          <w:lang w:eastAsia="zh-CN"/>
        </w:rPr>
        <w:t>项目管理</w:t>
      </w:r>
      <w:bookmarkEnd w:id="70"/>
    </w:p>
    <w:p w14:paraId="281AC174" w14:textId="2A77CBD8" w:rsidR="008E08D5" w:rsidRPr="008E08D5" w:rsidRDefault="008E08D5" w:rsidP="008E08D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项目是用于管理招标和竞价的，项目管理可以新增、编辑、删除项目。</w:t>
      </w:r>
    </w:p>
    <w:p w14:paraId="1A0426C9" w14:textId="0FB189D3" w:rsidR="00617AF2" w:rsidRPr="00655A59" w:rsidRDefault="00617AF2" w:rsidP="00655A59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71" w:name="_Toc86158614"/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3.1 </w:t>
      </w:r>
      <w:r w:rsidRPr="00655A59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项目</w:t>
      </w:r>
      <w:r w:rsidR="008E08D5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新增</w:t>
      </w:r>
      <w:bookmarkEnd w:id="71"/>
    </w:p>
    <w:p w14:paraId="2C50BF11" w14:textId="77777777" w:rsidR="00617AF2" w:rsidRPr="00477D2D" w:rsidRDefault="00617AF2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30BEC50B" w14:textId="703B577E" w:rsidR="00617AF2" w:rsidRDefault="00617AF2" w:rsidP="00655A59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72" w:name="_Toc86158615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3.1.1 </w:t>
      </w:r>
      <w:r w:rsidR="00655A59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72"/>
    </w:p>
    <w:p w14:paraId="2F98776F" w14:textId="0F127B91" w:rsidR="00655A59" w:rsidRDefault="008E08D5" w:rsidP="00655A59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用于新增项目。</w:t>
      </w:r>
    </w:p>
    <w:p w14:paraId="53764C65" w14:textId="3955A787" w:rsidR="00655A59" w:rsidRDefault="00655A59" w:rsidP="00655A59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73" w:name="_Toc86158616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3.1.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73"/>
    </w:p>
    <w:p w14:paraId="29505D22" w14:textId="56A445FE" w:rsidR="00655A59" w:rsidRPr="00655A59" w:rsidRDefault="00655A59" w:rsidP="00655A59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选择状态，输入需要查询的关键字，点击查看，筛选出目标数据，点击项目编号可进入项目详情页面查看项目相关信息。</w:t>
      </w:r>
      <w:r w:rsidR="00B24162">
        <w:rPr>
          <w:rFonts w:hint="eastAsia"/>
          <w:lang w:eastAsia="zh-CN"/>
        </w:rPr>
        <w:t>点击【创建】新建项目，也可以点击行，再点【复制】按钮创建项目，或点击从模板复制弹出模板列表，选择模板后点击确定，复制模板，复制会复制原有项目中的基本信息、附件和成员，可编辑，编辑后保存生成新的项目。</w:t>
      </w:r>
    </w:p>
    <w:p w14:paraId="3DD6F7E8" w14:textId="5FD3C683" w:rsidR="00617AF2" w:rsidRDefault="00655A59" w:rsidP="00617AF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A737A83" wp14:editId="03F873A3">
            <wp:extent cx="6629400" cy="24974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6118" w14:textId="0F4EB277" w:rsidR="00655A59" w:rsidRDefault="00655A59" w:rsidP="00655A59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</w:t>
      </w:r>
      <w:r>
        <w:rPr>
          <w:rFonts w:ascii="微软雅黑" w:eastAsia="微软雅黑" w:hAnsi="微软雅黑"/>
          <w:lang w:eastAsia="zh-CN"/>
        </w:rPr>
        <w:t>3.1</w:t>
      </w:r>
      <w:r w:rsidR="00E02F01">
        <w:rPr>
          <w:rFonts w:ascii="微软雅黑" w:eastAsia="微软雅黑" w:hAnsi="微软雅黑"/>
          <w:lang w:eastAsia="zh-CN"/>
        </w:rPr>
        <w:t>.1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项目列表</w:t>
      </w:r>
    </w:p>
    <w:p w14:paraId="3DD57AE7" w14:textId="7C60AE8A" w:rsidR="00655A59" w:rsidRDefault="00655A59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2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点击【创建】进入创建页面，填写项目相关基本信息，带星为必填项，点击保存后自动生成项目编号</w:t>
      </w:r>
      <w:r w:rsidR="00B24162">
        <w:rPr>
          <w:rFonts w:ascii="微软雅黑" w:eastAsia="微软雅黑" w:hAnsi="微软雅黑" w:hint="eastAsia"/>
          <w:lang w:eastAsia="zh-CN"/>
        </w:rPr>
        <w:t>。</w:t>
      </w:r>
    </w:p>
    <w:p w14:paraId="43577AF4" w14:textId="3020FCEB" w:rsidR="00655A59" w:rsidRDefault="00655A59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3F8932B4" wp14:editId="0BF73CC7">
            <wp:extent cx="6629400" cy="106870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9530" w14:textId="2D456ACD" w:rsidR="00655A59" w:rsidRPr="00477D2D" w:rsidRDefault="00655A59" w:rsidP="00655A59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2 </w:t>
      </w:r>
      <w:r>
        <w:rPr>
          <w:rFonts w:ascii="微软雅黑" w:eastAsia="微软雅黑" w:hAnsi="微软雅黑" w:hint="eastAsia"/>
          <w:lang w:eastAsia="zh-CN"/>
        </w:rPr>
        <w:t>创建项目</w:t>
      </w:r>
    </w:p>
    <w:p w14:paraId="7AF08A93" w14:textId="7413EDA0" w:rsidR="00617AF2" w:rsidRDefault="00655A59" w:rsidP="00617AF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3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附件页面，点击【新增】按钮，可上传附件，填写说明，附件可删除。编辑说明</w:t>
      </w:r>
    </w:p>
    <w:p w14:paraId="2DB26B45" w14:textId="3256E44D" w:rsidR="00655A59" w:rsidRDefault="00655A59" w:rsidP="00617AF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A811C63" wp14:editId="5953A675">
            <wp:extent cx="6629400" cy="20262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ADD" w14:textId="6F780E3A" w:rsidR="00655A59" w:rsidRPr="00477D2D" w:rsidRDefault="00655A59" w:rsidP="00655A59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3 </w:t>
      </w:r>
      <w:r>
        <w:rPr>
          <w:rFonts w:ascii="微软雅黑" w:eastAsia="微软雅黑" w:hAnsi="微软雅黑" w:hint="eastAsia"/>
          <w:lang w:eastAsia="zh-CN"/>
        </w:rPr>
        <w:t>附件上传</w:t>
      </w:r>
    </w:p>
    <w:p w14:paraId="23D60B1F" w14:textId="1BA858C7" w:rsidR="00655A59" w:rsidRDefault="00655A59" w:rsidP="00617AF2">
      <w:pPr>
        <w:pStyle w:val="a0"/>
        <w:ind w:left="0"/>
        <w:rPr>
          <w:noProof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4</w:t>
      </w:r>
      <w:r>
        <w:rPr>
          <w:rFonts w:ascii="微软雅黑" w:eastAsia="微软雅黑" w:hAnsi="微软雅黑"/>
          <w:lang w:eastAsia="zh-CN"/>
        </w:rPr>
        <w:t>.</w:t>
      </w:r>
      <w:r w:rsidRPr="00655A59">
        <w:rPr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可添加项目成员，添加后项目成员可以查看项目及项目下的招标和竞价单，招标员可以添加、删除成员。</w:t>
      </w:r>
      <w:r>
        <w:rPr>
          <w:noProof/>
          <w:lang w:eastAsia="zh-CN"/>
        </w:rPr>
        <w:drawing>
          <wp:inline distT="0" distB="0" distL="0" distR="0" wp14:anchorId="031F88D7" wp14:editId="219DB3D0">
            <wp:extent cx="6629400" cy="8248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05DE" w14:textId="298C21F3" w:rsidR="00655A59" w:rsidRPr="00477D2D" w:rsidRDefault="00655A59" w:rsidP="00655A59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4 </w:t>
      </w:r>
      <w:r>
        <w:rPr>
          <w:rFonts w:ascii="微软雅黑" w:eastAsia="微软雅黑" w:hAnsi="微软雅黑" w:hint="eastAsia"/>
          <w:lang w:eastAsia="zh-CN"/>
        </w:rPr>
        <w:t>添加成员</w:t>
      </w:r>
    </w:p>
    <w:p w14:paraId="61E12060" w14:textId="27BA499A" w:rsidR="00655A59" w:rsidRDefault="00156E9F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lastRenderedPageBreak/>
        <w:t>5</w:t>
      </w:r>
      <w:r w:rsidR="00655A59"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通知|邮件有两个页签，点击【创建讨论】，输入主题、内容，选择讨论人，点击【确定】发送通知，相关人员可以在通知页面看到通知信息并进行回复。邮件</w:t>
      </w:r>
      <w:proofErr w:type="gramStart"/>
      <w:r>
        <w:rPr>
          <w:rFonts w:ascii="微软雅黑" w:eastAsia="微软雅黑" w:hAnsi="微软雅黑" w:hint="eastAsia"/>
          <w:lang w:eastAsia="zh-CN"/>
        </w:rPr>
        <w:t>页签可以</w:t>
      </w:r>
      <w:proofErr w:type="gramEnd"/>
      <w:r>
        <w:rPr>
          <w:rFonts w:ascii="微软雅黑" w:eastAsia="微软雅黑" w:hAnsi="微软雅黑" w:hint="eastAsia"/>
          <w:lang w:eastAsia="zh-CN"/>
        </w:rPr>
        <w:t>查看项目相关发送的消息邮件。</w:t>
      </w:r>
    </w:p>
    <w:p w14:paraId="62CC14A1" w14:textId="638A48F2" w:rsidR="00156E9F" w:rsidRDefault="00156E9F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0A9BBA" wp14:editId="7AE4CBC9">
            <wp:extent cx="6629400" cy="793750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073" w14:textId="748B5601" w:rsidR="00156E9F" w:rsidRPr="00477D2D" w:rsidRDefault="00156E9F" w:rsidP="00156E9F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5 </w:t>
      </w:r>
      <w:r>
        <w:rPr>
          <w:rFonts w:ascii="微软雅黑" w:eastAsia="微软雅黑" w:hAnsi="微软雅黑" w:hint="eastAsia"/>
          <w:lang w:eastAsia="zh-CN"/>
        </w:rPr>
        <w:t>邮件|通知</w:t>
      </w:r>
    </w:p>
    <w:p w14:paraId="4B1D5770" w14:textId="2241509D" w:rsidR="00156E9F" w:rsidRDefault="00156E9F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6.</w:t>
      </w:r>
      <w:r>
        <w:rPr>
          <w:rFonts w:ascii="微软雅黑" w:eastAsia="微软雅黑" w:hAnsi="微软雅黑" w:hint="eastAsia"/>
          <w:lang w:eastAsia="zh-CN"/>
        </w:rPr>
        <w:t>填写完项目相关的信息，点击运行启动项目，然后就能看到招标和竞价页签。</w:t>
      </w:r>
    </w:p>
    <w:p w14:paraId="68A3583F" w14:textId="3654BEF0" w:rsidR="00156E9F" w:rsidRDefault="00156E9F" w:rsidP="00156E9F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7.</w:t>
      </w:r>
      <w:r>
        <w:rPr>
          <w:rFonts w:ascii="微软雅黑" w:eastAsia="微软雅黑" w:hAnsi="微软雅黑" w:hint="eastAsia"/>
          <w:lang w:eastAsia="zh-CN"/>
        </w:rPr>
        <w:t>招标和竞价</w:t>
      </w:r>
      <w:proofErr w:type="gramStart"/>
      <w:r>
        <w:rPr>
          <w:rFonts w:ascii="微软雅黑" w:eastAsia="微软雅黑" w:hAnsi="微软雅黑" w:hint="eastAsia"/>
          <w:lang w:eastAsia="zh-CN"/>
        </w:rPr>
        <w:t>页签可以</w:t>
      </w:r>
      <w:proofErr w:type="gramEnd"/>
      <w:r>
        <w:rPr>
          <w:rFonts w:ascii="微软雅黑" w:eastAsia="微软雅黑" w:hAnsi="微软雅黑" w:hint="eastAsia"/>
          <w:lang w:eastAsia="zh-CN"/>
        </w:rPr>
        <w:t>查看相关招标和竞价单，点击编号可以快速跳往详情页查看。项目运行中，点击页面【新增】可以新增招标单、竞价单。</w:t>
      </w:r>
    </w:p>
    <w:p w14:paraId="5D7D5515" w14:textId="77777777" w:rsidR="00156E9F" w:rsidRDefault="00156E9F" w:rsidP="00156E9F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9A9A20" wp14:editId="65179AE9">
            <wp:extent cx="6629400" cy="80073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EB8F" w14:textId="172AC176" w:rsidR="00156E9F" w:rsidRDefault="00156E9F" w:rsidP="00156E9F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 w:rsidR="00E02F01">
        <w:rPr>
          <w:rFonts w:ascii="微软雅黑" w:eastAsia="微软雅黑" w:hAnsi="微软雅黑"/>
          <w:lang w:eastAsia="zh-CN"/>
        </w:rPr>
        <w:t>.1</w:t>
      </w:r>
      <w:r>
        <w:rPr>
          <w:rFonts w:ascii="微软雅黑" w:eastAsia="微软雅黑" w:hAnsi="微软雅黑"/>
          <w:lang w:eastAsia="zh-CN"/>
        </w:rPr>
        <w:t xml:space="preserve">.6 </w:t>
      </w:r>
      <w:r>
        <w:rPr>
          <w:rFonts w:ascii="微软雅黑" w:eastAsia="微软雅黑" w:hAnsi="微软雅黑" w:hint="eastAsia"/>
          <w:lang w:eastAsia="zh-CN"/>
        </w:rPr>
        <w:t>招标页</w:t>
      </w:r>
    </w:p>
    <w:p w14:paraId="5AB68108" w14:textId="2F2CBAB7" w:rsidR="008E08D5" w:rsidRPr="008E08D5" w:rsidRDefault="008E08D5" w:rsidP="008E08D5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8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点击【完成】按钮可以结束项目，结束后不能再次运行。</w:t>
      </w:r>
    </w:p>
    <w:p w14:paraId="64F330F4" w14:textId="4F982CF7" w:rsidR="008E08D5" w:rsidRPr="00655A59" w:rsidRDefault="008E08D5" w:rsidP="008E08D5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74" w:name="_Toc86158617"/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t>3.</w:t>
      </w:r>
      <w:r>
        <w:rPr>
          <w:rFonts w:ascii="微软雅黑" w:eastAsia="微软雅黑" w:hAnsi="微软雅黑"/>
          <w:b w:val="0"/>
          <w:sz w:val="32"/>
          <w:szCs w:val="32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 </w:t>
      </w:r>
      <w:r w:rsidRPr="00655A59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项目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编辑</w:t>
      </w:r>
      <w:bookmarkEnd w:id="74"/>
    </w:p>
    <w:p w14:paraId="60A9EF15" w14:textId="77777777" w:rsidR="008E08D5" w:rsidRPr="00477D2D" w:rsidRDefault="008E08D5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7245EECA" w14:textId="30337BAD" w:rsidR="008E08D5" w:rsidRDefault="008E08D5" w:rsidP="008E08D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75" w:name="_Toc86158618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75"/>
    </w:p>
    <w:p w14:paraId="7FE6A660" w14:textId="73703CAC" w:rsidR="008E08D5" w:rsidRDefault="008E08D5" w:rsidP="008E08D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编辑暂停或未启动的项目。</w:t>
      </w:r>
    </w:p>
    <w:p w14:paraId="4E89BFC3" w14:textId="01A9E476" w:rsidR="008E08D5" w:rsidRDefault="008E08D5" w:rsidP="008E08D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76" w:name="_Toc86158619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76"/>
    </w:p>
    <w:p w14:paraId="6D4D0F8D" w14:textId="08014AED" w:rsidR="00156E9F" w:rsidRDefault="008E08D5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1</w:t>
      </w:r>
      <w:r w:rsidR="00156E9F">
        <w:rPr>
          <w:rFonts w:ascii="微软雅黑" w:eastAsia="微软雅黑" w:hAnsi="微软雅黑"/>
          <w:lang w:eastAsia="zh-CN"/>
        </w:rPr>
        <w:t>.</w:t>
      </w:r>
      <w:r w:rsidR="00156E9F">
        <w:rPr>
          <w:rFonts w:ascii="微软雅黑" w:eastAsia="微软雅黑" w:hAnsi="微软雅黑" w:hint="eastAsia"/>
          <w:lang w:eastAsia="zh-CN"/>
        </w:rPr>
        <w:t>项目运行过程中不能修改项目信息，只能新建招标、竞价和讨论，若需要修改项目信息，可以点击【暂停】暂停招标单，暂停时可以修改项目信息，上传附件、添加成员、发起讨论</w:t>
      </w:r>
      <w:r>
        <w:rPr>
          <w:rFonts w:ascii="微软雅黑" w:eastAsia="微软雅黑" w:hAnsi="微软雅黑" w:hint="eastAsia"/>
          <w:lang w:eastAsia="zh-CN"/>
        </w:rPr>
        <w:t>。</w:t>
      </w:r>
    </w:p>
    <w:p w14:paraId="7A731A73" w14:textId="32425FB0" w:rsidR="00156E9F" w:rsidRDefault="00156E9F" w:rsidP="008E08D5">
      <w:pPr>
        <w:pStyle w:val="a0"/>
        <w:ind w:left="0" w:firstLineChars="100" w:firstLine="2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7F8BE61" wp14:editId="42579165">
            <wp:extent cx="6629400" cy="2168525"/>
            <wp:effectExtent l="0" t="0" r="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61C5" w14:textId="5FDBFF9D" w:rsidR="00156E9F" w:rsidRDefault="00156E9F" w:rsidP="00156E9F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 w:rsidR="00E02F01">
        <w:rPr>
          <w:rFonts w:ascii="微软雅黑" w:eastAsia="微软雅黑" w:hAnsi="微软雅黑"/>
          <w:lang w:eastAsia="zh-CN"/>
        </w:rPr>
        <w:t>.2.1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运行中</w:t>
      </w:r>
      <w:r w:rsidR="008E08D5">
        <w:rPr>
          <w:rFonts w:ascii="微软雅黑" w:eastAsia="微软雅黑" w:hAnsi="微软雅黑" w:hint="eastAsia"/>
          <w:lang w:eastAsia="zh-CN"/>
        </w:rPr>
        <w:t>项目</w:t>
      </w:r>
    </w:p>
    <w:p w14:paraId="4A09D9ED" w14:textId="5481539B" w:rsidR="008E08D5" w:rsidRPr="008E08D5" w:rsidRDefault="008E08D5" w:rsidP="008E08D5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2</w:t>
      </w:r>
      <w:r>
        <w:rPr>
          <w:rFonts w:ascii="微软雅黑" w:eastAsia="微软雅黑" w:hAnsi="微软雅黑"/>
          <w:lang w:eastAsia="zh-CN"/>
        </w:rPr>
        <w:t>.</w:t>
      </w:r>
      <w:r w:rsidRPr="008E08D5">
        <w:rPr>
          <w:rFonts w:ascii="微软雅黑" w:eastAsia="微软雅黑" w:hAnsi="微软雅黑" w:hint="eastAsia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点击【完成】按钮可以结束项目，结束后不能再次运行。</w:t>
      </w:r>
    </w:p>
    <w:p w14:paraId="375DB775" w14:textId="46E1B5E2" w:rsidR="00156E9F" w:rsidRDefault="008E08D5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3.</w:t>
      </w:r>
      <w:r>
        <w:rPr>
          <w:rFonts w:ascii="微软雅黑" w:eastAsia="微软雅黑" w:hAnsi="微软雅黑" w:hint="eastAsia"/>
          <w:lang w:eastAsia="zh-CN"/>
        </w:rPr>
        <w:t>已完成的项目可以查看项目信息和其他相关信息，如图3</w:t>
      </w:r>
      <w:r w:rsidR="00E02F01">
        <w:rPr>
          <w:rFonts w:ascii="微软雅黑" w:eastAsia="微软雅黑" w:hAnsi="微软雅黑"/>
          <w:lang w:eastAsia="zh-CN"/>
        </w:rPr>
        <w:t>.2.2</w:t>
      </w:r>
      <w:r>
        <w:rPr>
          <w:rFonts w:ascii="微软雅黑" w:eastAsia="微软雅黑" w:hAnsi="微软雅黑" w:hint="eastAsia"/>
          <w:lang w:eastAsia="zh-CN"/>
        </w:rPr>
        <w:t>。</w:t>
      </w:r>
    </w:p>
    <w:p w14:paraId="61AEB4DB" w14:textId="7D0E479E" w:rsidR="008E08D5" w:rsidRDefault="008E08D5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7DE60C6" wp14:editId="473B8349">
            <wp:extent cx="6629400" cy="2181860"/>
            <wp:effectExtent l="0" t="0" r="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7CFB" w14:textId="104A6A8C" w:rsidR="008E08D5" w:rsidRPr="00477D2D" w:rsidRDefault="008E08D5" w:rsidP="008E08D5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 w:rsidR="00E02F01">
        <w:rPr>
          <w:rFonts w:ascii="微软雅黑" w:eastAsia="微软雅黑" w:hAnsi="微软雅黑"/>
          <w:lang w:eastAsia="zh-CN"/>
        </w:rPr>
        <w:t>.2.2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已完成项目</w:t>
      </w:r>
    </w:p>
    <w:p w14:paraId="1B261146" w14:textId="68BEBA4E" w:rsidR="008E08D5" w:rsidRPr="00655A59" w:rsidRDefault="008E08D5" w:rsidP="008E08D5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77" w:name="_Toc86158620"/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t>3.</w:t>
      </w:r>
      <w:r>
        <w:rPr>
          <w:rFonts w:ascii="微软雅黑" w:eastAsia="微软雅黑" w:hAnsi="微软雅黑"/>
          <w:b w:val="0"/>
          <w:sz w:val="32"/>
          <w:szCs w:val="32"/>
          <w:lang w:eastAsia="zh-CN"/>
        </w:rPr>
        <w:t>3</w:t>
      </w:r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 </w:t>
      </w:r>
      <w:r w:rsidRPr="00655A59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项目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删除</w:t>
      </w:r>
      <w:bookmarkEnd w:id="77"/>
    </w:p>
    <w:p w14:paraId="1E717CB4" w14:textId="77777777" w:rsidR="008E08D5" w:rsidRPr="00477D2D" w:rsidRDefault="008E08D5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02C9C9CE" w14:textId="63A74429" w:rsidR="008E08D5" w:rsidRDefault="008E08D5" w:rsidP="008E08D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78" w:name="_Toc86158621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3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78"/>
    </w:p>
    <w:p w14:paraId="124F9119" w14:textId="5B9DAE33" w:rsidR="008E08D5" w:rsidRDefault="008E08D5" w:rsidP="008E08D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暂停或未启动的项目可以直接删除。</w:t>
      </w:r>
    </w:p>
    <w:p w14:paraId="117E1479" w14:textId="2AF121EA" w:rsidR="008E08D5" w:rsidRDefault="008E08D5" w:rsidP="008E08D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79" w:name="_Toc86158622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3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79"/>
    </w:p>
    <w:p w14:paraId="443F3281" w14:textId="1F2E773A" w:rsidR="008E08D5" w:rsidRDefault="008E08D5" w:rsidP="00655A59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1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暂停项目后，点击删除按钮，确认删除后可以成功删除项目。</w:t>
      </w:r>
      <w:r w:rsidRPr="00477D2D">
        <w:rPr>
          <w:rFonts w:ascii="微软雅黑" w:eastAsia="微软雅黑" w:hAnsi="微软雅黑" w:cs="Arial" w:hint="eastAsia"/>
          <w:color w:val="333333"/>
        </w:rPr>
        <w:t>若已有招标单和竞价</w:t>
      </w:r>
      <w:proofErr w:type="gramStart"/>
      <w:r w:rsidRPr="00477D2D">
        <w:rPr>
          <w:rFonts w:ascii="微软雅黑" w:eastAsia="微软雅黑" w:hAnsi="微软雅黑" w:cs="Arial" w:hint="eastAsia"/>
          <w:color w:val="333333"/>
        </w:rPr>
        <w:t>单</w:t>
      </w:r>
      <w:r>
        <w:rPr>
          <w:rFonts w:ascii="微软雅黑" w:eastAsia="微软雅黑" w:hAnsi="微软雅黑" w:cs="Arial" w:hint="eastAsia"/>
          <w:color w:val="333333"/>
          <w:lang w:eastAsia="zh-CN"/>
        </w:rPr>
        <w:t>不可</w:t>
      </w:r>
      <w:proofErr w:type="gramEnd"/>
      <w:r>
        <w:rPr>
          <w:rFonts w:ascii="微软雅黑" w:eastAsia="微软雅黑" w:hAnsi="微软雅黑" w:cs="Arial" w:hint="eastAsia"/>
          <w:color w:val="333333"/>
          <w:lang w:eastAsia="zh-CN"/>
        </w:rPr>
        <w:t>删除，</w:t>
      </w:r>
      <w:r w:rsidRPr="00477D2D">
        <w:rPr>
          <w:rFonts w:ascii="微软雅黑" w:eastAsia="微软雅黑" w:hAnsi="微软雅黑" w:cs="Arial" w:hint="eastAsia"/>
          <w:color w:val="333333"/>
        </w:rPr>
        <w:t>提示请先删除招标单/竞价单后再删除项目</w:t>
      </w:r>
      <w:r>
        <w:rPr>
          <w:rFonts w:ascii="微软雅黑" w:eastAsia="微软雅黑" w:hAnsi="微软雅黑" w:cs="Arial" w:hint="eastAsia"/>
          <w:color w:val="333333"/>
          <w:lang w:eastAsia="zh-CN"/>
        </w:rPr>
        <w:t>，删除招标、竞价单后可以再删除项目。</w:t>
      </w:r>
    </w:p>
    <w:p w14:paraId="6338917A" w14:textId="5F2911BA" w:rsidR="008E08D5" w:rsidRDefault="008E08D5" w:rsidP="00617AF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9908063" wp14:editId="5B66F7B1">
            <wp:extent cx="6629400" cy="205867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7FC" w14:textId="185D5537" w:rsidR="008E08D5" w:rsidRPr="008E08D5" w:rsidRDefault="008E08D5" w:rsidP="008E08D5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图3</w:t>
      </w:r>
      <w:r w:rsidR="00E02F01">
        <w:rPr>
          <w:rFonts w:ascii="微软雅黑" w:eastAsia="微软雅黑" w:hAnsi="微软雅黑"/>
          <w:lang w:eastAsia="zh-CN"/>
        </w:rPr>
        <w:t>.3.1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暂停的项目</w:t>
      </w:r>
    </w:p>
    <w:p w14:paraId="5B466BFD" w14:textId="65F01339" w:rsidR="008E08D5" w:rsidRPr="00655A59" w:rsidRDefault="008E08D5" w:rsidP="008E08D5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80" w:name="_Toc86158623"/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lastRenderedPageBreak/>
        <w:t>3.</w:t>
      </w:r>
      <w:r>
        <w:rPr>
          <w:rFonts w:ascii="微软雅黑" w:eastAsia="微软雅黑" w:hAnsi="微软雅黑"/>
          <w:b w:val="0"/>
          <w:sz w:val="32"/>
          <w:szCs w:val="32"/>
          <w:lang w:eastAsia="zh-CN"/>
        </w:rPr>
        <w:t>4</w:t>
      </w:r>
      <w:r w:rsidRPr="00655A59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 </w:t>
      </w:r>
      <w:r w:rsidRPr="00655A59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项目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查看</w:t>
      </w:r>
      <w:bookmarkEnd w:id="80"/>
    </w:p>
    <w:p w14:paraId="37A99EDB" w14:textId="77777777" w:rsidR="008E08D5" w:rsidRPr="00477D2D" w:rsidRDefault="008E08D5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013FF827" w14:textId="62BE6E2A" w:rsidR="008E08D5" w:rsidRDefault="008E08D5" w:rsidP="008E08D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81" w:name="_Toc86158624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4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81"/>
    </w:p>
    <w:p w14:paraId="0E1F9350" w14:textId="23D13491" w:rsidR="008E08D5" w:rsidRDefault="008E08D5" w:rsidP="008E08D5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项目成员、审计员和管理员可以查看项目及相关的招标竞价单。</w:t>
      </w:r>
    </w:p>
    <w:p w14:paraId="0C2DB423" w14:textId="428BFAF1" w:rsidR="008E08D5" w:rsidRPr="008E08D5" w:rsidRDefault="008E08D5" w:rsidP="008E08D5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82" w:name="_Toc86158625"/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3.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4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>.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Pr="00655A59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82"/>
    </w:p>
    <w:p w14:paraId="32223451" w14:textId="57E73299" w:rsidR="00617AF2" w:rsidRPr="008E08D5" w:rsidRDefault="008E08D5" w:rsidP="00057A5F">
      <w:pPr>
        <w:pStyle w:val="afd"/>
        <w:numPr>
          <w:ilvl w:val="0"/>
          <w:numId w:val="14"/>
        </w:numPr>
        <w:ind w:left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Arial" w:hint="eastAsia"/>
          <w:color w:val="333333"/>
        </w:rPr>
        <w:t>项目基本信息</w:t>
      </w:r>
      <w:r w:rsidR="00617AF2" w:rsidRPr="00477D2D">
        <w:rPr>
          <w:rFonts w:ascii="微软雅黑" w:eastAsia="微软雅黑" w:hAnsi="微软雅黑" w:cs="Arial" w:hint="eastAsia"/>
          <w:color w:val="333333"/>
        </w:rPr>
        <w:t>查看</w:t>
      </w:r>
    </w:p>
    <w:p w14:paraId="5B8CFA1D" w14:textId="51B8052E" w:rsidR="008E08D5" w:rsidRDefault="008E08D5" w:rsidP="008E08D5">
      <w:pPr>
        <w:pStyle w:val="afd"/>
        <w:ind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8279F1" wp14:editId="68E4287B">
            <wp:extent cx="6629400" cy="227076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8B6E" w14:textId="5935333E" w:rsidR="008E08D5" w:rsidRPr="00477D2D" w:rsidRDefault="008E08D5" w:rsidP="008E08D5">
      <w:pPr>
        <w:pStyle w:val="afd"/>
        <w:ind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  <w:r w:rsidR="00E02F01">
        <w:rPr>
          <w:rFonts w:ascii="微软雅黑" w:eastAsia="微软雅黑" w:hAnsi="微软雅黑"/>
        </w:rPr>
        <w:t>.4.1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项目基本信息</w:t>
      </w:r>
    </w:p>
    <w:p w14:paraId="3A4C1021" w14:textId="48729C27" w:rsidR="008E08D5" w:rsidRPr="008E08D5" w:rsidRDefault="008E08D5" w:rsidP="00057A5F">
      <w:pPr>
        <w:pStyle w:val="afd"/>
        <w:numPr>
          <w:ilvl w:val="0"/>
          <w:numId w:val="14"/>
        </w:numPr>
        <w:ind w:left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Arial" w:hint="eastAsia"/>
          <w:color w:val="333333"/>
        </w:rPr>
        <w:t>项目附件信息</w:t>
      </w:r>
      <w:r w:rsidRPr="00477D2D">
        <w:rPr>
          <w:rFonts w:ascii="微软雅黑" w:eastAsia="微软雅黑" w:hAnsi="微软雅黑" w:cs="Arial" w:hint="eastAsia"/>
          <w:color w:val="333333"/>
        </w:rPr>
        <w:t>查看</w:t>
      </w:r>
    </w:p>
    <w:p w14:paraId="3EF34C2D" w14:textId="46484208" w:rsidR="008E08D5" w:rsidRPr="008E08D5" w:rsidRDefault="008E08D5" w:rsidP="008E08D5">
      <w:pPr>
        <w:rPr>
          <w:rFonts w:ascii="微软雅黑" w:eastAsia="微软雅黑" w:hAnsi="微软雅黑"/>
        </w:rPr>
      </w:pPr>
      <w:r>
        <w:rPr>
          <w:noProof/>
          <w:lang w:eastAsia="zh-CN"/>
        </w:rPr>
        <w:drawing>
          <wp:inline distT="0" distB="0" distL="0" distR="0" wp14:anchorId="5D19F6C9" wp14:editId="36D77809">
            <wp:extent cx="6629400" cy="1001395"/>
            <wp:effectExtent l="0" t="0" r="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F894" w14:textId="5FED58E2" w:rsidR="008E08D5" w:rsidRPr="00477D2D" w:rsidRDefault="008E08D5" w:rsidP="008E08D5">
      <w:pPr>
        <w:pStyle w:val="afd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  <w:r w:rsidR="00E02F01">
        <w:rPr>
          <w:rFonts w:ascii="微软雅黑" w:eastAsia="微软雅黑" w:hAnsi="微软雅黑"/>
        </w:rPr>
        <w:t>.4.2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项目附件信息</w:t>
      </w:r>
    </w:p>
    <w:p w14:paraId="2CB9242F" w14:textId="352D3F02" w:rsidR="008E08D5" w:rsidRPr="008E08D5" w:rsidRDefault="008E08D5" w:rsidP="00057A5F">
      <w:pPr>
        <w:pStyle w:val="afd"/>
        <w:numPr>
          <w:ilvl w:val="0"/>
          <w:numId w:val="14"/>
        </w:numPr>
        <w:ind w:left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Arial" w:hint="eastAsia"/>
          <w:color w:val="333333"/>
        </w:rPr>
        <w:t>项目成员信息</w:t>
      </w:r>
      <w:r w:rsidRPr="00477D2D">
        <w:rPr>
          <w:rFonts w:ascii="微软雅黑" w:eastAsia="微软雅黑" w:hAnsi="微软雅黑" w:cs="Arial" w:hint="eastAsia"/>
          <w:color w:val="333333"/>
        </w:rPr>
        <w:t>查看</w:t>
      </w:r>
    </w:p>
    <w:p w14:paraId="55ADE9A0" w14:textId="173242D0" w:rsidR="008E08D5" w:rsidRPr="008E08D5" w:rsidRDefault="008E08D5" w:rsidP="008E08D5">
      <w:pPr>
        <w:rPr>
          <w:rFonts w:ascii="微软雅黑" w:eastAsia="微软雅黑" w:hAnsi="微软雅黑"/>
        </w:rPr>
      </w:pPr>
      <w:r>
        <w:rPr>
          <w:noProof/>
          <w:lang w:eastAsia="zh-CN"/>
        </w:rPr>
        <w:drawing>
          <wp:inline distT="0" distB="0" distL="0" distR="0" wp14:anchorId="7E39E27A" wp14:editId="4D4B865B">
            <wp:extent cx="6629400" cy="7766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9511" w14:textId="1723D246" w:rsidR="008E08D5" w:rsidRPr="00477D2D" w:rsidRDefault="008E08D5" w:rsidP="008E08D5">
      <w:pPr>
        <w:pStyle w:val="afd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  <w:r w:rsidR="00E02F01">
        <w:rPr>
          <w:rFonts w:ascii="微软雅黑" w:eastAsia="微软雅黑" w:hAnsi="微软雅黑"/>
        </w:rPr>
        <w:t>.4.3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项目成员信息</w:t>
      </w:r>
    </w:p>
    <w:p w14:paraId="7C4E2C65" w14:textId="041F607E" w:rsidR="008E08D5" w:rsidRPr="008E08D5" w:rsidRDefault="008E08D5" w:rsidP="00057A5F">
      <w:pPr>
        <w:pStyle w:val="afd"/>
        <w:numPr>
          <w:ilvl w:val="0"/>
          <w:numId w:val="14"/>
        </w:numPr>
        <w:ind w:left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Arial" w:hint="eastAsia"/>
          <w:color w:val="333333"/>
        </w:rPr>
        <w:t>项目招标信息</w:t>
      </w:r>
      <w:r w:rsidRPr="00477D2D">
        <w:rPr>
          <w:rFonts w:ascii="微软雅黑" w:eastAsia="微软雅黑" w:hAnsi="微软雅黑" w:cs="Arial" w:hint="eastAsia"/>
          <w:color w:val="333333"/>
        </w:rPr>
        <w:t>查看</w:t>
      </w:r>
    </w:p>
    <w:p w14:paraId="5E0A0C03" w14:textId="2344FF81" w:rsidR="008E08D5" w:rsidRPr="008E08D5" w:rsidRDefault="008E08D5" w:rsidP="008E08D5">
      <w:pPr>
        <w:rPr>
          <w:rFonts w:ascii="微软雅黑" w:eastAsia="微软雅黑" w:hAnsi="微软雅黑"/>
        </w:rPr>
      </w:pPr>
      <w:r>
        <w:rPr>
          <w:noProof/>
          <w:lang w:eastAsia="zh-CN"/>
        </w:rPr>
        <w:drawing>
          <wp:inline distT="0" distB="0" distL="0" distR="0" wp14:anchorId="290ACCE9" wp14:editId="44D31709">
            <wp:extent cx="6629400" cy="799465"/>
            <wp:effectExtent l="0" t="0" r="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A987" w14:textId="772C418D" w:rsidR="008E08D5" w:rsidRPr="00477D2D" w:rsidRDefault="008E08D5" w:rsidP="008E08D5">
      <w:pPr>
        <w:pStyle w:val="afd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  <w:r>
        <w:rPr>
          <w:rFonts w:ascii="微软雅黑" w:eastAsia="微软雅黑" w:hAnsi="微软雅黑"/>
        </w:rPr>
        <w:t>.</w:t>
      </w:r>
      <w:r w:rsidR="00E02F01">
        <w:rPr>
          <w:rFonts w:ascii="微软雅黑" w:eastAsia="微软雅黑" w:hAnsi="微软雅黑"/>
        </w:rPr>
        <w:t>4.4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项目招标信息</w:t>
      </w:r>
    </w:p>
    <w:p w14:paraId="21B99A77" w14:textId="365228AD" w:rsidR="008E08D5" w:rsidRPr="008E08D5" w:rsidRDefault="008E08D5" w:rsidP="00057A5F">
      <w:pPr>
        <w:pStyle w:val="afd"/>
        <w:numPr>
          <w:ilvl w:val="0"/>
          <w:numId w:val="14"/>
        </w:numPr>
        <w:ind w:left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Arial" w:hint="eastAsia"/>
          <w:color w:val="333333"/>
        </w:rPr>
        <w:t>项目竞价信息</w:t>
      </w:r>
      <w:r w:rsidRPr="00477D2D">
        <w:rPr>
          <w:rFonts w:ascii="微软雅黑" w:eastAsia="微软雅黑" w:hAnsi="微软雅黑" w:cs="Arial" w:hint="eastAsia"/>
          <w:color w:val="333333"/>
        </w:rPr>
        <w:t>查看</w:t>
      </w:r>
    </w:p>
    <w:p w14:paraId="68678C16" w14:textId="4EBF659F" w:rsidR="008E08D5" w:rsidRPr="008E08D5" w:rsidRDefault="008E08D5" w:rsidP="008E08D5">
      <w:pPr>
        <w:rPr>
          <w:rFonts w:ascii="微软雅黑" w:eastAsia="微软雅黑" w:hAnsi="微软雅黑"/>
        </w:rPr>
      </w:pPr>
      <w:r>
        <w:rPr>
          <w:noProof/>
          <w:lang w:eastAsia="zh-CN"/>
        </w:rPr>
        <w:lastRenderedPageBreak/>
        <w:drawing>
          <wp:inline distT="0" distB="0" distL="0" distR="0" wp14:anchorId="1FAA71C9" wp14:editId="3792DEE3">
            <wp:extent cx="6629400" cy="774700"/>
            <wp:effectExtent l="0" t="0" r="0" b="635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256C" w14:textId="765857FB" w:rsidR="008E08D5" w:rsidRPr="00477D2D" w:rsidRDefault="008E08D5" w:rsidP="008E08D5">
      <w:pPr>
        <w:pStyle w:val="afd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  <w:r w:rsidR="00E02F01">
        <w:rPr>
          <w:rFonts w:ascii="微软雅黑" w:eastAsia="微软雅黑" w:hAnsi="微软雅黑"/>
        </w:rPr>
        <w:t>.4.5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项目竞价信息</w:t>
      </w:r>
    </w:p>
    <w:p w14:paraId="493AF2FE" w14:textId="301ADC35" w:rsidR="008E08D5" w:rsidRPr="008E08D5" w:rsidRDefault="008E08D5" w:rsidP="00057A5F">
      <w:pPr>
        <w:pStyle w:val="afd"/>
        <w:numPr>
          <w:ilvl w:val="0"/>
          <w:numId w:val="14"/>
        </w:numPr>
        <w:ind w:left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Arial" w:hint="eastAsia"/>
          <w:color w:val="333333"/>
        </w:rPr>
        <w:t>项目通知信息</w:t>
      </w:r>
      <w:r w:rsidRPr="00477D2D">
        <w:rPr>
          <w:rFonts w:ascii="微软雅黑" w:eastAsia="微软雅黑" w:hAnsi="微软雅黑" w:cs="Arial" w:hint="eastAsia"/>
          <w:color w:val="333333"/>
        </w:rPr>
        <w:t>查看</w:t>
      </w:r>
    </w:p>
    <w:p w14:paraId="7588D1B6" w14:textId="3FFBD976" w:rsidR="008E08D5" w:rsidRPr="008E08D5" w:rsidRDefault="00B24162" w:rsidP="008E08D5">
      <w:pPr>
        <w:rPr>
          <w:rFonts w:ascii="微软雅黑" w:eastAsia="微软雅黑" w:hAnsi="微软雅黑"/>
        </w:rPr>
      </w:pPr>
      <w:r>
        <w:rPr>
          <w:noProof/>
          <w:lang w:eastAsia="zh-CN"/>
        </w:rPr>
        <w:drawing>
          <wp:inline distT="0" distB="0" distL="0" distR="0" wp14:anchorId="3BD24954" wp14:editId="1901CE1A">
            <wp:extent cx="6629400" cy="1024890"/>
            <wp:effectExtent l="0" t="0" r="0" b="381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3259" w14:textId="54DEC35C" w:rsidR="008E08D5" w:rsidRPr="00477D2D" w:rsidRDefault="008E08D5" w:rsidP="008E08D5">
      <w:pPr>
        <w:pStyle w:val="afd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  <w:r w:rsidR="00E02F01">
        <w:rPr>
          <w:rFonts w:ascii="微软雅黑" w:eastAsia="微软雅黑" w:hAnsi="微软雅黑"/>
        </w:rPr>
        <w:t>.4.6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项目通知信息</w:t>
      </w:r>
    </w:p>
    <w:p w14:paraId="6E1650DF" w14:textId="10C758F6" w:rsidR="00B24162" w:rsidRPr="008E08D5" w:rsidRDefault="00B24162" w:rsidP="00057A5F">
      <w:pPr>
        <w:pStyle w:val="afd"/>
        <w:numPr>
          <w:ilvl w:val="0"/>
          <w:numId w:val="14"/>
        </w:numPr>
        <w:ind w:left="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Arial" w:hint="eastAsia"/>
          <w:color w:val="333333"/>
        </w:rPr>
        <w:t>邮件发送列表</w:t>
      </w:r>
      <w:r w:rsidRPr="00477D2D">
        <w:rPr>
          <w:rFonts w:ascii="微软雅黑" w:eastAsia="微软雅黑" w:hAnsi="微软雅黑" w:cs="Arial" w:hint="eastAsia"/>
          <w:color w:val="333333"/>
        </w:rPr>
        <w:t>查看</w:t>
      </w:r>
    </w:p>
    <w:p w14:paraId="69296DE0" w14:textId="69D44FF7" w:rsidR="00B24162" w:rsidRPr="008E08D5" w:rsidRDefault="00B24162" w:rsidP="00B24162">
      <w:pPr>
        <w:rPr>
          <w:rFonts w:ascii="微软雅黑" w:eastAsia="微软雅黑" w:hAnsi="微软雅黑"/>
        </w:rPr>
      </w:pPr>
      <w:r>
        <w:rPr>
          <w:noProof/>
          <w:lang w:eastAsia="zh-CN"/>
        </w:rPr>
        <w:drawing>
          <wp:inline distT="0" distB="0" distL="0" distR="0" wp14:anchorId="110CA075" wp14:editId="22336E1F">
            <wp:extent cx="6629400" cy="812800"/>
            <wp:effectExtent l="0" t="0" r="0" b="635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5BF" w14:textId="41FCC74C" w:rsidR="00B24162" w:rsidRPr="00477D2D" w:rsidRDefault="00B24162" w:rsidP="00B24162">
      <w:pPr>
        <w:pStyle w:val="afd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</w:t>
      </w:r>
      <w:r w:rsidR="00E02F01">
        <w:rPr>
          <w:rFonts w:ascii="微软雅黑" w:eastAsia="微软雅黑" w:hAnsi="微软雅黑"/>
        </w:rPr>
        <w:t>.4.7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邮件发送列表</w:t>
      </w:r>
    </w:p>
    <w:p w14:paraId="6FD26847" w14:textId="6666A45F" w:rsidR="00617AF2" w:rsidRPr="00B24162" w:rsidRDefault="00617AF2" w:rsidP="00617AF2">
      <w:pPr>
        <w:pStyle w:val="a0"/>
        <w:ind w:left="0"/>
        <w:rPr>
          <w:rFonts w:ascii="微软雅黑" w:eastAsia="微软雅黑" w:hAnsi="微软雅黑"/>
          <w:b/>
          <w:lang w:eastAsia="zh-CN"/>
        </w:rPr>
      </w:pPr>
    </w:p>
    <w:p w14:paraId="6F82D2E6" w14:textId="146B3B15" w:rsidR="007D389D" w:rsidRPr="00B24162" w:rsidRDefault="007D389D" w:rsidP="00B24162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  <w:lang w:eastAsia="zh-CN"/>
        </w:rPr>
      </w:pPr>
      <w:bookmarkStart w:id="83" w:name="_Toc86158626"/>
      <w:r w:rsidRPr="00B24162">
        <w:rPr>
          <w:rFonts w:ascii="微软雅黑" w:eastAsia="微软雅黑" w:hAnsi="微软雅黑" w:hint="eastAsia"/>
          <w:bCs/>
          <w:sz w:val="36"/>
          <w:szCs w:val="36"/>
          <w:lang w:eastAsia="zh-CN"/>
        </w:rPr>
        <w:t>招标</w:t>
      </w:r>
      <w:r w:rsidR="00B24162">
        <w:rPr>
          <w:rFonts w:ascii="微软雅黑" w:eastAsia="微软雅黑" w:hAnsi="微软雅黑" w:hint="eastAsia"/>
          <w:bCs/>
          <w:sz w:val="36"/>
          <w:szCs w:val="36"/>
          <w:lang w:eastAsia="zh-CN"/>
        </w:rPr>
        <w:t>管理</w:t>
      </w:r>
      <w:bookmarkEnd w:id="83"/>
    </w:p>
    <w:p w14:paraId="04AD916F" w14:textId="69747AA8" w:rsidR="00617AF2" w:rsidRPr="00B24162" w:rsidRDefault="00B24162" w:rsidP="00B24162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84" w:name="_Toc86158627"/>
      <w:r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4.1 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新建招标</w:t>
      </w:r>
      <w:bookmarkEnd w:id="84"/>
    </w:p>
    <w:p w14:paraId="11B0F252" w14:textId="77777777" w:rsidR="00617AF2" w:rsidRPr="00477D2D" w:rsidRDefault="00617AF2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4C4CE099" w14:textId="6A18CBB0" w:rsidR="00617AF2" w:rsidRDefault="00B24162" w:rsidP="00057A5F">
      <w:pPr>
        <w:pStyle w:val="3"/>
        <w:widowControl w:val="0"/>
        <w:numPr>
          <w:ilvl w:val="2"/>
          <w:numId w:val="23"/>
        </w:numPr>
        <w:tabs>
          <w:tab w:val="left" w:pos="425"/>
          <w:tab w:val="left" w:pos="709"/>
        </w:tabs>
        <w:spacing w:after="0" w:line="360" w:lineRule="auto"/>
        <w:ind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85" w:name="_Toc86158628"/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85"/>
    </w:p>
    <w:p w14:paraId="544B013E" w14:textId="6F86A442" w:rsidR="00B24162" w:rsidRPr="00B24162" w:rsidRDefault="00B24162" w:rsidP="00B24162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招标</w:t>
      </w:r>
      <w:proofErr w:type="gramStart"/>
      <w:r>
        <w:rPr>
          <w:rFonts w:hint="eastAsia"/>
          <w:lang w:eastAsia="zh-CN"/>
        </w:rPr>
        <w:t>可用于线上</w:t>
      </w:r>
      <w:proofErr w:type="gramEnd"/>
      <w:r>
        <w:rPr>
          <w:rFonts w:hint="eastAsia"/>
          <w:lang w:eastAsia="zh-CN"/>
        </w:rPr>
        <w:t>发布招标，供应商投标，线上比价，选择最优供应商。</w:t>
      </w:r>
    </w:p>
    <w:p w14:paraId="08502F71" w14:textId="446170DE" w:rsidR="00B24162" w:rsidRPr="00477D2D" w:rsidRDefault="00B24162" w:rsidP="00B24162">
      <w:pPr>
        <w:pStyle w:val="a0"/>
        <w:ind w:left="0"/>
        <w:rPr>
          <w:rFonts w:ascii="微软雅黑" w:eastAsia="微软雅黑" w:hAnsi="微软雅黑"/>
          <w:lang w:eastAsia="zh-CN"/>
        </w:rPr>
      </w:pPr>
      <w:r w:rsidRPr="00477D2D">
        <w:rPr>
          <w:rFonts w:ascii="微软雅黑" w:eastAsia="微软雅黑" w:hAnsi="微软雅黑" w:hint="eastAsia"/>
          <w:lang w:eastAsia="zh-CN"/>
        </w:rPr>
        <w:t>创建招标单</w:t>
      </w:r>
      <w:r>
        <w:rPr>
          <w:rFonts w:ascii="微软雅黑" w:eastAsia="微软雅黑" w:hAnsi="微软雅黑" w:hint="eastAsia"/>
          <w:lang w:eastAsia="zh-CN"/>
        </w:rPr>
        <w:t>有三种方式。</w:t>
      </w:r>
    </w:p>
    <w:p w14:paraId="0738AD70" w14:textId="77777777" w:rsidR="00B24162" w:rsidRPr="00477D2D" w:rsidRDefault="00B24162" w:rsidP="00B24162">
      <w:pPr>
        <w:pStyle w:val="afd"/>
        <w:ind w:left="360" w:firstLineChars="0" w:firstLine="0"/>
        <w:rPr>
          <w:rFonts w:ascii="微软雅黑" w:eastAsia="微软雅黑" w:hAnsi="微软雅黑"/>
        </w:rPr>
      </w:pPr>
      <w:r w:rsidRPr="00477D2D">
        <w:rPr>
          <w:rFonts w:ascii="微软雅黑" w:eastAsia="微软雅黑" w:hAnsi="微软雅黑" w:hint="eastAsia"/>
        </w:rPr>
        <w:t>方式</w:t>
      </w:r>
      <w:proofErr w:type="gramStart"/>
      <w:r w:rsidRPr="00477D2D">
        <w:rPr>
          <w:rFonts w:ascii="微软雅黑" w:eastAsia="微软雅黑" w:hAnsi="微软雅黑" w:hint="eastAsia"/>
        </w:rPr>
        <w:t>一</w:t>
      </w:r>
      <w:proofErr w:type="gramEnd"/>
      <w:r w:rsidRPr="00477D2D">
        <w:rPr>
          <w:rFonts w:ascii="微软雅黑" w:eastAsia="微软雅黑" w:hAnsi="微软雅黑" w:hint="eastAsia"/>
        </w:rPr>
        <w:t>：新建招标</w:t>
      </w:r>
    </w:p>
    <w:p w14:paraId="24625BAF" w14:textId="77777777" w:rsidR="00B24162" w:rsidRPr="00477D2D" w:rsidRDefault="00B24162" w:rsidP="00B24162">
      <w:pPr>
        <w:pStyle w:val="afd"/>
        <w:ind w:left="360" w:firstLineChars="0" w:firstLine="0"/>
        <w:rPr>
          <w:rFonts w:ascii="微软雅黑" w:eastAsia="微软雅黑" w:hAnsi="微软雅黑"/>
        </w:rPr>
      </w:pPr>
      <w:r w:rsidRPr="00477D2D">
        <w:rPr>
          <w:rFonts w:ascii="微软雅黑" w:eastAsia="微软雅黑" w:hAnsi="微软雅黑" w:hint="eastAsia"/>
        </w:rPr>
        <w:t>方式二：复制已有招标，保留已有招标的信息（包含原招标单的基本信息，附件，供应商等信息）</w:t>
      </w:r>
    </w:p>
    <w:p w14:paraId="65EDE734" w14:textId="5AAC4056" w:rsidR="00B24162" w:rsidRPr="00B24162" w:rsidRDefault="00B24162" w:rsidP="00B24162">
      <w:pPr>
        <w:pStyle w:val="afd"/>
        <w:ind w:left="360" w:firstLineChars="0" w:firstLine="0"/>
      </w:pPr>
      <w:r>
        <w:rPr>
          <w:rFonts w:ascii="微软雅黑" w:eastAsia="微软雅黑" w:hAnsi="微软雅黑" w:cs="Arial" w:hint="eastAsia"/>
          <w:color w:val="333333"/>
          <w:szCs w:val="21"/>
        </w:rPr>
        <w:t>方式三：从模板复制招标，保留模板中的</w:t>
      </w:r>
      <w:r>
        <w:rPr>
          <w:rFonts w:ascii="微软雅黑" w:eastAsia="微软雅黑" w:hAnsi="微软雅黑" w:hint="eastAsia"/>
        </w:rPr>
        <w:t>招标</w:t>
      </w:r>
      <w:r w:rsidRPr="00477D2D">
        <w:rPr>
          <w:rFonts w:ascii="微软雅黑" w:eastAsia="微软雅黑" w:hAnsi="微软雅黑" w:hint="eastAsia"/>
        </w:rPr>
        <w:t>信息（包含原招标单的基本信息，附件，供应商等信息）</w:t>
      </w:r>
    </w:p>
    <w:p w14:paraId="69B112B0" w14:textId="08C6ECCD" w:rsidR="00B24162" w:rsidRDefault="00B24162" w:rsidP="00057A5F">
      <w:pPr>
        <w:pStyle w:val="3"/>
        <w:widowControl w:val="0"/>
        <w:numPr>
          <w:ilvl w:val="2"/>
          <w:numId w:val="23"/>
        </w:numPr>
        <w:tabs>
          <w:tab w:val="left" w:pos="425"/>
          <w:tab w:val="left" w:pos="709"/>
        </w:tabs>
        <w:spacing w:after="0" w:line="360" w:lineRule="auto"/>
        <w:ind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86" w:name="_Toc86158629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说明</w:t>
      </w:r>
      <w:bookmarkEnd w:id="86"/>
    </w:p>
    <w:p w14:paraId="674C3E1C" w14:textId="2A418B6D" w:rsidR="00B24162" w:rsidRPr="00B24162" w:rsidRDefault="00B24162" w:rsidP="00B24162">
      <w:pPr>
        <w:pStyle w:val="a0"/>
        <w:ind w:left="368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Pr="00B24162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选</w:t>
      </w:r>
      <w:r w:rsidR="003733B8">
        <w:rPr>
          <w:rFonts w:hint="eastAsia"/>
          <w:lang w:eastAsia="zh-CN"/>
        </w:rPr>
        <w:t>择状态，输入需要查询的关键字，点击查看，筛选出目标数据，点击招标编号可进入招标</w:t>
      </w:r>
      <w:r>
        <w:rPr>
          <w:rFonts w:hint="eastAsia"/>
          <w:lang w:eastAsia="zh-CN"/>
        </w:rPr>
        <w:t>详情页面查看项目相关信息，如图</w:t>
      </w:r>
      <w:r>
        <w:rPr>
          <w:rFonts w:hint="eastAsia"/>
          <w:lang w:eastAsia="zh-CN"/>
        </w:rPr>
        <w:t>4</w:t>
      </w:r>
      <w:r>
        <w:rPr>
          <w:lang w:eastAsia="zh-CN"/>
        </w:rPr>
        <w:t>.1</w:t>
      </w:r>
      <w:r w:rsidR="00E02F01">
        <w:rPr>
          <w:lang w:eastAsia="zh-CN"/>
        </w:rPr>
        <w:t>.1</w:t>
      </w:r>
      <w:r>
        <w:rPr>
          <w:rFonts w:hint="eastAsia"/>
          <w:lang w:eastAsia="zh-CN"/>
        </w:rPr>
        <w:t>。点击【创建】创建新的招标单，点击【从模板复制】弹出模板列表，选择模板创建，选中行，点击【复制】可复制现有招标单。</w:t>
      </w:r>
    </w:p>
    <w:p w14:paraId="3D617B03" w14:textId="16E06755" w:rsidR="0028096A" w:rsidRDefault="00B24162" w:rsidP="0028096A">
      <w:pPr>
        <w:pStyle w:val="a0"/>
        <w:tabs>
          <w:tab w:val="left" w:pos="1725"/>
        </w:tabs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9886555" wp14:editId="48682864">
            <wp:extent cx="6629400" cy="2966085"/>
            <wp:effectExtent l="0" t="0" r="0" b="571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AF81" w14:textId="0548BE4A" w:rsidR="00477D2D" w:rsidRPr="00477D2D" w:rsidRDefault="00B24162" w:rsidP="00B24162">
      <w:pPr>
        <w:pStyle w:val="a0"/>
        <w:tabs>
          <w:tab w:val="left" w:pos="1725"/>
        </w:tabs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</w:t>
      </w:r>
      <w:r>
        <w:rPr>
          <w:rFonts w:ascii="微软雅黑" w:eastAsia="微软雅黑" w:hAnsi="微软雅黑"/>
          <w:lang w:eastAsia="zh-CN"/>
        </w:rPr>
        <w:t>4.1</w:t>
      </w:r>
      <w:r w:rsidR="00E02F01">
        <w:rPr>
          <w:rFonts w:ascii="微软雅黑" w:eastAsia="微软雅黑" w:hAnsi="微软雅黑"/>
          <w:lang w:eastAsia="zh-CN"/>
        </w:rPr>
        <w:t>.1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招标列表</w:t>
      </w:r>
    </w:p>
    <w:p w14:paraId="2E9EE9A2" w14:textId="0E49EF94" w:rsidR="00477D2D" w:rsidRDefault="00B24162" w:rsidP="00477D2D">
      <w:pPr>
        <w:pStyle w:val="a0"/>
        <w:ind w:left="0"/>
        <w:rPr>
          <w:rFonts w:ascii="微软雅黑" w:eastAsia="微软雅黑" w:hAnsi="微软雅黑"/>
          <w:noProof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</w:t>
      </w:r>
      <w:r>
        <w:rPr>
          <w:rFonts w:ascii="微软雅黑" w:eastAsia="微软雅黑" w:hAnsi="微软雅黑" w:hint="eastAsia"/>
          <w:noProof/>
          <w:lang w:eastAsia="zh-CN"/>
        </w:rPr>
        <w:t>．输入必填项，如图4</w:t>
      </w:r>
      <w:r>
        <w:rPr>
          <w:rFonts w:ascii="微软雅黑" w:eastAsia="微软雅黑" w:hAnsi="微软雅黑"/>
          <w:noProof/>
          <w:lang w:eastAsia="zh-CN"/>
        </w:rPr>
        <w:t>.</w:t>
      </w:r>
      <w:r w:rsidR="00E02F01">
        <w:rPr>
          <w:rFonts w:ascii="微软雅黑" w:eastAsia="微软雅黑" w:hAnsi="微软雅黑"/>
          <w:noProof/>
          <w:lang w:eastAsia="zh-CN"/>
        </w:rPr>
        <w:t>1.</w:t>
      </w:r>
      <w:r>
        <w:rPr>
          <w:rFonts w:ascii="微软雅黑" w:eastAsia="微软雅黑" w:hAnsi="微软雅黑"/>
          <w:noProof/>
          <w:lang w:eastAsia="zh-CN"/>
        </w:rPr>
        <w:t>2</w:t>
      </w:r>
      <w:r w:rsidR="00932BBB">
        <w:rPr>
          <w:rFonts w:ascii="微软雅黑" w:eastAsia="微软雅黑" w:hAnsi="微软雅黑" w:hint="eastAsia"/>
          <w:noProof/>
          <w:lang w:eastAsia="zh-CN"/>
        </w:rPr>
        <w:t>，选择项目名称，填写招标名称，测试招标不计入统计数据也不作为正式招标，仅是让客户体验招标流程使用，选择投标截止时间、币种、供应商回复排名，若需要投资质标、技术标则在此页进行勾选，点击【保存</w:t>
      </w:r>
      <w:r>
        <w:rPr>
          <w:rFonts w:ascii="微软雅黑" w:eastAsia="微软雅黑" w:hAnsi="微软雅黑" w:hint="eastAsia"/>
          <w:noProof/>
          <w:lang w:eastAsia="zh-CN"/>
        </w:rPr>
        <w:t>】进入下一步</w:t>
      </w:r>
    </w:p>
    <w:p w14:paraId="4BE59D35" w14:textId="4D90B15F" w:rsidR="00B24162" w:rsidRDefault="00932BBB" w:rsidP="00477D2D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2F16F1D" wp14:editId="7F43B61A">
            <wp:extent cx="6629400" cy="1676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AB5" w14:textId="0E12BC37" w:rsidR="00B24162" w:rsidRPr="00477D2D" w:rsidRDefault="00B24162" w:rsidP="00B24162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2 </w:t>
      </w:r>
      <w:r>
        <w:rPr>
          <w:rFonts w:ascii="微软雅黑" w:eastAsia="微软雅黑" w:hAnsi="微软雅黑" w:hint="eastAsia"/>
          <w:lang w:eastAsia="zh-CN"/>
        </w:rPr>
        <w:t>招标信息</w:t>
      </w:r>
    </w:p>
    <w:p w14:paraId="2B948317" w14:textId="4C24B343" w:rsidR="00B24162" w:rsidRDefault="00932BBB" w:rsidP="00932BBB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3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选择供应商</w:t>
      </w:r>
      <w:r w:rsidR="00B24162">
        <w:rPr>
          <w:rFonts w:ascii="微软雅黑" w:eastAsia="微软雅黑" w:hAnsi="微软雅黑" w:hint="eastAsia"/>
          <w:lang w:eastAsia="zh-CN"/>
        </w:rPr>
        <w:t>，如图4</w:t>
      </w:r>
      <w:r w:rsidR="00E02F01">
        <w:rPr>
          <w:rFonts w:ascii="微软雅黑" w:eastAsia="微软雅黑" w:hAnsi="微软雅黑"/>
          <w:lang w:eastAsia="zh-CN"/>
        </w:rPr>
        <w:t>.1</w:t>
      </w:r>
      <w:r w:rsidR="00B24162">
        <w:rPr>
          <w:rFonts w:ascii="微软雅黑" w:eastAsia="微软雅黑" w:hAnsi="微软雅黑"/>
          <w:lang w:eastAsia="zh-CN"/>
        </w:rPr>
        <w:t>.3</w:t>
      </w:r>
      <w:r>
        <w:rPr>
          <w:rFonts w:ascii="微软雅黑" w:eastAsia="微软雅黑" w:hAnsi="微软雅黑" w:hint="eastAsia"/>
          <w:lang w:eastAsia="zh-CN"/>
        </w:rPr>
        <w:t>，可在输入框搜索供应商</w:t>
      </w:r>
    </w:p>
    <w:p w14:paraId="6A3D8805" w14:textId="234624CC" w:rsidR="00932BBB" w:rsidRPr="00B24162" w:rsidRDefault="00932BBB" w:rsidP="00932BBB">
      <w:pPr>
        <w:pStyle w:val="a0"/>
        <w:ind w:left="36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5106999" wp14:editId="0D1C914F">
            <wp:extent cx="6629400" cy="31813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50B" w14:textId="6A233D17" w:rsidR="00B24162" w:rsidRDefault="00B24162" w:rsidP="00B24162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/>
          <w:lang w:eastAsia="zh-CN"/>
        </w:rPr>
        <w:t xml:space="preserve">3 </w:t>
      </w:r>
      <w:r w:rsidR="00932BBB">
        <w:rPr>
          <w:rFonts w:ascii="微软雅黑" w:eastAsia="微软雅黑" w:hAnsi="微软雅黑" w:hint="eastAsia"/>
          <w:lang w:eastAsia="zh-CN"/>
        </w:rPr>
        <w:t>添加供应商</w:t>
      </w:r>
    </w:p>
    <w:p w14:paraId="58A9CD59" w14:textId="6A488F5E" w:rsidR="00B24162" w:rsidRDefault="00B24162" w:rsidP="00B2416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点击附件，选择附件上传，可删除，</w:t>
      </w:r>
      <w:r w:rsidR="00932BBB">
        <w:rPr>
          <w:rFonts w:ascii="微软雅黑" w:eastAsia="微软雅黑" w:hAnsi="微软雅黑" w:hint="eastAsia"/>
          <w:lang w:eastAsia="zh-CN"/>
        </w:rPr>
        <w:t>供应商可见选择是</w:t>
      </w:r>
      <w:proofErr w:type="gramStart"/>
      <w:r w:rsidR="00932BBB">
        <w:rPr>
          <w:rFonts w:ascii="微软雅黑" w:eastAsia="微软雅黑" w:hAnsi="微软雅黑" w:hint="eastAsia"/>
          <w:lang w:eastAsia="zh-CN"/>
        </w:rPr>
        <w:t>则发布</w:t>
      </w:r>
      <w:proofErr w:type="gramEnd"/>
      <w:r w:rsidR="00932BBB">
        <w:rPr>
          <w:rFonts w:ascii="微软雅黑" w:eastAsia="微软雅黑" w:hAnsi="微软雅黑" w:hint="eastAsia"/>
          <w:lang w:eastAsia="zh-CN"/>
        </w:rPr>
        <w:t>后供应商可以下载查看附件，否则进攻内部查阅，供应商看不到，</w:t>
      </w:r>
      <w:r>
        <w:rPr>
          <w:rFonts w:ascii="微软雅黑" w:eastAsia="微软雅黑" w:hAnsi="微软雅黑" w:hint="eastAsia"/>
          <w:lang w:eastAsia="zh-CN"/>
        </w:rPr>
        <w:t>如图4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 w:rsidR="00932BBB">
        <w:rPr>
          <w:rFonts w:ascii="微软雅黑" w:eastAsia="微软雅黑" w:hAnsi="微软雅黑"/>
          <w:lang w:eastAsia="zh-CN"/>
        </w:rPr>
        <w:t>4</w:t>
      </w:r>
      <w:r>
        <w:rPr>
          <w:rFonts w:ascii="微软雅黑" w:eastAsia="微软雅黑" w:hAnsi="微软雅黑" w:hint="eastAsia"/>
          <w:lang w:eastAsia="zh-CN"/>
        </w:rPr>
        <w:t>。</w:t>
      </w:r>
    </w:p>
    <w:p w14:paraId="2DDED8F3" w14:textId="4ECC0193" w:rsidR="00B24162" w:rsidRPr="00B24162" w:rsidRDefault="00932BBB" w:rsidP="00B2416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03654C1B" wp14:editId="2302B495">
            <wp:extent cx="6629400" cy="3085465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C205" w14:textId="5836A7DB" w:rsidR="00B24162" w:rsidRDefault="00B24162" w:rsidP="00B24162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 w:rsidR="00932BBB">
        <w:rPr>
          <w:rFonts w:ascii="微软雅黑" w:eastAsia="微软雅黑" w:hAnsi="微软雅黑"/>
          <w:lang w:eastAsia="zh-CN"/>
        </w:rPr>
        <w:t>4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添加附件</w:t>
      </w:r>
    </w:p>
    <w:p w14:paraId="7EF79E89" w14:textId="19EF7EFB" w:rsidR="00B24162" w:rsidRDefault="00932BBB" w:rsidP="00932BBB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4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选择开标委员会成员，创建人默认就是评委，可以添加其他用户参与评估</w:t>
      </w:r>
      <w:r w:rsidR="00B24162">
        <w:rPr>
          <w:rFonts w:ascii="微软雅黑" w:eastAsia="微软雅黑" w:hAnsi="微软雅黑" w:hint="eastAsia"/>
          <w:lang w:eastAsia="zh-CN"/>
        </w:rPr>
        <w:t>。</w:t>
      </w:r>
    </w:p>
    <w:p w14:paraId="1D1336A3" w14:textId="06642DFB" w:rsidR="00B24162" w:rsidRDefault="00932BBB" w:rsidP="00B2416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C449DE5" wp14:editId="55A1BBBD">
            <wp:extent cx="6629400" cy="27241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75EF" w14:textId="63FAD556" w:rsidR="00B24162" w:rsidRDefault="00B24162" w:rsidP="00B24162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 w:rsidR="00932BBB">
        <w:rPr>
          <w:rFonts w:ascii="微软雅黑" w:eastAsia="微软雅黑" w:hAnsi="微软雅黑"/>
          <w:lang w:eastAsia="zh-CN"/>
        </w:rPr>
        <w:t>5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添加</w:t>
      </w:r>
      <w:r w:rsidR="00932BBB">
        <w:rPr>
          <w:rFonts w:ascii="微软雅黑" w:eastAsia="微软雅黑" w:hAnsi="微软雅黑" w:hint="eastAsia"/>
          <w:lang w:eastAsia="zh-CN"/>
        </w:rPr>
        <w:t>评委</w:t>
      </w:r>
    </w:p>
    <w:p w14:paraId="28D73CCE" w14:textId="7E7C8543" w:rsidR="00932BBB" w:rsidRDefault="00932BBB" w:rsidP="00932BBB">
      <w:pPr>
        <w:pStyle w:val="a0"/>
        <w:numPr>
          <w:ilvl w:val="0"/>
          <w:numId w:val="23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添加资质标，选择标书模板，点击【编辑】按钮可以批量修改标的内容，也可以点击单行末尾的编辑按钮进行编辑行内容，维护完成后点击【提交】按钮保存资质标内容。</w:t>
      </w:r>
    </w:p>
    <w:p w14:paraId="433433F2" w14:textId="44425587" w:rsidR="00932BBB" w:rsidRDefault="00932BBB" w:rsidP="00932BBB">
      <w:pPr>
        <w:pStyle w:val="a0"/>
        <w:ind w:left="360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若不使用模板，可以点击新增按钮添加行内容，逐</w:t>
      </w:r>
      <w:proofErr w:type="gramStart"/>
      <w:r>
        <w:rPr>
          <w:rFonts w:ascii="微软雅黑" w:eastAsia="微软雅黑" w:hAnsi="微软雅黑" w:hint="eastAsia"/>
          <w:lang w:eastAsia="zh-CN"/>
        </w:rPr>
        <w:t>行维护</w:t>
      </w:r>
      <w:proofErr w:type="gramEnd"/>
      <w:r>
        <w:rPr>
          <w:rFonts w:ascii="微软雅黑" w:eastAsia="微软雅黑" w:hAnsi="微软雅黑" w:hint="eastAsia"/>
          <w:lang w:eastAsia="zh-CN"/>
        </w:rPr>
        <w:t>资质标的内容。</w:t>
      </w:r>
    </w:p>
    <w:p w14:paraId="39C1ABB6" w14:textId="6CCD2E2D" w:rsidR="00B24162" w:rsidRDefault="00932BBB" w:rsidP="00B2416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671554F" wp14:editId="63930058">
            <wp:extent cx="6629400" cy="11836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857" w14:textId="01F18EB0" w:rsidR="00B24162" w:rsidRDefault="00B24162" w:rsidP="00B24162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</w:t>
      </w:r>
      <w:r w:rsidR="00E02F01">
        <w:rPr>
          <w:rFonts w:ascii="微软雅黑" w:eastAsia="微软雅黑" w:hAnsi="微软雅黑"/>
          <w:lang w:eastAsia="zh-CN"/>
        </w:rPr>
        <w:t>1.</w:t>
      </w:r>
      <w:r w:rsidR="00932BBB">
        <w:rPr>
          <w:rFonts w:ascii="微软雅黑" w:eastAsia="微软雅黑" w:hAnsi="微软雅黑"/>
          <w:lang w:eastAsia="zh-CN"/>
        </w:rPr>
        <w:t>6</w:t>
      </w:r>
      <w:r>
        <w:rPr>
          <w:rFonts w:ascii="微软雅黑" w:eastAsia="微软雅黑" w:hAnsi="微软雅黑"/>
          <w:lang w:eastAsia="zh-CN"/>
        </w:rPr>
        <w:t xml:space="preserve"> </w:t>
      </w:r>
      <w:r w:rsidR="00932BBB">
        <w:rPr>
          <w:rFonts w:ascii="微软雅黑" w:eastAsia="微软雅黑" w:hAnsi="微软雅黑" w:hint="eastAsia"/>
          <w:lang w:eastAsia="zh-CN"/>
        </w:rPr>
        <w:t>添加资质标</w:t>
      </w:r>
    </w:p>
    <w:p w14:paraId="384EA748" w14:textId="6CCD96E7" w:rsidR="00932BBB" w:rsidRDefault="00932BBB" w:rsidP="00932BBB">
      <w:pPr>
        <w:pStyle w:val="a0"/>
        <w:ind w:leftChars="100" w:left="2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添加技术标，</w:t>
      </w:r>
      <w:r>
        <w:rPr>
          <w:rFonts w:ascii="微软雅黑" w:eastAsia="微软雅黑" w:hAnsi="微软雅黑" w:hint="eastAsia"/>
          <w:lang w:eastAsia="zh-CN"/>
        </w:rPr>
        <w:t>选择标书模板，点击【编辑】按钮可以批量修改标的内容，也可以点击单行末尾的编辑按钮进行编辑行内容，维护完成后点击【提交】按钮保存</w:t>
      </w:r>
      <w:r>
        <w:rPr>
          <w:rFonts w:ascii="微软雅黑" w:eastAsia="微软雅黑" w:hAnsi="微软雅黑" w:hint="eastAsia"/>
          <w:lang w:eastAsia="zh-CN"/>
        </w:rPr>
        <w:t>技术</w:t>
      </w:r>
      <w:r>
        <w:rPr>
          <w:rFonts w:ascii="微软雅黑" w:eastAsia="微软雅黑" w:hAnsi="微软雅黑" w:hint="eastAsia"/>
          <w:lang w:eastAsia="zh-CN"/>
        </w:rPr>
        <w:t>标内容。</w:t>
      </w:r>
    </w:p>
    <w:p w14:paraId="3C7439F1" w14:textId="77AA3D61" w:rsidR="00932BBB" w:rsidRDefault="00932BBB" w:rsidP="00932BBB">
      <w:pPr>
        <w:pStyle w:val="a0"/>
        <w:ind w:left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若不使用模板，可以点击新增按钮添加行内容，逐</w:t>
      </w:r>
      <w:proofErr w:type="gramStart"/>
      <w:r>
        <w:rPr>
          <w:rFonts w:ascii="微软雅黑" w:eastAsia="微软雅黑" w:hAnsi="微软雅黑" w:hint="eastAsia"/>
          <w:lang w:eastAsia="zh-CN"/>
        </w:rPr>
        <w:t>行维护</w:t>
      </w:r>
      <w:proofErr w:type="gramEnd"/>
      <w:r>
        <w:rPr>
          <w:rFonts w:ascii="微软雅黑" w:eastAsia="微软雅黑" w:hAnsi="微软雅黑" w:hint="eastAsia"/>
          <w:lang w:eastAsia="zh-CN"/>
        </w:rPr>
        <w:t>技术</w:t>
      </w:r>
      <w:r>
        <w:rPr>
          <w:rFonts w:ascii="微软雅黑" w:eastAsia="微软雅黑" w:hAnsi="微软雅黑" w:hint="eastAsia"/>
          <w:lang w:eastAsia="zh-CN"/>
        </w:rPr>
        <w:t>标的内容。</w:t>
      </w:r>
    </w:p>
    <w:p w14:paraId="5901A421" w14:textId="5FA49669" w:rsidR="00932BBB" w:rsidRDefault="00932BBB" w:rsidP="00932BBB">
      <w:pPr>
        <w:pStyle w:val="a0"/>
        <w:ind w:left="360"/>
        <w:rPr>
          <w:rFonts w:ascii="微软雅黑" w:eastAsia="微软雅黑" w:hAnsi="微软雅黑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82B2478" wp14:editId="3043189D">
            <wp:extent cx="6629400" cy="120078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AB2" w14:textId="6171D7BD" w:rsidR="00932BBB" w:rsidRDefault="00932BBB" w:rsidP="00932BBB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.1.</w:t>
      </w:r>
      <w:r>
        <w:rPr>
          <w:rFonts w:ascii="微软雅黑" w:eastAsia="微软雅黑" w:hAnsi="微软雅黑"/>
          <w:lang w:eastAsia="zh-CN"/>
        </w:rPr>
        <w:t>7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添加</w:t>
      </w:r>
      <w:r>
        <w:rPr>
          <w:rFonts w:ascii="微软雅黑" w:eastAsia="微软雅黑" w:hAnsi="微软雅黑" w:hint="eastAsia"/>
          <w:lang w:eastAsia="zh-CN"/>
        </w:rPr>
        <w:t>技术</w:t>
      </w:r>
      <w:r>
        <w:rPr>
          <w:rFonts w:ascii="微软雅黑" w:eastAsia="微软雅黑" w:hAnsi="微软雅黑" w:hint="eastAsia"/>
          <w:lang w:eastAsia="zh-CN"/>
        </w:rPr>
        <w:t>标</w:t>
      </w:r>
    </w:p>
    <w:p w14:paraId="080C6564" w14:textId="45A7F8A5" w:rsidR="00932BBB" w:rsidRDefault="00932BBB" w:rsidP="00932BBB">
      <w:pPr>
        <w:pStyle w:val="a0"/>
        <w:ind w:leftChars="100" w:left="2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添加商业标，</w:t>
      </w:r>
      <w:r>
        <w:rPr>
          <w:rFonts w:ascii="微软雅黑" w:eastAsia="微软雅黑" w:hAnsi="微软雅黑" w:hint="eastAsia"/>
          <w:lang w:eastAsia="zh-CN"/>
        </w:rPr>
        <w:t>选择标书模板，点击【编辑】按钮可以批量修改标的内容，也可以点击单行末尾的编辑按钮进行编辑行内容，维护完成后点击【提交】按钮保存</w:t>
      </w:r>
      <w:r>
        <w:rPr>
          <w:rFonts w:ascii="微软雅黑" w:eastAsia="微软雅黑" w:hAnsi="微软雅黑" w:hint="eastAsia"/>
          <w:lang w:eastAsia="zh-CN"/>
        </w:rPr>
        <w:t>商业</w:t>
      </w:r>
      <w:r>
        <w:rPr>
          <w:rFonts w:ascii="微软雅黑" w:eastAsia="微软雅黑" w:hAnsi="微软雅黑" w:hint="eastAsia"/>
          <w:lang w:eastAsia="zh-CN"/>
        </w:rPr>
        <w:t>标内容。</w:t>
      </w:r>
    </w:p>
    <w:p w14:paraId="5E9A6140" w14:textId="00170118" w:rsidR="00932BBB" w:rsidRDefault="00932BBB" w:rsidP="00932BBB">
      <w:pPr>
        <w:pStyle w:val="a0"/>
        <w:ind w:left="36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若不使用模板，可以点击新增按钮添加行内容，逐</w:t>
      </w:r>
      <w:proofErr w:type="gramStart"/>
      <w:r>
        <w:rPr>
          <w:rFonts w:ascii="微软雅黑" w:eastAsia="微软雅黑" w:hAnsi="微软雅黑" w:hint="eastAsia"/>
          <w:lang w:eastAsia="zh-CN"/>
        </w:rPr>
        <w:t>行维护</w:t>
      </w:r>
      <w:proofErr w:type="gramEnd"/>
      <w:r>
        <w:rPr>
          <w:rFonts w:ascii="微软雅黑" w:eastAsia="微软雅黑" w:hAnsi="微软雅黑" w:hint="eastAsia"/>
          <w:lang w:eastAsia="zh-CN"/>
        </w:rPr>
        <w:t>报价须知、国内费用和国外费用</w:t>
      </w:r>
      <w:r>
        <w:rPr>
          <w:rFonts w:ascii="微软雅黑" w:eastAsia="微软雅黑" w:hAnsi="微软雅黑" w:hint="eastAsia"/>
          <w:lang w:eastAsia="zh-CN"/>
        </w:rPr>
        <w:t>的内容。</w:t>
      </w:r>
    </w:p>
    <w:p w14:paraId="676E6ADD" w14:textId="26C7EFA0" w:rsidR="00932BBB" w:rsidRPr="00932BBB" w:rsidRDefault="00932BBB" w:rsidP="00932BBB">
      <w:pPr>
        <w:pStyle w:val="a0"/>
        <w:ind w:leftChars="100" w:left="200"/>
        <w:rPr>
          <w:rFonts w:ascii="微软雅黑" w:eastAsia="微软雅黑" w:hAnsi="微软雅黑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F408C4A" wp14:editId="31FE7FFD">
            <wp:extent cx="6629400" cy="362204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B4CE" w14:textId="66CE4ED5" w:rsidR="00932BBB" w:rsidRPr="00932BBB" w:rsidRDefault="00932BBB" w:rsidP="00932BBB">
      <w:pPr>
        <w:pStyle w:val="a0"/>
        <w:ind w:left="0"/>
        <w:jc w:val="center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.1.</w:t>
      </w:r>
      <w:r>
        <w:rPr>
          <w:rFonts w:ascii="微软雅黑" w:eastAsia="微软雅黑" w:hAnsi="微软雅黑"/>
          <w:lang w:eastAsia="zh-CN"/>
        </w:rPr>
        <w:t>8</w:t>
      </w:r>
      <w:r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添加</w:t>
      </w:r>
      <w:r>
        <w:rPr>
          <w:rFonts w:ascii="微软雅黑" w:eastAsia="微软雅黑" w:hAnsi="微软雅黑" w:hint="eastAsia"/>
          <w:lang w:eastAsia="zh-CN"/>
        </w:rPr>
        <w:t>商业</w:t>
      </w:r>
      <w:r>
        <w:rPr>
          <w:rFonts w:ascii="微软雅黑" w:eastAsia="微软雅黑" w:hAnsi="微软雅黑" w:hint="eastAsia"/>
          <w:lang w:eastAsia="zh-CN"/>
        </w:rPr>
        <w:t>标</w:t>
      </w:r>
    </w:p>
    <w:p w14:paraId="2D0812DA" w14:textId="5198EFFB" w:rsidR="00DE3A70" w:rsidRPr="00B24162" w:rsidRDefault="00DE3A70" w:rsidP="00932BBB">
      <w:pPr>
        <w:pStyle w:val="2"/>
        <w:numPr>
          <w:ilvl w:val="1"/>
          <w:numId w:val="10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87" w:name="_Toc86158630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发布招标</w:t>
      </w:r>
      <w:bookmarkEnd w:id="87"/>
    </w:p>
    <w:p w14:paraId="29C7F94F" w14:textId="77777777" w:rsidR="00DE3A70" w:rsidRPr="00477D2D" w:rsidRDefault="00DE3A70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77B40371" w14:textId="3CA0E8FE" w:rsidR="00DE3A70" w:rsidRDefault="00DE3A70" w:rsidP="00DE3A70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88" w:name="_Toc86158631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.2.1 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88"/>
    </w:p>
    <w:p w14:paraId="5E0B739C" w14:textId="1CBFE4CC" w:rsidR="00DE3A70" w:rsidRPr="00B24162" w:rsidRDefault="00DE3A70" w:rsidP="00DE3A70">
      <w:pPr>
        <w:pStyle w:val="afd"/>
        <w:ind w:left="360" w:firstLineChars="0" w:firstLine="0"/>
      </w:pPr>
      <w:r>
        <w:rPr>
          <w:rFonts w:ascii="微软雅黑" w:eastAsia="微软雅黑" w:hAnsi="微软雅黑" w:hint="eastAsia"/>
        </w:rPr>
        <w:t>发布待发布的招标单。</w:t>
      </w:r>
    </w:p>
    <w:p w14:paraId="785F03AE" w14:textId="1A97B64A" w:rsidR="00DE3A70" w:rsidRDefault="00DE3A70" w:rsidP="00DE3A70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89" w:name="_Toc86158632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.2.2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说明</w:t>
      </w:r>
      <w:bookmarkEnd w:id="89"/>
    </w:p>
    <w:p w14:paraId="004B0BC6" w14:textId="5A50FEAD" w:rsidR="00422B66" w:rsidRDefault="002E14C1" w:rsidP="00DE3A70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1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点击待发布的招标单编号，进入招标单</w:t>
      </w:r>
      <w:r w:rsidR="00E02F01">
        <w:rPr>
          <w:rFonts w:ascii="微软雅黑" w:eastAsia="微软雅黑" w:hAnsi="微软雅黑" w:hint="eastAsia"/>
          <w:lang w:eastAsia="zh-CN"/>
        </w:rPr>
        <w:t>如图4.2.</w:t>
      </w:r>
      <w:r w:rsidR="00E02F01">
        <w:rPr>
          <w:rFonts w:ascii="微软雅黑" w:eastAsia="微软雅黑" w:hAnsi="微软雅黑"/>
          <w:lang w:eastAsia="zh-CN"/>
        </w:rPr>
        <w:t>1</w:t>
      </w:r>
      <w:r w:rsidR="00E02F01">
        <w:rPr>
          <w:rFonts w:ascii="微软雅黑" w:eastAsia="微软雅黑" w:hAnsi="微软雅黑" w:hint="eastAsia"/>
          <w:lang w:eastAsia="zh-CN"/>
        </w:rPr>
        <w:t>，核对招标单信息，可以修改部分招标信息，编辑附件|供应商，开标委员会，标书内容，可修改投标截止时间，投标截止时间不能早于当前时间，点击【发布】按钮，发布招标单。</w:t>
      </w:r>
    </w:p>
    <w:p w14:paraId="5C21E619" w14:textId="54426F1B" w:rsidR="002E14C1" w:rsidRDefault="00932BBB" w:rsidP="00DE3A70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AD32CF" wp14:editId="4DE4A876">
            <wp:extent cx="6629400" cy="3306445"/>
            <wp:effectExtent l="0" t="0" r="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8320" w14:textId="460EE1D3" w:rsidR="00E02F01" w:rsidRDefault="00E02F01" w:rsidP="00E02F01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.2.1</w:t>
      </w:r>
      <w:r>
        <w:rPr>
          <w:rFonts w:ascii="微软雅黑" w:eastAsia="微软雅黑" w:hAnsi="微软雅黑" w:hint="eastAsia"/>
          <w:lang w:eastAsia="zh-CN"/>
        </w:rPr>
        <w:t>发布招标单</w:t>
      </w:r>
    </w:p>
    <w:p w14:paraId="5B932947" w14:textId="58F2A980" w:rsidR="00E02F01" w:rsidRDefault="00E02F01" w:rsidP="00DE3A70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2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发布后不可修改招标单，供应商会收到邮件提醒并在招标列表看到招标单信息</w:t>
      </w:r>
    </w:p>
    <w:p w14:paraId="584A0CE2" w14:textId="120750CD" w:rsidR="00E02F01" w:rsidRPr="00B24162" w:rsidRDefault="00932BBB" w:rsidP="00932BBB">
      <w:pPr>
        <w:pStyle w:val="2"/>
        <w:numPr>
          <w:ilvl w:val="1"/>
          <w:numId w:val="10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90" w:name="_Toc86158633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招标监控</w:t>
      </w:r>
      <w:bookmarkEnd w:id="90"/>
    </w:p>
    <w:p w14:paraId="2BDD3104" w14:textId="77777777" w:rsidR="00E02F01" w:rsidRPr="00477D2D" w:rsidRDefault="00E02F01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5FAE240B" w14:textId="5A05E7A2" w:rsidR="00E02F01" w:rsidRDefault="00E02F01" w:rsidP="00E02F01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91" w:name="_Toc86158634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.3.1 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91"/>
    </w:p>
    <w:p w14:paraId="36A99FAD" w14:textId="526FF2C3" w:rsidR="00E02F01" w:rsidRPr="00B24162" w:rsidRDefault="00932BBB" w:rsidP="00E02F01">
      <w:pPr>
        <w:pStyle w:val="afd"/>
        <w:ind w:left="360" w:firstLineChars="0" w:firstLine="0"/>
      </w:pPr>
      <w:r>
        <w:rPr>
          <w:rFonts w:ascii="微软雅黑" w:eastAsia="微软雅黑" w:hAnsi="微软雅黑" w:hint="eastAsia"/>
        </w:rPr>
        <w:t>在招标进行中对供应商查看和回复状态进行监控</w:t>
      </w:r>
      <w:r w:rsidR="00E02F01">
        <w:rPr>
          <w:rFonts w:ascii="微软雅黑" w:eastAsia="微软雅黑" w:hAnsi="微软雅黑" w:hint="eastAsia"/>
        </w:rPr>
        <w:t>。</w:t>
      </w:r>
    </w:p>
    <w:p w14:paraId="65D4BA4E" w14:textId="44A43D04" w:rsidR="00E02F01" w:rsidRPr="00C36A2B" w:rsidRDefault="00E02F01" w:rsidP="00C36A2B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92" w:name="_Toc86158635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.3.2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说明</w:t>
      </w:r>
      <w:bookmarkEnd w:id="92"/>
    </w:p>
    <w:p w14:paraId="2BA04357" w14:textId="2AB65730" w:rsidR="00932BBB" w:rsidRDefault="00932BBB" w:rsidP="00057A5F">
      <w:pPr>
        <w:pStyle w:val="a0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点击监视器，可以查看到所有本轮邀请的供应商是否查看招标，是否进行回复。</w:t>
      </w:r>
    </w:p>
    <w:p w14:paraId="2668D0AF" w14:textId="059A8248" w:rsidR="00932BBB" w:rsidRDefault="00932BBB" w:rsidP="00932BBB">
      <w:pPr>
        <w:pStyle w:val="a0"/>
        <w:ind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1431A674" wp14:editId="1E9B925F">
            <wp:extent cx="6629400" cy="97599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AFB1" w14:textId="7076A1D2" w:rsidR="00932BBB" w:rsidRPr="00932BBB" w:rsidRDefault="00932BBB" w:rsidP="00932BBB">
      <w:pPr>
        <w:pStyle w:val="a0"/>
        <w:ind w:left="0"/>
        <w:jc w:val="center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.3.</w:t>
      </w:r>
      <w:r>
        <w:rPr>
          <w:rFonts w:ascii="微软雅黑" w:eastAsia="微软雅黑" w:hAnsi="微软雅黑"/>
          <w:lang w:eastAsia="zh-CN"/>
        </w:rPr>
        <w:t xml:space="preserve">1 </w:t>
      </w:r>
      <w:r>
        <w:rPr>
          <w:rFonts w:ascii="微软雅黑" w:eastAsia="微软雅黑" w:hAnsi="微软雅黑" w:hint="eastAsia"/>
          <w:lang w:eastAsia="zh-CN"/>
        </w:rPr>
        <w:t>监视器</w:t>
      </w:r>
    </w:p>
    <w:p w14:paraId="252FC60F" w14:textId="3439E202" w:rsidR="00EB6F41" w:rsidRPr="00EB6F41" w:rsidRDefault="00932BBB" w:rsidP="00057A5F">
      <w:pPr>
        <w:pStyle w:val="a0"/>
        <w:numPr>
          <w:ilvl w:val="0"/>
          <w:numId w:val="15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点击招标单编号进入招标单详情，点击【结束投标】按钮，提前结束投标</w:t>
      </w:r>
      <w:r w:rsidR="00EB6F41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  <w:r>
        <w:rPr>
          <w:rFonts w:ascii="微软雅黑" w:eastAsia="微软雅黑" w:hAnsi="微软雅黑" w:hint="eastAsia"/>
        </w:rPr>
        <w:t>在投标截止时间前提前结束投标，结束后供应商不可再进行投标</w:t>
      </w:r>
    </w:p>
    <w:p w14:paraId="6CCAFEF6" w14:textId="0EC0E052" w:rsidR="00EB6F41" w:rsidRDefault="00932BBB" w:rsidP="00EB6F41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86A52DA" wp14:editId="6BDBDEEC">
            <wp:extent cx="6629400" cy="317055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9D8A" w14:textId="07EA6469" w:rsidR="00EB6F41" w:rsidRDefault="00EB6F41" w:rsidP="00EB6F41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>.3.</w:t>
      </w:r>
      <w:r w:rsidR="00932BBB">
        <w:rPr>
          <w:rFonts w:ascii="微软雅黑" w:eastAsia="微软雅黑" w:hAnsi="微软雅黑"/>
          <w:lang w:eastAsia="zh-CN"/>
        </w:rPr>
        <w:t>2</w:t>
      </w:r>
      <w:r w:rsidR="00932BBB">
        <w:rPr>
          <w:rFonts w:ascii="微软雅黑" w:eastAsia="微软雅黑" w:hAnsi="微软雅黑" w:hint="eastAsia"/>
          <w:lang w:eastAsia="zh-CN"/>
        </w:rPr>
        <w:t>结束投标</w:t>
      </w:r>
    </w:p>
    <w:p w14:paraId="512D5126" w14:textId="77777777" w:rsidR="00DE3A70" w:rsidRPr="00DE3A70" w:rsidRDefault="00DE3A70" w:rsidP="00057A5F">
      <w:pPr>
        <w:pStyle w:val="afd"/>
        <w:keepNext/>
        <w:keepLines/>
        <w:widowControl/>
        <w:numPr>
          <w:ilvl w:val="0"/>
          <w:numId w:val="25"/>
        </w:numPr>
        <w:spacing w:before="200" w:line="276" w:lineRule="auto"/>
        <w:ind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93" w:name="_Toc84681200"/>
      <w:bookmarkStart w:id="94" w:name="_Toc86158530"/>
      <w:bookmarkStart w:id="95" w:name="_Toc86158636"/>
      <w:bookmarkEnd w:id="93"/>
      <w:bookmarkEnd w:id="94"/>
      <w:bookmarkEnd w:id="95"/>
    </w:p>
    <w:p w14:paraId="5075B42B" w14:textId="77777777" w:rsidR="00DE3A70" w:rsidRPr="00DE3A70" w:rsidRDefault="00DE3A70" w:rsidP="00057A5F">
      <w:pPr>
        <w:pStyle w:val="afd"/>
        <w:keepNext/>
        <w:keepLines/>
        <w:widowControl/>
        <w:numPr>
          <w:ilvl w:val="0"/>
          <w:numId w:val="25"/>
        </w:numPr>
        <w:spacing w:before="200" w:line="276" w:lineRule="auto"/>
        <w:ind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96" w:name="_Toc84681201"/>
      <w:bookmarkStart w:id="97" w:name="_Toc86158531"/>
      <w:bookmarkStart w:id="98" w:name="_Toc86158637"/>
      <w:bookmarkEnd w:id="96"/>
      <w:bookmarkEnd w:id="97"/>
      <w:bookmarkEnd w:id="98"/>
    </w:p>
    <w:p w14:paraId="2B0FE4DF" w14:textId="77777777" w:rsidR="00DE3A70" w:rsidRPr="00DE3A70" w:rsidRDefault="00DE3A70" w:rsidP="00057A5F">
      <w:pPr>
        <w:pStyle w:val="afd"/>
        <w:keepNext/>
        <w:keepLines/>
        <w:widowControl/>
        <w:numPr>
          <w:ilvl w:val="0"/>
          <w:numId w:val="25"/>
        </w:numPr>
        <w:spacing w:before="200" w:line="276" w:lineRule="auto"/>
        <w:ind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99" w:name="_Toc84681202"/>
      <w:bookmarkStart w:id="100" w:name="_Toc86158532"/>
      <w:bookmarkStart w:id="101" w:name="_Toc86158638"/>
      <w:bookmarkEnd w:id="99"/>
      <w:bookmarkEnd w:id="100"/>
      <w:bookmarkEnd w:id="101"/>
    </w:p>
    <w:p w14:paraId="7C55DDBB" w14:textId="77777777" w:rsidR="00DE3A70" w:rsidRPr="00DE3A70" w:rsidRDefault="00DE3A70" w:rsidP="00057A5F">
      <w:pPr>
        <w:pStyle w:val="afd"/>
        <w:keepNext/>
        <w:keepLines/>
        <w:widowControl/>
        <w:numPr>
          <w:ilvl w:val="1"/>
          <w:numId w:val="25"/>
        </w:numPr>
        <w:spacing w:before="200" w:line="276" w:lineRule="auto"/>
        <w:ind w:firstLineChars="0"/>
        <w:jc w:val="left"/>
        <w:outlineLvl w:val="1"/>
        <w:rPr>
          <w:rFonts w:ascii="微软雅黑" w:eastAsia="微软雅黑" w:hAnsi="微软雅黑"/>
          <w:vanish/>
          <w:kern w:val="0"/>
          <w:sz w:val="32"/>
          <w:szCs w:val="32"/>
        </w:rPr>
      </w:pPr>
      <w:bookmarkStart w:id="102" w:name="_Toc84681203"/>
      <w:bookmarkStart w:id="103" w:name="_Toc86158533"/>
      <w:bookmarkStart w:id="104" w:name="_Toc86158639"/>
      <w:bookmarkEnd w:id="102"/>
      <w:bookmarkEnd w:id="103"/>
      <w:bookmarkEnd w:id="104"/>
    </w:p>
    <w:p w14:paraId="4E2B42B5" w14:textId="202EF6D8" w:rsidR="00DE3A70" w:rsidRPr="00075D8C" w:rsidRDefault="00932BBB" w:rsidP="00932BBB">
      <w:pPr>
        <w:pStyle w:val="2"/>
        <w:numPr>
          <w:ilvl w:val="1"/>
          <w:numId w:val="10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05" w:name="_Toc86158640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评估</w:t>
      </w:r>
      <w:bookmarkEnd w:id="105"/>
    </w:p>
    <w:p w14:paraId="6CAB0161" w14:textId="346D74FD" w:rsidR="00DE3A70" w:rsidRDefault="00DE3A70" w:rsidP="00DE3A70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06" w:name="_Toc86158641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 w:rsidR="00EB6F41">
        <w:rPr>
          <w:rFonts w:ascii="微软雅黑" w:eastAsia="微软雅黑" w:hAnsi="微软雅黑"/>
          <w:b w:val="0"/>
          <w:sz w:val="30"/>
          <w:szCs w:val="30"/>
          <w:lang w:eastAsia="zh-CN"/>
        </w:rPr>
        <w:t>.4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06"/>
    </w:p>
    <w:p w14:paraId="7760C817" w14:textId="4579BBD1" w:rsidR="00DE3A70" w:rsidRDefault="00932BBB" w:rsidP="00DE3A70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收到供应商投标回复后进行线上评估的阶段。</w:t>
      </w:r>
    </w:p>
    <w:p w14:paraId="56E92340" w14:textId="06FB909B" w:rsidR="00DE3A70" w:rsidRDefault="00DE3A70" w:rsidP="00DE3A70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07" w:name="_Toc86158642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 w:rsidR="00EB6F41">
        <w:rPr>
          <w:rFonts w:ascii="微软雅黑" w:eastAsia="微软雅黑" w:hAnsi="微软雅黑"/>
          <w:b w:val="0"/>
          <w:sz w:val="30"/>
          <w:szCs w:val="30"/>
          <w:lang w:eastAsia="zh-CN"/>
        </w:rPr>
        <w:t>.4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说明</w:t>
      </w:r>
      <w:bookmarkEnd w:id="107"/>
    </w:p>
    <w:p w14:paraId="5D4D6D54" w14:textId="2E48FAB2" w:rsidR="00DE3A70" w:rsidRDefault="00EB6F41" w:rsidP="00075D8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1</w:t>
      </w:r>
      <w:r>
        <w:rPr>
          <w:rFonts w:ascii="微软雅黑" w:eastAsia="微软雅黑" w:hAnsi="微软雅黑"/>
          <w:sz w:val="21"/>
          <w:szCs w:val="21"/>
          <w:lang w:eastAsia="zh-CN"/>
        </w:rPr>
        <w:t>.</w:t>
      </w:r>
      <w:proofErr w:type="gramStart"/>
      <w:r w:rsidR="00932BBB">
        <w:rPr>
          <w:rFonts w:ascii="微软雅黑" w:eastAsia="微软雅黑" w:hAnsi="微软雅黑" w:hint="eastAsia"/>
          <w:sz w:val="21"/>
          <w:szCs w:val="21"/>
          <w:lang w:eastAsia="zh-CN"/>
        </w:rPr>
        <w:t>招标员</w:t>
      </w:r>
      <w:proofErr w:type="gramEnd"/>
      <w:r w:rsidR="00932BBB">
        <w:rPr>
          <w:rFonts w:ascii="微软雅黑" w:eastAsia="微软雅黑" w:hAnsi="微软雅黑" w:hint="eastAsia"/>
          <w:sz w:val="21"/>
          <w:szCs w:val="21"/>
          <w:lang w:eastAsia="zh-CN"/>
        </w:rPr>
        <w:t>和评审员点击待评估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的招标单进入，</w:t>
      </w:r>
      <w:r w:rsidR="00932BBB"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待所有评标人员都准备好后，</w:t>
      </w:r>
      <w:proofErr w:type="gramStart"/>
      <w:r w:rsidR="00932BBB">
        <w:rPr>
          <w:rFonts w:ascii="微软雅黑" w:eastAsia="微软雅黑" w:hAnsi="微软雅黑" w:hint="eastAsia"/>
          <w:sz w:val="21"/>
          <w:szCs w:val="21"/>
          <w:lang w:eastAsia="zh-CN"/>
        </w:rPr>
        <w:t>招标员点击</w:t>
      </w:r>
      <w:proofErr w:type="gramEnd"/>
      <w:r w:rsidR="00932BBB">
        <w:rPr>
          <w:rFonts w:ascii="微软雅黑" w:eastAsia="微软雅黑" w:hAnsi="微软雅黑" w:hint="eastAsia"/>
          <w:sz w:val="21"/>
          <w:szCs w:val="21"/>
          <w:lang w:eastAsia="zh-CN"/>
        </w:rPr>
        <w:t>【开始评估】进入评估阶段，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如图4</w:t>
      </w:r>
      <w:r w:rsidR="00610D7D">
        <w:rPr>
          <w:rFonts w:ascii="微软雅黑" w:eastAsia="微软雅黑" w:hAnsi="微软雅黑"/>
          <w:sz w:val="21"/>
          <w:szCs w:val="21"/>
          <w:lang w:eastAsia="zh-CN"/>
        </w:rPr>
        <w:t>.1.1</w:t>
      </w:r>
    </w:p>
    <w:p w14:paraId="019046D3" w14:textId="0D77038A" w:rsidR="00EB6F41" w:rsidRDefault="00932BBB" w:rsidP="00075D8C">
      <w:pPr>
        <w:pStyle w:val="a0"/>
        <w:ind w:left="0"/>
        <w:rPr>
          <w:rFonts w:ascii="微软雅黑" w:eastAsia="微软雅黑" w:hAnsi="微软雅黑" w:hint="eastAsia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1BFC1027" wp14:editId="1EFB7047">
            <wp:extent cx="6629400" cy="2601595"/>
            <wp:effectExtent l="0" t="0" r="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5DE0" w14:textId="4FEE05E4" w:rsidR="006A168C" w:rsidRDefault="006A168C" w:rsidP="006A168C">
      <w:pPr>
        <w:pStyle w:val="a0"/>
        <w:ind w:left="0"/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图4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.4.1 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待评估</w:t>
      </w:r>
    </w:p>
    <w:p w14:paraId="60FA6355" w14:textId="5AE1BC12" w:rsidR="006A168C" w:rsidRDefault="006A168C" w:rsidP="006A168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2</w:t>
      </w:r>
      <w:r>
        <w:rPr>
          <w:rFonts w:ascii="微软雅黑" w:eastAsia="微软雅黑" w:hAnsi="微软雅黑"/>
          <w:sz w:val="21"/>
          <w:szCs w:val="21"/>
          <w:lang w:eastAsia="zh-CN"/>
        </w:rPr>
        <w:t>.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开始评估后会根据资质标-技术标-商业标的顺序进行分别评估，如果有资质标则首先进入资质评估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可以在列表看到所有供应商投标记录，如图4</w:t>
      </w:r>
      <w:r w:rsidR="00610D7D">
        <w:rPr>
          <w:rFonts w:ascii="微软雅黑" w:eastAsia="微软雅黑" w:hAnsi="微软雅黑"/>
          <w:sz w:val="21"/>
          <w:szCs w:val="21"/>
          <w:lang w:eastAsia="zh-CN"/>
        </w:rPr>
        <w:t>.4.2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，点击查看可以打开供应</w:t>
      </w:r>
      <w:proofErr w:type="gramStart"/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商回标</w:t>
      </w:r>
      <w:proofErr w:type="gramEnd"/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详情，如图4</w:t>
      </w:r>
      <w:r w:rsidR="00610D7D">
        <w:rPr>
          <w:rFonts w:ascii="微软雅黑" w:eastAsia="微软雅黑" w:hAnsi="微软雅黑"/>
          <w:sz w:val="21"/>
          <w:szCs w:val="21"/>
          <w:lang w:eastAsia="zh-CN"/>
        </w:rPr>
        <w:t>.4.3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，查看标书后评估概况会记录查看人，点击【评分】录入资质标评分和评论。</w:t>
      </w:r>
    </w:p>
    <w:p w14:paraId="73772343" w14:textId="212795E6" w:rsidR="006A168C" w:rsidRPr="00610D7D" w:rsidRDefault="00610D7D" w:rsidP="006A168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6AE5626" wp14:editId="79092C0A">
            <wp:extent cx="6629400" cy="97091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A6D" w14:textId="6925688F" w:rsidR="006A168C" w:rsidRDefault="006A168C" w:rsidP="006A168C">
      <w:pPr>
        <w:pStyle w:val="a0"/>
        <w:ind w:left="0"/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图4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.4.2 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资质评估</w:t>
      </w:r>
    </w:p>
    <w:p w14:paraId="5B293507" w14:textId="12BE56B8" w:rsidR="00610D7D" w:rsidRDefault="00610D7D" w:rsidP="00610D7D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E091AC" wp14:editId="3C70CEE3">
            <wp:extent cx="6629400" cy="196786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FB60" w14:textId="256006D1" w:rsidR="00610D7D" w:rsidRPr="006A168C" w:rsidRDefault="00610D7D" w:rsidP="00610D7D">
      <w:pPr>
        <w:pStyle w:val="a0"/>
        <w:ind w:left="0"/>
        <w:jc w:val="center"/>
        <w:rPr>
          <w:rFonts w:ascii="微软雅黑" w:eastAsia="微软雅黑" w:hAnsi="微软雅黑" w:hint="eastAsia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图4</w:t>
      </w:r>
      <w:r>
        <w:rPr>
          <w:rFonts w:ascii="微软雅黑" w:eastAsia="微软雅黑" w:hAnsi="微软雅黑"/>
          <w:sz w:val="21"/>
          <w:szCs w:val="21"/>
          <w:lang w:eastAsia="zh-CN"/>
        </w:rPr>
        <w:t>.4.,3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资质回标详情</w:t>
      </w:r>
    </w:p>
    <w:p w14:paraId="380D25F4" w14:textId="54E32923" w:rsidR="006A168C" w:rsidRDefault="006A168C" w:rsidP="006A168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sz w:val="21"/>
          <w:szCs w:val="21"/>
          <w:lang w:eastAsia="zh-CN"/>
        </w:rPr>
        <w:t>3.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【提交】进入一下评估阶段，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如图4</w:t>
      </w:r>
      <w:r w:rsidR="00610D7D">
        <w:rPr>
          <w:rFonts w:ascii="微软雅黑" w:eastAsia="微软雅黑" w:hAnsi="微软雅黑"/>
          <w:sz w:val="21"/>
          <w:szCs w:val="21"/>
          <w:lang w:eastAsia="zh-CN"/>
        </w:rPr>
        <w:t>.4.3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，直到商业标内容全部评估结束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提交后进去待授权阶段。</w:t>
      </w:r>
    </w:p>
    <w:p w14:paraId="0EC96460" w14:textId="7501557C" w:rsidR="006A168C" w:rsidRDefault="00610D7D" w:rsidP="006A168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4F397640" wp14:editId="581DE939">
            <wp:extent cx="6629400" cy="26098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CC58" w14:textId="2B253B10" w:rsidR="006A168C" w:rsidRDefault="006A168C" w:rsidP="006A168C">
      <w:pPr>
        <w:pStyle w:val="a0"/>
        <w:ind w:left="0"/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图4</w:t>
      </w:r>
      <w:r w:rsidR="00610D7D">
        <w:rPr>
          <w:rFonts w:ascii="微软雅黑" w:eastAsia="微软雅黑" w:hAnsi="微软雅黑"/>
          <w:sz w:val="21"/>
          <w:szCs w:val="21"/>
          <w:lang w:eastAsia="zh-CN"/>
        </w:rPr>
        <w:t>.4.4</w:t>
      </w:r>
      <w:r w:rsidR="00610D7D">
        <w:rPr>
          <w:rFonts w:ascii="微软雅黑" w:eastAsia="微软雅黑" w:hAnsi="微软雅黑" w:hint="eastAsia"/>
          <w:sz w:val="21"/>
          <w:szCs w:val="21"/>
          <w:lang w:eastAsia="zh-CN"/>
        </w:rPr>
        <w:t>提交评估</w:t>
      </w:r>
    </w:p>
    <w:p w14:paraId="608E9FE7" w14:textId="12ACE1A8" w:rsidR="00477D2D" w:rsidRPr="00075D8C" w:rsidRDefault="00610D7D" w:rsidP="00932BBB">
      <w:pPr>
        <w:pStyle w:val="2"/>
        <w:numPr>
          <w:ilvl w:val="1"/>
          <w:numId w:val="10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08" w:name="_Toc86158643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lastRenderedPageBreak/>
        <w:t>授权</w:t>
      </w:r>
      <w:bookmarkEnd w:id="108"/>
    </w:p>
    <w:p w14:paraId="5A99403A" w14:textId="77777777" w:rsidR="00477D2D" w:rsidRPr="00477D2D" w:rsidRDefault="00477D2D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6E97C95C" w14:textId="69BB1C03" w:rsidR="006A168C" w:rsidRDefault="006A168C" w:rsidP="006A168C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09" w:name="_Toc86158644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.5.1 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09"/>
    </w:p>
    <w:p w14:paraId="5014B97E" w14:textId="62A1BC70" w:rsidR="006A168C" w:rsidRDefault="00610D7D" w:rsidP="006A168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1</w:t>
      </w:r>
      <w:r>
        <w:rPr>
          <w:rFonts w:ascii="微软雅黑" w:eastAsia="微软雅黑" w:hAnsi="微软雅黑"/>
          <w:sz w:val="21"/>
          <w:szCs w:val="21"/>
          <w:lang w:eastAsia="zh-CN"/>
        </w:rPr>
        <w:t>.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供应商投标并评估完成后，进入授标阶段，可以授权一家供应商入围最终选择，如果没有满意的报价，也可以要求供应</w:t>
      </w: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商再次</w:t>
      </w:r>
      <w:proofErr w:type="gramEnd"/>
      <w:r>
        <w:rPr>
          <w:rFonts w:ascii="微软雅黑" w:eastAsia="微软雅黑" w:hAnsi="微软雅黑" w:hint="eastAsia"/>
          <w:sz w:val="21"/>
          <w:szCs w:val="21"/>
          <w:lang w:eastAsia="zh-CN"/>
        </w:rPr>
        <w:t>报价或者放弃授标，结束招标单</w:t>
      </w:r>
      <w:r w:rsidR="006A168C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14:paraId="461D0657" w14:textId="5F6F93C7" w:rsidR="006A168C" w:rsidRDefault="006A168C" w:rsidP="006A168C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10" w:name="_Toc86158645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.5.2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说明</w:t>
      </w:r>
      <w:bookmarkEnd w:id="110"/>
    </w:p>
    <w:p w14:paraId="41830D75" w14:textId="375010F5" w:rsidR="00584998" w:rsidRDefault="006A168C" w:rsidP="00617AF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1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进入招标单列表，</w:t>
      </w:r>
      <w:r w:rsidR="00610D7D">
        <w:rPr>
          <w:rFonts w:ascii="微软雅黑" w:eastAsia="微软雅黑" w:hAnsi="微软雅黑" w:hint="eastAsia"/>
          <w:lang w:eastAsia="zh-CN"/>
        </w:rPr>
        <w:t>点击待授权的招标单编号，</w:t>
      </w:r>
      <w:r>
        <w:rPr>
          <w:rFonts w:ascii="微软雅黑" w:eastAsia="微软雅黑" w:hAnsi="微软雅黑" w:hint="eastAsia"/>
          <w:lang w:eastAsia="zh-CN"/>
        </w:rPr>
        <w:t>如图4</w:t>
      </w:r>
      <w:r>
        <w:rPr>
          <w:rFonts w:ascii="微软雅黑" w:eastAsia="微软雅黑" w:hAnsi="微软雅黑"/>
          <w:lang w:eastAsia="zh-CN"/>
        </w:rPr>
        <w:t>.5.1</w:t>
      </w:r>
      <w:r>
        <w:rPr>
          <w:rFonts w:ascii="微软雅黑" w:eastAsia="微软雅黑" w:hAnsi="微软雅黑" w:hint="eastAsia"/>
          <w:lang w:eastAsia="zh-CN"/>
        </w:rPr>
        <w:t>，</w:t>
      </w:r>
      <w:r>
        <w:rPr>
          <w:rFonts w:ascii="微软雅黑" w:eastAsia="微软雅黑" w:hAnsi="微软雅黑"/>
          <w:lang w:eastAsia="zh-CN"/>
        </w:rPr>
        <w:t xml:space="preserve"> </w:t>
      </w:r>
    </w:p>
    <w:p w14:paraId="6A8DED5E" w14:textId="4119910A" w:rsidR="006A168C" w:rsidRDefault="00610D7D" w:rsidP="00617AF2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0CDDF338" wp14:editId="325A10A7">
            <wp:extent cx="6629400" cy="272859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F13" w14:textId="1F71D692" w:rsidR="006A168C" w:rsidRDefault="006A168C" w:rsidP="006A168C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 xml:space="preserve">.5.1 </w:t>
      </w:r>
      <w:r w:rsidR="00610D7D">
        <w:rPr>
          <w:rFonts w:ascii="微软雅黑" w:eastAsia="微软雅黑" w:hAnsi="微软雅黑" w:hint="eastAsia"/>
          <w:lang w:eastAsia="zh-CN"/>
        </w:rPr>
        <w:t>待授权</w:t>
      </w:r>
    </w:p>
    <w:p w14:paraId="1041D05F" w14:textId="51F1CFDC" w:rsidR="00D73346" w:rsidRDefault="00D73346" w:rsidP="00D73346">
      <w:pPr>
        <w:pStyle w:val="a0"/>
        <w:ind w:left="0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2</w:t>
      </w:r>
      <w:r>
        <w:rPr>
          <w:rFonts w:ascii="微软雅黑" w:eastAsia="微软雅黑" w:hAnsi="微软雅黑"/>
          <w:lang w:eastAsia="zh-CN"/>
        </w:rPr>
        <w:t>.</w:t>
      </w:r>
      <w:r w:rsidR="00610D7D">
        <w:rPr>
          <w:rFonts w:ascii="微软雅黑" w:eastAsia="微软雅黑" w:hAnsi="微软雅黑" w:hint="eastAsia"/>
          <w:lang w:eastAsia="zh-CN"/>
        </w:rPr>
        <w:t>如果已经有满意的价格，则点击【授权】，选择一家供应商，如果价格有变动的话可以输入最终价格，点击【确定】保存授权结果，然后点击提交归档招标单，结束招标。</w:t>
      </w:r>
    </w:p>
    <w:p w14:paraId="7E1B5305" w14:textId="7817FF31" w:rsidR="00D73346" w:rsidRDefault="00610D7D" w:rsidP="00D73346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A5EE1D" wp14:editId="32AF3E53">
            <wp:extent cx="6629400" cy="278193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976A" w14:textId="09F757F5" w:rsidR="006A168C" w:rsidRDefault="00D73346" w:rsidP="00D73346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图4</w:t>
      </w:r>
      <w:r>
        <w:rPr>
          <w:rFonts w:ascii="微软雅黑" w:eastAsia="微软雅黑" w:hAnsi="微软雅黑"/>
          <w:lang w:eastAsia="zh-CN"/>
        </w:rPr>
        <w:t xml:space="preserve">.5.2 </w:t>
      </w:r>
      <w:r w:rsidR="00610D7D">
        <w:rPr>
          <w:rFonts w:ascii="微软雅黑" w:eastAsia="微软雅黑" w:hAnsi="微软雅黑" w:hint="eastAsia"/>
          <w:lang w:eastAsia="zh-CN"/>
        </w:rPr>
        <w:t>授权</w:t>
      </w:r>
    </w:p>
    <w:p w14:paraId="40AC2D54" w14:textId="0AA891C8" w:rsidR="00D73346" w:rsidRPr="00075D8C" w:rsidRDefault="00610D7D" w:rsidP="00932BBB">
      <w:pPr>
        <w:pStyle w:val="2"/>
        <w:numPr>
          <w:ilvl w:val="1"/>
          <w:numId w:val="10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11" w:name="_Toc86158646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澄清报价</w:t>
      </w:r>
      <w:bookmarkEnd w:id="111"/>
    </w:p>
    <w:p w14:paraId="2853B3A1" w14:textId="77777777" w:rsidR="00D73346" w:rsidRPr="00477D2D" w:rsidRDefault="00D73346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2E1EDF3D" w14:textId="7683A47A" w:rsidR="00D73346" w:rsidRDefault="00D73346" w:rsidP="00D73346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12" w:name="_Toc86158647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.6.1 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12"/>
    </w:p>
    <w:p w14:paraId="7166E007" w14:textId="53BCF64B" w:rsidR="00D73346" w:rsidRDefault="00610D7D" w:rsidP="00D73346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针对待授权的招标</w:t>
      </w: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单如果</w:t>
      </w:r>
      <w:proofErr w:type="gramEnd"/>
      <w:r>
        <w:rPr>
          <w:rFonts w:ascii="微软雅黑" w:eastAsia="微软雅黑" w:hAnsi="微软雅黑" w:hint="eastAsia"/>
          <w:sz w:val="21"/>
          <w:szCs w:val="21"/>
          <w:lang w:eastAsia="zh-CN"/>
        </w:rPr>
        <w:t>对招标结果不满意，可以再次发起投标要求，让供应商重新报价</w:t>
      </w:r>
      <w:r w:rsidR="00D73346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14:paraId="12AD6794" w14:textId="1BF2B92D" w:rsidR="00D73346" w:rsidRDefault="00D73346" w:rsidP="00D73346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13" w:name="_Toc86158648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.6.2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说明</w:t>
      </w:r>
      <w:bookmarkEnd w:id="113"/>
    </w:p>
    <w:p w14:paraId="3A2A6D2D" w14:textId="61616E8A" w:rsidR="00D73346" w:rsidRDefault="00D73346" w:rsidP="00D73346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1</w:t>
      </w:r>
      <w:r>
        <w:rPr>
          <w:rFonts w:ascii="微软雅黑" w:eastAsia="微软雅黑" w:hAnsi="微软雅黑"/>
          <w:lang w:eastAsia="zh-CN"/>
        </w:rPr>
        <w:t>.</w:t>
      </w:r>
      <w:r w:rsidR="00610D7D">
        <w:rPr>
          <w:rFonts w:ascii="微软雅黑" w:eastAsia="微软雅黑" w:hAnsi="微软雅黑" w:hint="eastAsia"/>
          <w:lang w:eastAsia="zh-CN"/>
        </w:rPr>
        <w:t>点击【澄清报价】，弹出供应商列表，选择一家或多家供应商，填写投标截止时间，点击【确定】，发起澄清报价，则招标</w:t>
      </w:r>
      <w:proofErr w:type="gramStart"/>
      <w:r w:rsidR="00610D7D">
        <w:rPr>
          <w:rFonts w:ascii="微软雅黑" w:eastAsia="微软雅黑" w:hAnsi="微软雅黑" w:hint="eastAsia"/>
          <w:lang w:eastAsia="zh-CN"/>
        </w:rPr>
        <w:t>单回到</w:t>
      </w:r>
      <w:proofErr w:type="gramEnd"/>
      <w:r w:rsidR="00610D7D">
        <w:rPr>
          <w:rFonts w:ascii="微软雅黑" w:eastAsia="微软雅黑" w:hAnsi="微软雅黑" w:hint="eastAsia"/>
          <w:lang w:eastAsia="zh-CN"/>
        </w:rPr>
        <w:t>正在运行状态，等待供应</w:t>
      </w:r>
      <w:proofErr w:type="gramStart"/>
      <w:r w:rsidR="00610D7D">
        <w:rPr>
          <w:rFonts w:ascii="微软雅黑" w:eastAsia="微软雅黑" w:hAnsi="微软雅黑" w:hint="eastAsia"/>
          <w:lang w:eastAsia="zh-CN"/>
        </w:rPr>
        <w:t>商再次</w:t>
      </w:r>
      <w:proofErr w:type="gramEnd"/>
      <w:r w:rsidR="00610D7D">
        <w:rPr>
          <w:rFonts w:ascii="微软雅黑" w:eastAsia="微软雅黑" w:hAnsi="微软雅黑" w:hint="eastAsia"/>
          <w:lang w:eastAsia="zh-CN"/>
        </w:rPr>
        <w:t>投标。</w:t>
      </w:r>
    </w:p>
    <w:p w14:paraId="4AEDEF45" w14:textId="14F4EB5A" w:rsidR="00D73346" w:rsidRDefault="00610D7D" w:rsidP="00D73346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12F59EC2" wp14:editId="659AC23D">
            <wp:extent cx="6629400" cy="2776220"/>
            <wp:effectExtent l="0" t="0" r="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4C8B" w14:textId="13945453" w:rsidR="00D73346" w:rsidRDefault="00D73346" w:rsidP="00610D7D">
      <w:pPr>
        <w:pStyle w:val="a0"/>
        <w:ind w:left="0"/>
        <w:jc w:val="center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 xml:space="preserve">.6.1 </w:t>
      </w:r>
      <w:r w:rsidR="00610D7D">
        <w:rPr>
          <w:rFonts w:ascii="微软雅黑" w:eastAsia="微软雅黑" w:hAnsi="微软雅黑" w:hint="eastAsia"/>
          <w:lang w:eastAsia="zh-CN"/>
        </w:rPr>
        <w:t>澄清报价</w:t>
      </w:r>
    </w:p>
    <w:p w14:paraId="2029650B" w14:textId="62759DAB" w:rsidR="00D73346" w:rsidRPr="00075D8C" w:rsidRDefault="00610D7D" w:rsidP="00932BBB">
      <w:pPr>
        <w:pStyle w:val="2"/>
        <w:numPr>
          <w:ilvl w:val="1"/>
          <w:numId w:val="10"/>
        </w:numPr>
        <w:pBdr>
          <w:top w:val="none" w:sz="0" w:space="0" w:color="auto"/>
        </w:pBdr>
        <w:spacing w:before="200" w:after="0" w:line="276" w:lineRule="auto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14" w:name="_Toc86158649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放弃授权</w:t>
      </w:r>
      <w:bookmarkEnd w:id="114"/>
    </w:p>
    <w:p w14:paraId="6F16188E" w14:textId="77777777" w:rsidR="00D73346" w:rsidRPr="00477D2D" w:rsidRDefault="00D73346" w:rsidP="00057A5F">
      <w:pPr>
        <w:pStyle w:val="afd"/>
        <w:widowControl/>
        <w:numPr>
          <w:ilvl w:val="2"/>
          <w:numId w:val="9"/>
        </w:numPr>
        <w:pBdr>
          <w:top w:val="single" w:sz="6" w:space="1" w:color="auto" w:shadow="1"/>
          <w:left w:val="single" w:sz="6" w:space="1" w:color="auto" w:shadow="1"/>
          <w:right w:val="single" w:sz="6" w:space="1" w:color="auto" w:shadow="1"/>
        </w:pBdr>
        <w:shd w:val="solid" w:color="FFFF00" w:fill="auto"/>
        <w:spacing w:after="120" w:line="312" w:lineRule="auto"/>
        <w:ind w:right="5040" w:firstLineChars="0"/>
        <w:jc w:val="left"/>
        <w:rPr>
          <w:rFonts w:ascii="微软雅黑" w:eastAsia="微软雅黑" w:hAnsi="微软雅黑"/>
          <w:vanish/>
          <w:kern w:val="0"/>
          <w:sz w:val="28"/>
          <w:szCs w:val="28"/>
        </w:rPr>
      </w:pPr>
    </w:p>
    <w:p w14:paraId="3DB8FD51" w14:textId="6E1382B4" w:rsidR="00D73346" w:rsidRDefault="00D73346" w:rsidP="00D73346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15" w:name="_Toc86158650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.7.1 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15"/>
    </w:p>
    <w:p w14:paraId="7CDADE78" w14:textId="7A2C21F6" w:rsidR="00D73346" w:rsidRDefault="00610D7D" w:rsidP="00D73346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经过一轮或多轮投标后始终没有合适的供应商报价，需要终止招标</w:t>
      </w:r>
      <w:r w:rsidR="00D73346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14:paraId="73959DD2" w14:textId="3888E2CC" w:rsidR="00D73346" w:rsidRDefault="00D73346" w:rsidP="00D73346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16" w:name="_Toc86158651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4</w:t>
      </w:r>
      <w:r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.7.2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</w:t>
      </w:r>
      <w:r w:rsidRPr="00B24162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说明</w:t>
      </w:r>
      <w:bookmarkEnd w:id="116"/>
    </w:p>
    <w:p w14:paraId="45A77F7F" w14:textId="574704B8" w:rsidR="00D73346" w:rsidRDefault="00D73346" w:rsidP="00D73346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1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点击</w:t>
      </w:r>
      <w:r w:rsidR="00610D7D">
        <w:rPr>
          <w:rFonts w:ascii="微软雅黑" w:eastAsia="微软雅黑" w:hAnsi="微软雅黑" w:hint="eastAsia"/>
          <w:lang w:eastAsia="zh-CN"/>
        </w:rPr>
        <w:t>【放弃授权】，确认放弃后，点击提交结束招标单</w:t>
      </w:r>
      <w:r w:rsidR="003733B8">
        <w:rPr>
          <w:rFonts w:ascii="微软雅黑" w:eastAsia="微软雅黑" w:hAnsi="微软雅黑" w:hint="eastAsia"/>
          <w:lang w:eastAsia="zh-CN"/>
        </w:rPr>
        <w:t>。</w:t>
      </w:r>
    </w:p>
    <w:p w14:paraId="2B92A18B" w14:textId="2AEEF026" w:rsidR="00D73346" w:rsidRDefault="00610D7D" w:rsidP="00D73346">
      <w:pPr>
        <w:pStyle w:val="a0"/>
        <w:ind w:left="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B7FBDAB" wp14:editId="7A329A5D">
            <wp:extent cx="6629400" cy="2738120"/>
            <wp:effectExtent l="0" t="0" r="0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83BD" w14:textId="04535508" w:rsidR="003733B8" w:rsidRDefault="003733B8" w:rsidP="003733B8">
      <w:pPr>
        <w:pStyle w:val="a0"/>
        <w:ind w:left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图4</w:t>
      </w:r>
      <w:r>
        <w:rPr>
          <w:rFonts w:ascii="微软雅黑" w:eastAsia="微软雅黑" w:hAnsi="微软雅黑"/>
          <w:lang w:eastAsia="zh-CN"/>
        </w:rPr>
        <w:t xml:space="preserve">.7.1 </w:t>
      </w:r>
      <w:r w:rsidR="00610D7D">
        <w:rPr>
          <w:rFonts w:ascii="微软雅黑" w:eastAsia="微软雅黑" w:hAnsi="微软雅黑" w:hint="eastAsia"/>
          <w:lang w:eastAsia="zh-CN"/>
        </w:rPr>
        <w:t>放弃授权</w:t>
      </w:r>
    </w:p>
    <w:p w14:paraId="7F65FE78" w14:textId="78CC2A17" w:rsidR="003733B8" w:rsidRDefault="003733B8" w:rsidP="003733B8">
      <w:pPr>
        <w:pStyle w:val="a0"/>
        <w:ind w:left="0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2</w:t>
      </w:r>
      <w:r>
        <w:rPr>
          <w:rFonts w:ascii="微软雅黑" w:eastAsia="微软雅黑" w:hAnsi="微软雅黑"/>
          <w:lang w:eastAsia="zh-CN"/>
        </w:rPr>
        <w:t>.</w:t>
      </w:r>
      <w:r>
        <w:rPr>
          <w:rFonts w:ascii="微软雅黑" w:eastAsia="微软雅黑" w:hAnsi="微软雅黑" w:hint="eastAsia"/>
          <w:lang w:eastAsia="zh-CN"/>
        </w:rPr>
        <w:t>点击多轮报价，选择供应商可以让供应</w:t>
      </w:r>
      <w:proofErr w:type="gramStart"/>
      <w:r>
        <w:rPr>
          <w:rFonts w:ascii="微软雅黑" w:eastAsia="微软雅黑" w:hAnsi="微软雅黑" w:hint="eastAsia"/>
          <w:lang w:eastAsia="zh-CN"/>
        </w:rPr>
        <w:t>商再次</w:t>
      </w:r>
      <w:proofErr w:type="gramEnd"/>
      <w:r>
        <w:rPr>
          <w:rFonts w:ascii="微软雅黑" w:eastAsia="微软雅黑" w:hAnsi="微软雅黑" w:hint="eastAsia"/>
          <w:lang w:eastAsia="zh-CN"/>
        </w:rPr>
        <w:t>进行报价。</w:t>
      </w:r>
    </w:p>
    <w:p w14:paraId="4042D5A1" w14:textId="23FF2F43" w:rsidR="007D389D" w:rsidRPr="00DE3A70" w:rsidRDefault="007D389D" w:rsidP="00DE3A70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  <w:lang w:eastAsia="zh-CN"/>
        </w:rPr>
      </w:pPr>
      <w:bookmarkStart w:id="117" w:name="_Toc86158652"/>
      <w:r w:rsidRPr="00DE3A70">
        <w:rPr>
          <w:rFonts w:ascii="微软雅黑" w:eastAsia="微软雅黑" w:hAnsi="微软雅黑" w:hint="eastAsia"/>
          <w:bCs/>
          <w:sz w:val="36"/>
          <w:szCs w:val="36"/>
          <w:lang w:eastAsia="zh-CN"/>
        </w:rPr>
        <w:t>竞价</w:t>
      </w:r>
      <w:r w:rsidR="00DE3A70" w:rsidRPr="00DE3A70">
        <w:rPr>
          <w:rFonts w:ascii="微软雅黑" w:eastAsia="微软雅黑" w:hAnsi="微软雅黑" w:hint="eastAsia"/>
          <w:bCs/>
          <w:sz w:val="36"/>
          <w:szCs w:val="36"/>
          <w:lang w:eastAsia="zh-CN"/>
        </w:rPr>
        <w:t>管理</w:t>
      </w:r>
      <w:bookmarkEnd w:id="117"/>
    </w:p>
    <w:p w14:paraId="43EB2482" w14:textId="267BC4BB" w:rsidR="00617AF2" w:rsidRPr="00DE3A70" w:rsidRDefault="00617AF2" w:rsidP="00DE3A70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18" w:name="_Toc86158653"/>
      <w:r w:rsidRPr="00DE3A70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5.1 </w:t>
      </w:r>
      <w:r w:rsidR="00DE3A70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新建</w:t>
      </w:r>
      <w:r w:rsidRPr="00DE3A70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竞价</w:t>
      </w:r>
      <w:bookmarkEnd w:id="118"/>
    </w:p>
    <w:p w14:paraId="08838475" w14:textId="5BB9A02D" w:rsidR="00617AF2" w:rsidRPr="003733B8" w:rsidRDefault="00617AF2" w:rsidP="003733B8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19" w:name="_Toc86158654"/>
      <w:r w:rsidRPr="003733B8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5.1.1 </w:t>
      </w:r>
      <w:r w:rsidR="003733B8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19"/>
    </w:p>
    <w:p w14:paraId="07987081" w14:textId="3590AECA" w:rsidR="003733B8" w:rsidRPr="00CC15DE" w:rsidRDefault="003733B8" w:rsidP="003733B8">
      <w:pPr>
        <w:ind w:firstLineChars="200" w:firstLine="400"/>
        <w:rPr>
          <w:rFonts w:ascii="微软雅黑" w:eastAsia="微软雅黑" w:hAnsi="微软雅黑"/>
        </w:rPr>
      </w:pPr>
      <w:r w:rsidRPr="00CC15DE">
        <w:rPr>
          <w:rFonts w:ascii="微软雅黑" w:eastAsia="微软雅黑" w:hAnsi="微软雅黑" w:hint="eastAsia"/>
        </w:rPr>
        <w:t>电子竞价是向供应商提供一个平台，让供应商向买家实施提供有力竞争力的报价。买方必须在电子竞价平台上为每个新的竞价设定参数，以此确定竞价的配置和竞价方式。</w:t>
      </w:r>
    </w:p>
    <w:p w14:paraId="2B4E2FE9" w14:textId="2A46822E" w:rsidR="003733B8" w:rsidRPr="003733B8" w:rsidRDefault="003733B8" w:rsidP="003733B8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20" w:name="_Toc86158655"/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5.1.2</w:t>
      </w:r>
      <w:r w:rsidRPr="003733B8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20"/>
    </w:p>
    <w:p w14:paraId="43EBB0B3" w14:textId="78CD603E" w:rsidR="003733B8" w:rsidRPr="00B24162" w:rsidRDefault="003733B8" w:rsidP="003733B8">
      <w:pPr>
        <w:pStyle w:val="a0"/>
        <w:ind w:left="368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选择状态，输入需要查询的关键字，点击查看，筛选出目标数据，点击竞价编号可进入竞价详情页面查看竞价相关信息，如图</w:t>
      </w:r>
      <w:r>
        <w:rPr>
          <w:lang w:eastAsia="zh-CN"/>
        </w:rPr>
        <w:t>5.1.1</w:t>
      </w:r>
      <w:r>
        <w:rPr>
          <w:rFonts w:hint="eastAsia"/>
          <w:lang w:eastAsia="zh-CN"/>
        </w:rPr>
        <w:t>。点击【创建】创建新的竞价单，点击【从模板复制】弹出模板列表，选择模板创建，选中行，点击【复制】可复制现有竞价单。</w:t>
      </w:r>
    </w:p>
    <w:p w14:paraId="7E50FD2F" w14:textId="1B804585" w:rsidR="00891A0F" w:rsidRPr="003733B8" w:rsidRDefault="003733B8" w:rsidP="00891A0F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2F7B0D9" wp14:editId="700713D5">
            <wp:extent cx="6629400" cy="2473325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AE43" w14:textId="04D50E4B" w:rsidR="00891A0F" w:rsidRDefault="003733B8" w:rsidP="003733B8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.1.1 </w:t>
      </w:r>
      <w:r>
        <w:rPr>
          <w:rFonts w:hint="eastAsia"/>
          <w:lang w:eastAsia="zh-CN"/>
        </w:rPr>
        <w:t>竞价列表</w:t>
      </w:r>
    </w:p>
    <w:p w14:paraId="0A4753C4" w14:textId="09CD10D6" w:rsidR="003733B8" w:rsidRDefault="003733B8" w:rsidP="003733B8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创建招标单页面如图</w:t>
      </w:r>
      <w:r>
        <w:rPr>
          <w:rFonts w:hint="eastAsia"/>
          <w:lang w:eastAsia="zh-CN"/>
        </w:rPr>
        <w:t>5</w:t>
      </w:r>
      <w:r>
        <w:rPr>
          <w:lang w:eastAsia="zh-CN"/>
        </w:rPr>
        <w:t>.1.2</w:t>
      </w:r>
      <w:r>
        <w:rPr>
          <w:rFonts w:hint="eastAsia"/>
          <w:lang w:eastAsia="zh-CN"/>
        </w:rPr>
        <w:t>，录入</w:t>
      </w:r>
      <w:proofErr w:type="gramStart"/>
      <w:r>
        <w:rPr>
          <w:rFonts w:hint="eastAsia"/>
          <w:lang w:eastAsia="zh-CN"/>
        </w:rPr>
        <w:t>必填项后</w:t>
      </w:r>
      <w:proofErr w:type="gramEnd"/>
      <w:r>
        <w:rPr>
          <w:rFonts w:hint="eastAsia"/>
          <w:lang w:eastAsia="zh-CN"/>
        </w:rPr>
        <w:t>，点击保存，继续编辑供应商、产品等其他内容。</w:t>
      </w:r>
    </w:p>
    <w:p w14:paraId="4FA0AA60" w14:textId="4CFAD412" w:rsidR="003733B8" w:rsidRDefault="003733B8" w:rsidP="003733B8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出价结构为总额，则起始价格可以</w:t>
      </w:r>
      <w:proofErr w:type="gramStart"/>
      <w:r>
        <w:rPr>
          <w:rFonts w:hint="eastAsia"/>
          <w:lang w:eastAsia="zh-CN"/>
        </w:rPr>
        <w:t>选统一</w:t>
      </w:r>
      <w:proofErr w:type="gramEnd"/>
      <w:r>
        <w:rPr>
          <w:rFonts w:hint="eastAsia"/>
          <w:lang w:eastAsia="zh-CN"/>
        </w:rPr>
        <w:t>或区分，品类仅有一项；若为多项，起始价格只能是统一，起始价格、触发价格、最小出价配置、到达触发价格后最小出价配置、最小出价幅度五项置</w:t>
      </w:r>
      <w:proofErr w:type="gramStart"/>
      <w:r>
        <w:rPr>
          <w:rFonts w:hint="eastAsia"/>
          <w:lang w:eastAsia="zh-CN"/>
        </w:rPr>
        <w:t>灰不可填</w:t>
      </w:r>
      <w:proofErr w:type="gramEnd"/>
      <w:r>
        <w:rPr>
          <w:rFonts w:hint="eastAsia"/>
          <w:lang w:eastAsia="zh-CN"/>
        </w:rPr>
        <w:t>，在品类内填，可添加多个品类，分别报价，供应</w:t>
      </w:r>
      <w:proofErr w:type="gramStart"/>
      <w:r>
        <w:rPr>
          <w:rFonts w:hint="eastAsia"/>
          <w:lang w:eastAsia="zh-CN"/>
        </w:rPr>
        <w:t>商首次</w:t>
      </w:r>
      <w:proofErr w:type="gramEnd"/>
      <w:r>
        <w:rPr>
          <w:rFonts w:hint="eastAsia"/>
          <w:lang w:eastAsia="zh-CN"/>
        </w:rPr>
        <w:t>报价不能低于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高于此价格</w:t>
      </w:r>
    </w:p>
    <w:p w14:paraId="0DBE52FA" w14:textId="78EA3730" w:rsidR="003733B8" w:rsidRDefault="003733B8" w:rsidP="003733B8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竞价方向：正向由多家买方依次出价，价格逐步升高，反向由卖家依次出价，价格逐步减少</w:t>
      </w:r>
    </w:p>
    <w:p w14:paraId="59820095" w14:textId="0791BB33" w:rsidR="003733B8" w:rsidRDefault="003733B8" w:rsidP="003733B8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是否测试竞价：测试竞价不需要审批且不计</w:t>
      </w:r>
      <w:proofErr w:type="gramStart"/>
      <w:r>
        <w:rPr>
          <w:rFonts w:hint="eastAsia"/>
          <w:lang w:eastAsia="zh-CN"/>
        </w:rPr>
        <w:t>入统计</w:t>
      </w:r>
      <w:proofErr w:type="gramEnd"/>
      <w:r>
        <w:rPr>
          <w:rFonts w:hint="eastAsia"/>
          <w:lang w:eastAsia="zh-CN"/>
        </w:rPr>
        <w:t>数据</w:t>
      </w:r>
    </w:p>
    <w:p w14:paraId="6B5D4412" w14:textId="035D8A2D" w:rsidR="003733B8" w:rsidRPr="00891A0F" w:rsidRDefault="003733B8" w:rsidP="003733B8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出价结构：总额</w:t>
      </w:r>
      <w:proofErr w:type="gramStart"/>
      <w:r>
        <w:rPr>
          <w:rFonts w:hint="eastAsia"/>
          <w:lang w:eastAsia="zh-CN"/>
        </w:rPr>
        <w:t>即供应</w:t>
      </w:r>
      <w:proofErr w:type="gramEnd"/>
      <w:r>
        <w:rPr>
          <w:rFonts w:hint="eastAsia"/>
          <w:lang w:eastAsia="zh-CN"/>
        </w:rPr>
        <w:t>商报一个总价，多项产品可添加多个产品供应商对每一个产品单独报价，结束后可分别授权</w:t>
      </w:r>
    </w:p>
    <w:p w14:paraId="74094E9D" w14:textId="26AB8753" w:rsidR="003733B8" w:rsidRPr="00891A0F" w:rsidRDefault="003733B8" w:rsidP="003733B8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供应商竞价监控器：</w:t>
      </w:r>
      <w:proofErr w:type="gramStart"/>
      <w:r>
        <w:rPr>
          <w:rFonts w:hint="eastAsia"/>
          <w:lang w:eastAsia="zh-CN"/>
        </w:rPr>
        <w:t>供应商端竞价</w:t>
      </w:r>
      <w:proofErr w:type="gramEnd"/>
      <w:r>
        <w:rPr>
          <w:rFonts w:hint="eastAsia"/>
          <w:lang w:eastAsia="zh-CN"/>
        </w:rPr>
        <w:t>监控器是否显示多项产品报价的总价排名，显示则授权时统一授权一家供应商，不显示则可以授权多家供应商</w:t>
      </w:r>
    </w:p>
    <w:p w14:paraId="7C92176D" w14:textId="5AC68D8D" w:rsidR="003733B8" w:rsidRPr="003733B8" w:rsidRDefault="003733B8" w:rsidP="003733B8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延时间隔：竞价截止时间到，自动进入延时竞价阶段，距离竞价结束倒计时更新为此处设定的时长，延时竞价阶段如有供应商出价，以最后一次出价的时间点为准，重新进入延时设定的竞价周期。</w:t>
      </w:r>
    </w:p>
    <w:p w14:paraId="61E73F4C" w14:textId="0D961D68" w:rsidR="003733B8" w:rsidRDefault="003733B8" w:rsidP="003733B8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DF4C1F" wp14:editId="07EBE8DD">
            <wp:extent cx="6629400" cy="951865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54A" w14:textId="5C689EC8" w:rsidR="003733B8" w:rsidRDefault="003733B8" w:rsidP="003733B8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.1.2 </w:t>
      </w:r>
      <w:r>
        <w:rPr>
          <w:rFonts w:hint="eastAsia"/>
          <w:lang w:eastAsia="zh-CN"/>
        </w:rPr>
        <w:t>创建竞价</w:t>
      </w:r>
    </w:p>
    <w:p w14:paraId="4BD3D9B5" w14:textId="7D16DD2D" w:rsidR="003733B8" w:rsidRDefault="00FA4B8D" w:rsidP="00057A5F">
      <w:pPr>
        <w:pStyle w:val="a0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添加供应商</w:t>
      </w:r>
    </w:p>
    <w:p w14:paraId="21100E08" w14:textId="49D6CC89" w:rsidR="00FA4B8D" w:rsidRDefault="00FA4B8D" w:rsidP="00FA4B8D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点击新增按钮，弹出供应商选择页面，选择供应商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联系人，点击确定添加供应商。</w:t>
      </w:r>
    </w:p>
    <w:p w14:paraId="4DAF3B6E" w14:textId="0D09B5CB" w:rsidR="003733B8" w:rsidRDefault="003733B8" w:rsidP="003733B8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1F69033" wp14:editId="1569A449">
            <wp:extent cx="6629400" cy="2131060"/>
            <wp:effectExtent l="0" t="0" r="0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DE5C" w14:textId="35A669D2" w:rsidR="00FA4B8D" w:rsidRDefault="00FA4B8D" w:rsidP="00FA4B8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.1.3 </w:t>
      </w:r>
      <w:r>
        <w:rPr>
          <w:rFonts w:hint="eastAsia"/>
          <w:lang w:eastAsia="zh-CN"/>
        </w:rPr>
        <w:t>添加供应商</w:t>
      </w:r>
    </w:p>
    <w:p w14:paraId="488FD4D5" w14:textId="2A64E019" w:rsidR="003733B8" w:rsidRDefault="00FA4B8D" w:rsidP="00057A5F">
      <w:pPr>
        <w:pStyle w:val="a0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添加品类，如图</w:t>
      </w:r>
      <w:r>
        <w:rPr>
          <w:rFonts w:hint="eastAsia"/>
          <w:lang w:eastAsia="zh-CN"/>
        </w:rPr>
        <w:t>5.</w:t>
      </w:r>
      <w:r>
        <w:rPr>
          <w:lang w:eastAsia="zh-CN"/>
        </w:rPr>
        <w:t>1.4</w:t>
      </w:r>
    </w:p>
    <w:p w14:paraId="17415CDF" w14:textId="45FE941A" w:rsidR="00FA4B8D" w:rsidRDefault="00FA4B8D" w:rsidP="00FA4B8D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出价结构为总额</w:t>
      </w:r>
      <w:proofErr w:type="gramStart"/>
      <w:r>
        <w:rPr>
          <w:rFonts w:hint="eastAsia"/>
          <w:lang w:eastAsia="zh-CN"/>
        </w:rPr>
        <w:t>时需且只能</w:t>
      </w:r>
      <w:proofErr w:type="gramEnd"/>
      <w:r>
        <w:rPr>
          <w:rFonts w:hint="eastAsia"/>
          <w:lang w:eastAsia="zh-CN"/>
        </w:rPr>
        <w:t>添加一项品类，为多项产品时，可以添加多项品类。维护品类名称、起始价格、最小出价配置、最小出价幅度、触发价格、触发后最小出价幅度、数量、单位和备注后点击【确定】保存品类。</w:t>
      </w:r>
    </w:p>
    <w:p w14:paraId="52848827" w14:textId="12659622" w:rsidR="00FA4B8D" w:rsidRPr="00FA4B8D" w:rsidRDefault="00FA4B8D" w:rsidP="00FA4B8D">
      <w:pPr>
        <w:pStyle w:val="a0"/>
        <w:ind w:left="360"/>
        <w:rPr>
          <w:lang w:eastAsia="zh-CN"/>
        </w:rPr>
      </w:pPr>
      <w:r w:rsidRPr="00FA4B8D">
        <w:rPr>
          <w:rFonts w:hint="eastAsia"/>
          <w:lang w:eastAsia="zh-CN"/>
        </w:rPr>
        <w:t>多项时最多可添加</w:t>
      </w:r>
      <w:r w:rsidRPr="00FA4B8D"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个品类。</w:t>
      </w:r>
    </w:p>
    <w:p w14:paraId="27B26EB4" w14:textId="6EE56A3E" w:rsidR="00FA4B8D" w:rsidRDefault="00FA4B8D" w:rsidP="00FA4B8D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起始价格：供应</w:t>
      </w:r>
      <w:proofErr w:type="gramStart"/>
      <w:r>
        <w:rPr>
          <w:rFonts w:hint="eastAsia"/>
          <w:lang w:eastAsia="zh-CN"/>
        </w:rPr>
        <w:t>商首次</w:t>
      </w:r>
      <w:proofErr w:type="gramEnd"/>
      <w:r>
        <w:rPr>
          <w:rFonts w:hint="eastAsia"/>
          <w:lang w:eastAsia="zh-CN"/>
        </w:rPr>
        <w:t>报价不能低于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高于此价格。</w:t>
      </w:r>
    </w:p>
    <w:p w14:paraId="034DBAB3" w14:textId="18729E98" w:rsidR="00FA4B8D" w:rsidRDefault="00FA4B8D" w:rsidP="00FA4B8D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最小出价配置：绝对阈值：供应商可以输入超过定义最小投标最小出价幅度的任何值；最小出价倍数：供应商只能输入最小出价幅度倍数的值。</w:t>
      </w:r>
    </w:p>
    <w:p w14:paraId="58000732" w14:textId="1F9D64DB" w:rsidR="00FA4B8D" w:rsidRDefault="00FA4B8D" w:rsidP="00FA4B8D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最小出价幅度：在达到触发价格之前的最小降价幅度，用于供应商自身出价之间的比较。</w:t>
      </w:r>
    </w:p>
    <w:p w14:paraId="4B61083D" w14:textId="67EAF667" w:rsidR="00FA4B8D" w:rsidRPr="00FA4B8D" w:rsidRDefault="00FA4B8D" w:rsidP="00FA4B8D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触发价格：采购设置的心理价位，到达此价格后供应商可以看到提示，到达此价格后出价幅度可单独设置。</w:t>
      </w:r>
    </w:p>
    <w:p w14:paraId="344B35B1" w14:textId="65B4B939" w:rsidR="003733B8" w:rsidRDefault="00FA4B8D" w:rsidP="003733B8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132BF9C" wp14:editId="15193D51">
            <wp:extent cx="6629400" cy="232473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C35F" w14:textId="3E54458A" w:rsidR="00FA4B8D" w:rsidRDefault="00FA4B8D" w:rsidP="00FA4B8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5.</w:t>
      </w:r>
      <w:r>
        <w:rPr>
          <w:lang w:eastAsia="zh-CN"/>
        </w:rPr>
        <w:t xml:space="preserve">1.4 </w:t>
      </w:r>
      <w:r>
        <w:rPr>
          <w:rFonts w:hint="eastAsia"/>
          <w:lang w:eastAsia="zh-CN"/>
        </w:rPr>
        <w:t>添加品类</w:t>
      </w:r>
    </w:p>
    <w:p w14:paraId="41FCA051" w14:textId="103A6F2B" w:rsidR="00FA4B8D" w:rsidRDefault="00FA4B8D" w:rsidP="00057A5F">
      <w:pPr>
        <w:pStyle w:val="a0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点击【保存】保存招标单信息。</w:t>
      </w:r>
    </w:p>
    <w:p w14:paraId="40041CBC" w14:textId="706A1F4A" w:rsidR="00FA4B8D" w:rsidRPr="00DE3A70" w:rsidRDefault="00FA4B8D" w:rsidP="00FA4B8D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21" w:name="_Toc86158656"/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5</w:t>
      </w:r>
      <w:r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.2 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发布</w:t>
      </w:r>
      <w:r w:rsidRPr="00DE3A70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竞价</w:t>
      </w:r>
      <w:bookmarkEnd w:id="121"/>
    </w:p>
    <w:p w14:paraId="78CF2BC4" w14:textId="4BEE3F85" w:rsidR="00FA4B8D" w:rsidRPr="003733B8" w:rsidRDefault="00FA4B8D" w:rsidP="00FA4B8D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22" w:name="_Toc86158657"/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5.2</w:t>
      </w:r>
      <w:r w:rsidRPr="003733B8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22"/>
    </w:p>
    <w:p w14:paraId="3ECEE561" w14:textId="1BA1A7F0" w:rsidR="00FA4B8D" w:rsidRPr="00CC15DE" w:rsidRDefault="00FA4B8D" w:rsidP="00FA4B8D">
      <w:pPr>
        <w:ind w:firstLineChars="200" w:firstLine="4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发布竞价单，会给邀请的供应商发送通知邮件，发布后供应商可以看到竞价单。</w:t>
      </w:r>
    </w:p>
    <w:p w14:paraId="224298BA" w14:textId="3A2E4CDC" w:rsidR="00FA4B8D" w:rsidRPr="003733B8" w:rsidRDefault="00FA4B8D" w:rsidP="00FA4B8D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23" w:name="_Toc86158658"/>
      <w:r>
        <w:rPr>
          <w:rFonts w:ascii="微软雅黑" w:eastAsia="微软雅黑" w:hAnsi="微软雅黑"/>
          <w:b w:val="0"/>
          <w:sz w:val="30"/>
          <w:szCs w:val="30"/>
          <w:lang w:eastAsia="zh-CN"/>
        </w:rPr>
        <w:lastRenderedPageBreak/>
        <w:t>5.2.2</w:t>
      </w:r>
      <w:r w:rsidRPr="003733B8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23"/>
    </w:p>
    <w:p w14:paraId="63D22466" w14:textId="32EAE8B9" w:rsidR="00FA4B8D" w:rsidRDefault="00FA4B8D" w:rsidP="00FA4B8D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点击待发布的招标单，如图</w:t>
      </w:r>
      <w:r>
        <w:rPr>
          <w:rFonts w:hint="eastAsia"/>
          <w:lang w:eastAsia="zh-CN"/>
        </w:rPr>
        <w:t>5</w:t>
      </w:r>
      <w:r>
        <w:rPr>
          <w:lang w:eastAsia="zh-CN"/>
        </w:rPr>
        <w:t>.2.1</w:t>
      </w:r>
      <w:r>
        <w:rPr>
          <w:rFonts w:hint="eastAsia"/>
          <w:lang w:eastAsia="zh-CN"/>
        </w:rPr>
        <w:t>，可修改竞价开始、结束时间，竞价开始时间必须比当前时间</w:t>
      </w:r>
      <w:proofErr w:type="gramStart"/>
      <w:r>
        <w:rPr>
          <w:rFonts w:hint="eastAsia"/>
          <w:lang w:eastAsia="zh-CN"/>
        </w:rPr>
        <w:t>晚才能</w:t>
      </w:r>
      <w:proofErr w:type="gramEnd"/>
      <w:r>
        <w:rPr>
          <w:rFonts w:hint="eastAsia"/>
          <w:lang w:eastAsia="zh-CN"/>
        </w:rPr>
        <w:t>发布，竞价结束时间需比结束开始时间晚。点击【发布】发布竞价单</w:t>
      </w:r>
    </w:p>
    <w:p w14:paraId="7F359593" w14:textId="1E5927CA" w:rsidR="00FA4B8D" w:rsidRDefault="00FA4B8D" w:rsidP="00FA4B8D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1913A7" wp14:editId="1436A295">
            <wp:extent cx="6629400" cy="116522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E13F" w14:textId="442CAA30" w:rsidR="00FA4B8D" w:rsidRDefault="00FA4B8D" w:rsidP="00610D7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5.</w:t>
      </w:r>
      <w:r>
        <w:rPr>
          <w:lang w:eastAsia="zh-CN"/>
        </w:rPr>
        <w:t xml:space="preserve">2.1 </w:t>
      </w:r>
      <w:r>
        <w:rPr>
          <w:rFonts w:hint="eastAsia"/>
          <w:lang w:eastAsia="zh-CN"/>
        </w:rPr>
        <w:t>发布竞价单</w:t>
      </w:r>
    </w:p>
    <w:p w14:paraId="6D7C943F" w14:textId="5F325E42" w:rsidR="00FA4B8D" w:rsidRPr="00FA4B8D" w:rsidRDefault="00FA4B8D" w:rsidP="00FA4B8D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24" w:name="_Toc86158659"/>
      <w:r w:rsidRPr="00FA4B8D">
        <w:rPr>
          <w:rFonts w:ascii="微软雅黑" w:eastAsia="微软雅黑" w:hAnsi="微软雅黑"/>
          <w:b w:val="0"/>
          <w:sz w:val="32"/>
          <w:szCs w:val="32"/>
          <w:lang w:eastAsia="zh-CN"/>
        </w:rPr>
        <w:t>5.</w:t>
      </w:r>
      <w:r w:rsidR="00610D7D">
        <w:rPr>
          <w:rFonts w:ascii="微软雅黑" w:eastAsia="微软雅黑" w:hAnsi="微软雅黑"/>
          <w:b w:val="0"/>
          <w:sz w:val="32"/>
          <w:szCs w:val="32"/>
          <w:lang w:eastAsia="zh-CN"/>
        </w:rPr>
        <w:t>3</w:t>
      </w:r>
      <w:r w:rsidRPr="00FA4B8D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监控</w:t>
      </w:r>
      <w:r w:rsidRPr="00FA4B8D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竞价</w:t>
      </w:r>
      <w:bookmarkEnd w:id="124"/>
    </w:p>
    <w:p w14:paraId="5F502008" w14:textId="77343EF6" w:rsidR="00FA4B8D" w:rsidRPr="00FA4B8D" w:rsidRDefault="00FA4B8D" w:rsidP="00FA4B8D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25" w:name="_Toc86158660"/>
      <w:r w:rsidRPr="00FA4B8D">
        <w:rPr>
          <w:rFonts w:ascii="微软雅黑" w:eastAsia="微软雅黑" w:hAnsi="微软雅黑"/>
          <w:b w:val="0"/>
          <w:sz w:val="30"/>
          <w:szCs w:val="30"/>
          <w:lang w:eastAsia="zh-CN"/>
        </w:rPr>
        <w:t>5.</w:t>
      </w:r>
      <w:r w:rsidR="00610D7D">
        <w:rPr>
          <w:rFonts w:ascii="微软雅黑" w:eastAsia="微软雅黑" w:hAnsi="微软雅黑"/>
          <w:b w:val="0"/>
          <w:sz w:val="30"/>
          <w:szCs w:val="30"/>
          <w:lang w:eastAsia="zh-CN"/>
        </w:rPr>
        <w:t>3</w:t>
      </w:r>
      <w:r w:rsidRPr="00FA4B8D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25"/>
    </w:p>
    <w:p w14:paraId="1FE9C985" w14:textId="14236755" w:rsidR="00FA4B8D" w:rsidRPr="00891A0F" w:rsidRDefault="00FA4B8D" w:rsidP="00FA4B8D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竞价列表点击监控器标志</w:t>
      </w:r>
      <w:r>
        <w:rPr>
          <w:noProof/>
          <w:lang w:eastAsia="zh-CN"/>
        </w:rPr>
        <w:drawing>
          <wp:inline distT="0" distB="0" distL="0" distR="0" wp14:anchorId="1BAF0149" wp14:editId="23D10498">
            <wp:extent cx="247650" cy="22860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进入竞价监控器。采购员在竞价进行中可以在内部竞价监控器监控竞价状态，查看竞价信息，供应商在线状态、排名、出价情况等信息。并能灵活的根据需要暂停、重启、终止竞价</w:t>
      </w:r>
    </w:p>
    <w:p w14:paraId="66E4BB65" w14:textId="616C8683" w:rsidR="00FA4B8D" w:rsidRDefault="00FA4B8D" w:rsidP="00610D7D">
      <w:pPr>
        <w:pStyle w:val="3"/>
        <w:widowControl w:val="0"/>
        <w:numPr>
          <w:ilvl w:val="2"/>
          <w:numId w:val="15"/>
        </w:numPr>
        <w:tabs>
          <w:tab w:val="left" w:pos="425"/>
          <w:tab w:val="left" w:pos="709"/>
        </w:tabs>
        <w:spacing w:after="0" w:line="360" w:lineRule="auto"/>
        <w:ind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26" w:name="_Toc86158661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26"/>
    </w:p>
    <w:p w14:paraId="26437236" w14:textId="0E6AFDF2" w:rsidR="00FA4B8D" w:rsidRDefault="00FA4B8D" w:rsidP="00057A5F">
      <w:pPr>
        <w:pStyle w:val="a0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摘要可查看到竞价基本信息，招标产品信息，报价规则等信息。顶部输入框可以输入广播，点击发送即可让所有在线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的供应商收到广播信息，同时供应商广播历史里会有记录。</w:t>
      </w:r>
    </w:p>
    <w:p w14:paraId="399CF12D" w14:textId="375929B5" w:rsidR="00FA4B8D" w:rsidRDefault="00FA4B8D" w:rsidP="00FA4B8D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竞价进行中时，点击操作可以选择暂停竞价单，暂停后点击操作可以选择恢复竞价、重新竞价或终止竞价。</w:t>
      </w:r>
    </w:p>
    <w:p w14:paraId="59578501" w14:textId="3168EA95" w:rsidR="00FA4B8D" w:rsidRDefault="00FA4B8D" w:rsidP="00FA4B8D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45229F1" wp14:editId="6AE564BD">
            <wp:extent cx="6629400" cy="2316480"/>
            <wp:effectExtent l="0" t="0" r="0" b="762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EE3" w14:textId="37000535" w:rsidR="00FA4B8D" w:rsidRPr="00FA4B8D" w:rsidRDefault="00FA4B8D" w:rsidP="00FA4B8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 w:rsidR="00610D7D">
        <w:rPr>
          <w:lang w:eastAsia="zh-CN"/>
        </w:rPr>
        <w:t>3</w:t>
      </w:r>
      <w:r>
        <w:rPr>
          <w:lang w:eastAsia="zh-CN"/>
        </w:rPr>
        <w:t xml:space="preserve">.1 </w:t>
      </w:r>
      <w:r>
        <w:rPr>
          <w:rFonts w:hint="eastAsia"/>
          <w:lang w:eastAsia="zh-CN"/>
        </w:rPr>
        <w:t>竞价监控器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摘要</w:t>
      </w:r>
    </w:p>
    <w:p w14:paraId="62A491CB" w14:textId="6A8EA819" w:rsidR="00FA4B8D" w:rsidRDefault="00610D7D" w:rsidP="00057A5F">
      <w:pPr>
        <w:pStyle w:val="a0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图表</w:t>
      </w:r>
      <w:r w:rsidR="00FB7BA2">
        <w:rPr>
          <w:rFonts w:hint="eastAsia"/>
          <w:lang w:eastAsia="zh-CN"/>
        </w:rPr>
        <w:t>，可以看到每个产品每个供应商出价的趋势。</w:t>
      </w:r>
    </w:p>
    <w:p w14:paraId="448FBD3D" w14:textId="010B6740" w:rsidR="00FA4B8D" w:rsidRDefault="00FA4B8D" w:rsidP="00FA4B8D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F1083CD" wp14:editId="1812A35D">
            <wp:extent cx="6629400" cy="2823845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BEA5" w14:textId="4C9379D1" w:rsidR="00FA4B8D" w:rsidRDefault="00FA4B8D" w:rsidP="00FA4B8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 w:rsidR="00610D7D">
        <w:rPr>
          <w:lang w:eastAsia="zh-CN"/>
        </w:rPr>
        <w:t>3</w:t>
      </w:r>
      <w:r>
        <w:rPr>
          <w:lang w:eastAsia="zh-CN"/>
        </w:rPr>
        <w:t xml:space="preserve">.2 </w:t>
      </w:r>
      <w:r>
        <w:rPr>
          <w:rFonts w:hint="eastAsia"/>
          <w:lang w:eastAsia="zh-CN"/>
        </w:rPr>
        <w:t>竞价监控器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图表</w:t>
      </w:r>
    </w:p>
    <w:p w14:paraId="7302355F" w14:textId="64823F6F" w:rsidR="00FB7BA2" w:rsidRDefault="00FB7BA2" w:rsidP="00057A5F">
      <w:pPr>
        <w:pStyle w:val="a0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供应商排名展示所有供应商的报价排名，多项产品时展示每项产品供应商报价排名及所有产品报价合排名，注意：供应商需要对所有产品都报价后才会有总排名。</w:t>
      </w:r>
      <w:r w:rsidRPr="00891A0F">
        <w:rPr>
          <w:rFonts w:ascii="Arial" w:hAnsi="Arial" w:cs="Arial"/>
          <w:color w:val="333333"/>
          <w:lang w:eastAsia="zh-CN"/>
        </w:rPr>
        <w:t>正在运行、暂停，显示供应商报价排名</w:t>
      </w:r>
      <w:r>
        <w:rPr>
          <w:rFonts w:ascii="Arial" w:hAnsi="Arial" w:cs="Arial" w:hint="eastAsia"/>
          <w:color w:val="333333"/>
          <w:lang w:eastAsia="zh-CN"/>
        </w:rPr>
        <w:t>时会用字母代表供应商，不显示真实供应商名称，报价截止后会显示供应商全称。</w:t>
      </w:r>
    </w:p>
    <w:p w14:paraId="0A116EB8" w14:textId="54050E9F" w:rsidR="00FB7BA2" w:rsidRDefault="00FB7BA2" w:rsidP="00FB7BA2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37B7937" wp14:editId="20954529">
            <wp:extent cx="6629400" cy="238887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BFDA" w14:textId="1B33C4FD" w:rsidR="00FB7BA2" w:rsidRDefault="00FB7BA2" w:rsidP="00FB7BA2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 w:rsidR="00610D7D">
        <w:rPr>
          <w:lang w:eastAsia="zh-CN"/>
        </w:rPr>
        <w:t>3</w:t>
      </w:r>
      <w:r>
        <w:rPr>
          <w:lang w:eastAsia="zh-CN"/>
        </w:rPr>
        <w:t xml:space="preserve">.3 </w:t>
      </w:r>
      <w:r>
        <w:rPr>
          <w:rFonts w:hint="eastAsia"/>
          <w:lang w:eastAsia="zh-CN"/>
        </w:rPr>
        <w:t>竞价监控器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供应商排名</w:t>
      </w:r>
    </w:p>
    <w:p w14:paraId="4D612B2D" w14:textId="26E8DE2F" w:rsidR="00891A0F" w:rsidRDefault="00FB7BA2" w:rsidP="00057A5F">
      <w:pPr>
        <w:pStyle w:val="a0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供应商状态</w:t>
      </w:r>
      <w:r w:rsidR="00891A0F">
        <w:rPr>
          <w:rFonts w:hint="eastAsia"/>
          <w:lang w:eastAsia="zh-CN"/>
        </w:rPr>
        <w:t>，查看供应商</w:t>
      </w:r>
      <w:r>
        <w:rPr>
          <w:rFonts w:hint="eastAsia"/>
          <w:lang w:eastAsia="zh-CN"/>
        </w:rPr>
        <w:t>在线或离线状态，红色为离线，绿色为在线。</w:t>
      </w:r>
    </w:p>
    <w:p w14:paraId="6BAE1F78" w14:textId="6DBE6285" w:rsidR="00FB7BA2" w:rsidRDefault="00FB7BA2" w:rsidP="00FB7BA2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603836" wp14:editId="4BD4A97C">
            <wp:extent cx="6629400" cy="1096010"/>
            <wp:effectExtent l="0" t="0" r="0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1F49" w14:textId="0D76460C" w:rsidR="00FB7BA2" w:rsidRDefault="00FB7BA2" w:rsidP="00FB7BA2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 w:rsidR="00610D7D">
        <w:rPr>
          <w:lang w:eastAsia="zh-CN"/>
        </w:rPr>
        <w:t>3</w:t>
      </w:r>
      <w:r>
        <w:rPr>
          <w:lang w:eastAsia="zh-CN"/>
        </w:rPr>
        <w:t xml:space="preserve">.4 </w:t>
      </w:r>
      <w:r>
        <w:rPr>
          <w:rFonts w:hint="eastAsia"/>
          <w:lang w:eastAsia="zh-CN"/>
        </w:rPr>
        <w:t>竞价监控器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供应商状态</w:t>
      </w:r>
    </w:p>
    <w:p w14:paraId="3BD67EA1" w14:textId="30DAA942" w:rsidR="00FB7BA2" w:rsidRPr="00FB7BA2" w:rsidRDefault="00FB7BA2" w:rsidP="00FB7BA2">
      <w:pPr>
        <w:pStyle w:val="a0"/>
        <w:ind w:left="0"/>
        <w:rPr>
          <w:lang w:eastAsia="zh-CN"/>
        </w:rPr>
      </w:pPr>
      <w:r>
        <w:rPr>
          <w:lang w:eastAsia="zh-CN"/>
        </w:rPr>
        <w:t>5.</w:t>
      </w:r>
      <w:r>
        <w:rPr>
          <w:rFonts w:hint="eastAsia"/>
          <w:lang w:eastAsia="zh-CN"/>
        </w:rPr>
        <w:t>出价，可以查看供应商每样产品的出价记录，包括不符合出价规则的无效出价。</w:t>
      </w:r>
    </w:p>
    <w:p w14:paraId="125E45F4" w14:textId="603B642F" w:rsidR="00891A0F" w:rsidRDefault="00FB7BA2" w:rsidP="00891A0F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6F40F28" wp14:editId="63B96365">
            <wp:extent cx="6629400" cy="216090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41A" w14:textId="48619D7C" w:rsidR="00FB7BA2" w:rsidRDefault="00FB7BA2" w:rsidP="00FB7BA2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 w:rsidR="00610D7D">
        <w:rPr>
          <w:lang w:eastAsia="zh-CN"/>
        </w:rPr>
        <w:t>3</w:t>
      </w:r>
      <w:r>
        <w:rPr>
          <w:lang w:eastAsia="zh-CN"/>
        </w:rPr>
        <w:t xml:space="preserve">.5 </w:t>
      </w:r>
      <w:r>
        <w:rPr>
          <w:rFonts w:hint="eastAsia"/>
          <w:lang w:eastAsia="zh-CN"/>
        </w:rPr>
        <w:t>竞价监控器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出价</w:t>
      </w:r>
    </w:p>
    <w:p w14:paraId="3E1953F8" w14:textId="05B3E8DB" w:rsidR="00FB7BA2" w:rsidRPr="00FA4B8D" w:rsidRDefault="00FB7BA2" w:rsidP="00FB7BA2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27" w:name="_Toc86158662"/>
      <w:r w:rsidRPr="00FA4B8D">
        <w:rPr>
          <w:rFonts w:ascii="微软雅黑" w:eastAsia="微软雅黑" w:hAnsi="微软雅黑"/>
          <w:b w:val="0"/>
          <w:sz w:val="32"/>
          <w:szCs w:val="32"/>
          <w:lang w:eastAsia="zh-CN"/>
        </w:rPr>
        <w:t>5.</w:t>
      </w:r>
      <w:r w:rsidR="00610D7D">
        <w:rPr>
          <w:rFonts w:ascii="微软雅黑" w:eastAsia="微软雅黑" w:hAnsi="微软雅黑"/>
          <w:b w:val="0"/>
          <w:sz w:val="32"/>
          <w:szCs w:val="32"/>
          <w:lang w:eastAsia="zh-CN"/>
        </w:rPr>
        <w:t>4</w:t>
      </w:r>
      <w:r w:rsidRPr="00FA4B8D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截止</w:t>
      </w:r>
      <w:r w:rsidRPr="00FA4B8D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竞价</w:t>
      </w:r>
      <w:bookmarkEnd w:id="127"/>
    </w:p>
    <w:p w14:paraId="6CB736D8" w14:textId="49161691" w:rsidR="00FB7BA2" w:rsidRPr="00FA4B8D" w:rsidRDefault="00FB7BA2" w:rsidP="00FB7BA2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28" w:name="_Toc86158663"/>
      <w:r w:rsidRPr="00FA4B8D">
        <w:rPr>
          <w:rFonts w:ascii="微软雅黑" w:eastAsia="微软雅黑" w:hAnsi="微软雅黑"/>
          <w:b w:val="0"/>
          <w:sz w:val="30"/>
          <w:szCs w:val="30"/>
          <w:lang w:eastAsia="zh-CN"/>
        </w:rPr>
        <w:t>5.</w:t>
      </w:r>
      <w:r w:rsidR="00610D7D">
        <w:rPr>
          <w:rFonts w:ascii="微软雅黑" w:eastAsia="微软雅黑" w:hAnsi="微软雅黑"/>
          <w:b w:val="0"/>
          <w:sz w:val="30"/>
          <w:szCs w:val="30"/>
          <w:lang w:eastAsia="zh-CN"/>
        </w:rPr>
        <w:t>4</w:t>
      </w:r>
      <w:r w:rsidRPr="00FA4B8D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28"/>
    </w:p>
    <w:p w14:paraId="4BBFEFEF" w14:textId="4885A7DB" w:rsidR="00FB7BA2" w:rsidRPr="00891A0F" w:rsidRDefault="00FB7BA2" w:rsidP="00FB7BA2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竞价结束后进入截止竞价状态，可以</w:t>
      </w:r>
      <w:r w:rsidR="00610D7D">
        <w:rPr>
          <w:rFonts w:hint="eastAsia"/>
          <w:lang w:eastAsia="zh-CN"/>
        </w:rPr>
        <w:t>查看供应商报价</w:t>
      </w:r>
      <w:r>
        <w:rPr>
          <w:rFonts w:hint="eastAsia"/>
          <w:lang w:eastAsia="zh-CN"/>
        </w:rPr>
        <w:t>。</w:t>
      </w:r>
    </w:p>
    <w:p w14:paraId="6AA5356C" w14:textId="77777777" w:rsidR="00FB7BA2" w:rsidRPr="00FB7BA2" w:rsidRDefault="00FB7BA2" w:rsidP="00057A5F">
      <w:pPr>
        <w:pStyle w:val="afd"/>
        <w:keepNext/>
        <w:keepLines/>
        <w:numPr>
          <w:ilvl w:val="0"/>
          <w:numId w:val="16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129" w:name="_Toc84681231"/>
      <w:bookmarkStart w:id="130" w:name="_Toc86158558"/>
      <w:bookmarkStart w:id="131" w:name="_Toc86158664"/>
      <w:bookmarkEnd w:id="129"/>
      <w:bookmarkEnd w:id="130"/>
      <w:bookmarkEnd w:id="131"/>
    </w:p>
    <w:p w14:paraId="0530B0E7" w14:textId="77777777" w:rsidR="00FB7BA2" w:rsidRPr="00FB7BA2" w:rsidRDefault="00FB7BA2" w:rsidP="00057A5F">
      <w:pPr>
        <w:pStyle w:val="afd"/>
        <w:keepNext/>
        <w:keepLines/>
        <w:numPr>
          <w:ilvl w:val="1"/>
          <w:numId w:val="16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132" w:name="_Toc84681232"/>
      <w:bookmarkStart w:id="133" w:name="_Toc86158559"/>
      <w:bookmarkStart w:id="134" w:name="_Toc86158665"/>
      <w:bookmarkEnd w:id="132"/>
      <w:bookmarkEnd w:id="133"/>
      <w:bookmarkEnd w:id="134"/>
    </w:p>
    <w:p w14:paraId="1D647A38" w14:textId="62F66C16" w:rsidR="00FB7BA2" w:rsidRDefault="00FB7BA2" w:rsidP="00610D7D">
      <w:pPr>
        <w:pStyle w:val="3"/>
        <w:widowControl w:val="0"/>
        <w:numPr>
          <w:ilvl w:val="2"/>
          <w:numId w:val="37"/>
        </w:numPr>
        <w:tabs>
          <w:tab w:val="left" w:pos="425"/>
          <w:tab w:val="left" w:pos="709"/>
        </w:tabs>
        <w:spacing w:after="0" w:line="360" w:lineRule="auto"/>
        <w:ind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35" w:name="_Toc86158666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35"/>
    </w:p>
    <w:p w14:paraId="7F943580" w14:textId="5F997257" w:rsidR="00FB7BA2" w:rsidRDefault="00610D7D" w:rsidP="00FB7BA2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FB7BA2">
        <w:rPr>
          <w:rFonts w:hint="eastAsia"/>
          <w:lang w:eastAsia="zh-CN"/>
        </w:rPr>
        <w:t>进入竞价单详情，</w:t>
      </w:r>
      <w:r>
        <w:rPr>
          <w:rFonts w:hint="eastAsia"/>
          <w:lang w:eastAsia="zh-CN"/>
        </w:rPr>
        <w:t>点击【授权</w:t>
      </w:r>
      <w:r w:rsidR="00FB7BA2">
        <w:rPr>
          <w:rFonts w:hint="eastAsia"/>
          <w:lang w:eastAsia="zh-CN"/>
        </w:rPr>
        <w:t>】进入授权环节。</w:t>
      </w:r>
    </w:p>
    <w:p w14:paraId="2C00E18B" w14:textId="4CD7EDEC" w:rsidR="00FB7BA2" w:rsidRPr="00610D7D" w:rsidRDefault="00610D7D" w:rsidP="00FB7BA2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CF4E7A" wp14:editId="4F48AD61">
            <wp:extent cx="6629400" cy="2319020"/>
            <wp:effectExtent l="0" t="0" r="0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29C" w14:textId="23B64248" w:rsidR="00FB7BA2" w:rsidRDefault="00FB7BA2" w:rsidP="00FB7BA2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 w:rsidR="00610D7D">
        <w:rPr>
          <w:lang w:eastAsia="zh-CN"/>
        </w:rPr>
        <w:t>.4</w:t>
      </w:r>
      <w:r>
        <w:rPr>
          <w:lang w:eastAsia="zh-CN"/>
        </w:rPr>
        <w:t xml:space="preserve">.1 </w:t>
      </w:r>
      <w:r w:rsidR="00610D7D">
        <w:rPr>
          <w:rFonts w:hint="eastAsia"/>
          <w:lang w:eastAsia="zh-CN"/>
        </w:rPr>
        <w:t>截止</w:t>
      </w:r>
    </w:p>
    <w:p w14:paraId="2219874B" w14:textId="26690553" w:rsidR="00610D7D" w:rsidRDefault="00610D7D" w:rsidP="00610D7D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此时进入竞价监控器，可以查看各供应商报价和排名。</w:t>
      </w:r>
    </w:p>
    <w:p w14:paraId="25FE020B" w14:textId="6CD1B2BC" w:rsidR="00610D7D" w:rsidRDefault="00610D7D" w:rsidP="00610D7D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B1977F1" wp14:editId="446E9932">
            <wp:extent cx="6629400" cy="164528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F3F" w14:textId="228C6DA9" w:rsidR="00610D7D" w:rsidRDefault="00610D7D" w:rsidP="00610D7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.4</w:t>
      </w:r>
      <w:r>
        <w:rPr>
          <w:lang w:eastAsia="zh-CN"/>
        </w:rPr>
        <w:t>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摘要</w:t>
      </w:r>
    </w:p>
    <w:p w14:paraId="43C2BA40" w14:textId="3864AF72" w:rsidR="00610D7D" w:rsidRDefault="00610D7D" w:rsidP="00610D7D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5F53D74" wp14:editId="54985E62">
            <wp:extent cx="6629400" cy="168021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9DE8" w14:textId="7FCD2F7E" w:rsidR="00610D7D" w:rsidRDefault="00610D7D" w:rsidP="00610D7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.4</w:t>
      </w:r>
      <w:r>
        <w:rPr>
          <w:lang w:eastAsia="zh-CN"/>
        </w:rPr>
        <w:t>.3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图表</w:t>
      </w:r>
    </w:p>
    <w:p w14:paraId="7DA3FD84" w14:textId="66FE552D" w:rsidR="00610D7D" w:rsidRDefault="00610D7D" w:rsidP="00610D7D">
      <w:pPr>
        <w:pStyle w:val="a0"/>
        <w:ind w:left="0"/>
        <w:rPr>
          <w:rFonts w:hint="eastAsia"/>
          <w:lang w:eastAsia="zh-CN"/>
        </w:rPr>
      </w:pPr>
      <w:r>
        <w:rPr>
          <w:rFonts w:hint="eastAsia"/>
          <w:lang w:eastAsia="zh-CN"/>
        </w:rPr>
        <w:t>此时可以看到供应商的排名和最优出价，点击【打印】可以打印排名列表。</w:t>
      </w:r>
    </w:p>
    <w:p w14:paraId="68629C5F" w14:textId="6507E6E2" w:rsidR="00610D7D" w:rsidRDefault="00610D7D" w:rsidP="00610D7D">
      <w:pPr>
        <w:pStyle w:val="a0"/>
        <w:ind w:left="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B3158AB" wp14:editId="4E64B1B3">
            <wp:extent cx="6629400" cy="1877060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1CDE" w14:textId="031CDFC7" w:rsidR="00610D7D" w:rsidRDefault="00610D7D" w:rsidP="00610D7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.4</w:t>
      </w:r>
      <w:r>
        <w:rPr>
          <w:lang w:eastAsia="zh-CN"/>
        </w:rPr>
        <w:t xml:space="preserve">.4 </w:t>
      </w:r>
      <w:r>
        <w:rPr>
          <w:rFonts w:hint="eastAsia"/>
          <w:lang w:eastAsia="zh-CN"/>
        </w:rPr>
        <w:t>供应商排名</w:t>
      </w:r>
    </w:p>
    <w:p w14:paraId="310080B0" w14:textId="01A1A008" w:rsidR="00FB7BA2" w:rsidRPr="00FA4B8D" w:rsidRDefault="00FB7BA2" w:rsidP="00FB7BA2">
      <w:pPr>
        <w:pStyle w:val="2"/>
        <w:pBdr>
          <w:top w:val="none" w:sz="0" w:space="0" w:color="auto"/>
        </w:pBdr>
        <w:spacing w:before="200" w:after="0" w:line="276" w:lineRule="auto"/>
        <w:ind w:left="288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36" w:name="_Toc86158667"/>
      <w:r w:rsidRPr="00FA4B8D">
        <w:rPr>
          <w:rFonts w:ascii="微软雅黑" w:eastAsia="微软雅黑" w:hAnsi="微软雅黑"/>
          <w:b w:val="0"/>
          <w:sz w:val="32"/>
          <w:szCs w:val="32"/>
          <w:lang w:eastAsia="zh-CN"/>
        </w:rPr>
        <w:t>5.</w:t>
      </w:r>
      <w:r w:rsidR="00610D7D">
        <w:rPr>
          <w:rFonts w:ascii="微软雅黑" w:eastAsia="微软雅黑" w:hAnsi="微软雅黑"/>
          <w:b w:val="0"/>
          <w:sz w:val="32"/>
          <w:szCs w:val="32"/>
          <w:lang w:eastAsia="zh-CN"/>
        </w:rPr>
        <w:t>5</w:t>
      </w:r>
      <w:r w:rsidRPr="00FA4B8D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 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供应商授权</w:t>
      </w:r>
      <w:bookmarkEnd w:id="136"/>
    </w:p>
    <w:p w14:paraId="7B55B5A7" w14:textId="0BC1D4C6" w:rsidR="00FB7BA2" w:rsidRPr="00FA4B8D" w:rsidRDefault="00FB7BA2" w:rsidP="00FB7BA2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37" w:name="_Toc86158668"/>
      <w:r w:rsidRPr="00FA4B8D">
        <w:rPr>
          <w:rFonts w:ascii="微软雅黑" w:eastAsia="微软雅黑" w:hAnsi="微软雅黑"/>
          <w:b w:val="0"/>
          <w:sz w:val="30"/>
          <w:szCs w:val="30"/>
          <w:lang w:eastAsia="zh-CN"/>
        </w:rPr>
        <w:t>5.</w:t>
      </w:r>
      <w:r w:rsidR="00610D7D">
        <w:rPr>
          <w:rFonts w:ascii="微软雅黑" w:eastAsia="微软雅黑" w:hAnsi="微软雅黑"/>
          <w:b w:val="0"/>
          <w:sz w:val="30"/>
          <w:szCs w:val="30"/>
          <w:lang w:eastAsia="zh-CN"/>
        </w:rPr>
        <w:t>5</w:t>
      </w:r>
      <w:r w:rsidRPr="00FA4B8D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37"/>
    </w:p>
    <w:p w14:paraId="2226C014" w14:textId="0A24A597" w:rsidR="00FB7BA2" w:rsidRPr="00891A0F" w:rsidRDefault="00FB7BA2" w:rsidP="00FB7BA2">
      <w:pPr>
        <w:pStyle w:val="a0"/>
        <w:ind w:left="0"/>
        <w:rPr>
          <w:lang w:eastAsia="zh-CN"/>
        </w:rPr>
      </w:pPr>
      <w:r>
        <w:rPr>
          <w:rFonts w:ascii="Arial" w:hAnsi="Arial" w:cs="Arial"/>
          <w:color w:val="333333"/>
        </w:rPr>
        <w:t>可修改供应商确定价格后授权给该供应商</w:t>
      </w:r>
      <w:r>
        <w:rPr>
          <w:rFonts w:hint="eastAsia"/>
          <w:lang w:eastAsia="zh-CN"/>
        </w:rPr>
        <w:t>。</w:t>
      </w:r>
    </w:p>
    <w:p w14:paraId="43A39535" w14:textId="77777777" w:rsidR="00FB7BA2" w:rsidRPr="00FB7BA2" w:rsidRDefault="00FB7BA2" w:rsidP="00610D7D">
      <w:pPr>
        <w:pStyle w:val="afd"/>
        <w:keepNext/>
        <w:keepLines/>
        <w:numPr>
          <w:ilvl w:val="0"/>
          <w:numId w:val="37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138" w:name="_Toc84681236"/>
      <w:bookmarkStart w:id="139" w:name="_Toc86158563"/>
      <w:bookmarkStart w:id="140" w:name="_Toc86158669"/>
      <w:bookmarkEnd w:id="138"/>
      <w:bookmarkEnd w:id="139"/>
      <w:bookmarkEnd w:id="140"/>
    </w:p>
    <w:p w14:paraId="759FF934" w14:textId="77777777" w:rsidR="00FB7BA2" w:rsidRPr="00FB7BA2" w:rsidRDefault="00FB7BA2" w:rsidP="00610D7D">
      <w:pPr>
        <w:pStyle w:val="afd"/>
        <w:keepNext/>
        <w:keepLines/>
        <w:numPr>
          <w:ilvl w:val="1"/>
          <w:numId w:val="37"/>
        </w:numPr>
        <w:tabs>
          <w:tab w:val="left" w:pos="425"/>
          <w:tab w:val="left" w:pos="709"/>
        </w:tabs>
        <w:spacing w:before="120" w:line="360" w:lineRule="auto"/>
        <w:ind w:rightChars="100" w:right="200" w:firstLineChars="0"/>
        <w:jc w:val="left"/>
        <w:outlineLvl w:val="2"/>
        <w:rPr>
          <w:rFonts w:ascii="微软雅黑" w:eastAsia="微软雅黑" w:hAnsi="微软雅黑"/>
          <w:vanish/>
          <w:kern w:val="0"/>
          <w:sz w:val="30"/>
          <w:szCs w:val="30"/>
        </w:rPr>
      </w:pPr>
      <w:bookmarkStart w:id="141" w:name="_Toc84681237"/>
      <w:bookmarkStart w:id="142" w:name="_Toc86158564"/>
      <w:bookmarkStart w:id="143" w:name="_Toc86158670"/>
      <w:bookmarkEnd w:id="141"/>
      <w:bookmarkEnd w:id="142"/>
      <w:bookmarkEnd w:id="143"/>
    </w:p>
    <w:p w14:paraId="15282FC3" w14:textId="08F40589" w:rsidR="00FB7BA2" w:rsidRDefault="00FB7BA2" w:rsidP="00610D7D">
      <w:pPr>
        <w:pStyle w:val="3"/>
        <w:widowControl w:val="0"/>
        <w:numPr>
          <w:ilvl w:val="2"/>
          <w:numId w:val="16"/>
        </w:numPr>
        <w:tabs>
          <w:tab w:val="left" w:pos="425"/>
          <w:tab w:val="left" w:pos="709"/>
        </w:tabs>
        <w:spacing w:after="0" w:line="360" w:lineRule="auto"/>
        <w:ind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44" w:name="_Toc86158671"/>
      <w:r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44"/>
    </w:p>
    <w:p w14:paraId="5F394467" w14:textId="4DEDC7B5" w:rsidR="00891A0F" w:rsidRDefault="00FB7BA2" w:rsidP="00057A5F">
      <w:pPr>
        <w:pStyle w:val="a0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待授权选择供应商，点击【授权】，可修改确定价格，授权供应商。授权后未提交可以取消授权。</w:t>
      </w:r>
    </w:p>
    <w:p w14:paraId="57F30D92" w14:textId="53C8C6A4" w:rsidR="00FB7BA2" w:rsidRDefault="00FB7BA2" w:rsidP="00FB7BA2">
      <w:pPr>
        <w:pStyle w:val="a0"/>
        <w:ind w:left="360"/>
        <w:rPr>
          <w:lang w:eastAsia="zh-CN"/>
        </w:rPr>
      </w:pPr>
      <w:r>
        <w:rPr>
          <w:rFonts w:hint="eastAsia"/>
          <w:lang w:eastAsia="zh-CN"/>
        </w:rPr>
        <w:t>点击【提交】归档竞价单。</w:t>
      </w:r>
    </w:p>
    <w:p w14:paraId="426D9106" w14:textId="3655FD50" w:rsidR="00891A0F" w:rsidRDefault="00610D7D" w:rsidP="00891A0F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BE3AF45" wp14:editId="605F2785">
            <wp:extent cx="6629400" cy="217360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DE5C" w14:textId="3449E651" w:rsidR="00FB7BA2" w:rsidRPr="00FB7BA2" w:rsidRDefault="00FB7BA2" w:rsidP="00FB7BA2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 w:rsidR="00610D7D">
        <w:rPr>
          <w:lang w:eastAsia="zh-CN"/>
        </w:rPr>
        <w:t>.5</w:t>
      </w:r>
      <w:r>
        <w:rPr>
          <w:lang w:eastAsia="zh-CN"/>
        </w:rPr>
        <w:t xml:space="preserve">.1 </w:t>
      </w:r>
      <w:r>
        <w:rPr>
          <w:rFonts w:hint="eastAsia"/>
          <w:lang w:eastAsia="zh-CN"/>
        </w:rPr>
        <w:t>供应商授权</w:t>
      </w:r>
    </w:p>
    <w:p w14:paraId="088A070C" w14:textId="7ECDFF86" w:rsidR="00891A0F" w:rsidRDefault="00FB7BA2" w:rsidP="00891A0F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 w:rsidR="00891A0F">
        <w:rPr>
          <w:rFonts w:hint="eastAsia"/>
          <w:lang w:eastAsia="zh-CN"/>
        </w:rPr>
        <w:t>多项品类授权，供应商</w:t>
      </w:r>
      <w:r>
        <w:rPr>
          <w:rFonts w:hint="eastAsia"/>
          <w:lang w:eastAsia="zh-CN"/>
        </w:rPr>
        <w:t>竞价监控器选择显示单项</w:t>
      </w:r>
      <w:r w:rsidR="00891A0F">
        <w:rPr>
          <w:rFonts w:hint="eastAsia"/>
          <w:lang w:eastAsia="zh-CN"/>
        </w:rPr>
        <w:t>排名时，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可针对每一个产品分别授权供应商。</w:t>
      </w:r>
    </w:p>
    <w:p w14:paraId="4B6E9FCA" w14:textId="6BD0B411" w:rsidR="00891A0F" w:rsidRDefault="00610D7D" w:rsidP="00891A0F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098D3E8" wp14:editId="671434DF">
            <wp:extent cx="6629400" cy="226758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A32F" w14:textId="3024EBD6" w:rsidR="00FB7BA2" w:rsidRPr="00FB7BA2" w:rsidRDefault="00FB7BA2" w:rsidP="00FB7BA2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 w:rsidR="00610D7D">
        <w:rPr>
          <w:lang w:eastAsia="zh-CN"/>
        </w:rPr>
        <w:t>5</w:t>
      </w:r>
      <w:r>
        <w:rPr>
          <w:lang w:eastAsia="zh-CN"/>
        </w:rPr>
        <w:t xml:space="preserve">.2 </w:t>
      </w:r>
      <w:r>
        <w:rPr>
          <w:rFonts w:hint="eastAsia"/>
          <w:lang w:eastAsia="zh-CN"/>
        </w:rPr>
        <w:t>多产品授权</w:t>
      </w:r>
    </w:p>
    <w:p w14:paraId="15413B8F" w14:textId="37352CFF" w:rsidR="00891A0F" w:rsidRDefault="00FB7BA2" w:rsidP="00891A0F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供应商竞价监控器选择显示单项总价及单项排名时，授权同总额授权，只能授权一个供应商。</w:t>
      </w:r>
    </w:p>
    <w:p w14:paraId="050970C1" w14:textId="67D64043" w:rsidR="00891A0F" w:rsidRPr="00891A0F" w:rsidRDefault="00891A0F" w:rsidP="00FB7BA2">
      <w:pPr>
        <w:pStyle w:val="a0"/>
        <w:ind w:left="0"/>
        <w:jc w:val="center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4EAD0F95" wp14:editId="7F0B51D4">
            <wp:simplePos x="687689" y="7179174"/>
            <wp:positionH relativeFrom="column">
              <wp:align>left</wp:align>
            </wp:positionH>
            <wp:positionV relativeFrom="paragraph">
              <wp:align>top</wp:align>
            </wp:positionV>
            <wp:extent cx="5229461" cy="883738"/>
            <wp:effectExtent l="0" t="0" r="0" b="0"/>
            <wp:wrapSquare wrapText="bothSides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61" cy="88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BA2">
        <w:rPr>
          <w:lang w:eastAsia="zh-CN"/>
        </w:rPr>
        <w:br w:type="textWrapping" w:clear="all"/>
      </w:r>
      <w:r w:rsidR="00FB7BA2">
        <w:rPr>
          <w:rFonts w:hint="eastAsia"/>
          <w:lang w:eastAsia="zh-CN"/>
        </w:rPr>
        <w:t>图</w:t>
      </w:r>
      <w:r w:rsidR="00FB7BA2">
        <w:rPr>
          <w:rFonts w:hint="eastAsia"/>
          <w:lang w:eastAsia="zh-CN"/>
        </w:rPr>
        <w:t>5</w:t>
      </w:r>
      <w:r w:rsidR="00FB7BA2">
        <w:rPr>
          <w:lang w:eastAsia="zh-CN"/>
        </w:rPr>
        <w:t>.</w:t>
      </w:r>
      <w:r w:rsidR="00610D7D">
        <w:rPr>
          <w:lang w:eastAsia="zh-CN"/>
        </w:rPr>
        <w:t>5</w:t>
      </w:r>
      <w:r w:rsidR="00FB7BA2">
        <w:rPr>
          <w:lang w:eastAsia="zh-CN"/>
        </w:rPr>
        <w:t xml:space="preserve">.3 </w:t>
      </w:r>
      <w:r w:rsidR="00FB7BA2">
        <w:rPr>
          <w:rFonts w:hint="eastAsia"/>
          <w:lang w:eastAsia="zh-CN"/>
        </w:rPr>
        <w:t>总价授权</w:t>
      </w:r>
    </w:p>
    <w:p w14:paraId="6E5150E5" w14:textId="4423E53C" w:rsidR="00617AF2" w:rsidRPr="00FB7BA2" w:rsidRDefault="00913166" w:rsidP="00FB7BA2">
      <w:pPr>
        <w:pStyle w:val="1"/>
        <w:widowControl w:val="0"/>
        <w:numPr>
          <w:ilvl w:val="0"/>
          <w:numId w:val="2"/>
        </w:numPr>
        <w:tabs>
          <w:tab w:val="clear" w:pos="2520"/>
        </w:tabs>
        <w:spacing w:before="120" w:after="120" w:line="360" w:lineRule="auto"/>
        <w:ind w:right="0"/>
        <w:jc w:val="both"/>
        <w:rPr>
          <w:rFonts w:ascii="微软雅黑" w:eastAsia="微软雅黑" w:hAnsi="微软雅黑"/>
          <w:bCs/>
          <w:sz w:val="36"/>
          <w:szCs w:val="36"/>
          <w:lang w:eastAsia="zh-CN"/>
        </w:rPr>
      </w:pPr>
      <w:bookmarkStart w:id="145" w:name="_Toc86158672"/>
      <w:r w:rsidRPr="00FB7BA2">
        <w:rPr>
          <w:rFonts w:ascii="微软雅黑" w:eastAsia="微软雅黑" w:hAnsi="微软雅黑" w:hint="eastAsia"/>
          <w:bCs/>
          <w:sz w:val="36"/>
          <w:szCs w:val="36"/>
          <w:lang w:eastAsia="zh-CN"/>
        </w:rPr>
        <w:t>供应商</w:t>
      </w:r>
      <w:r w:rsidR="00FB7BA2">
        <w:rPr>
          <w:rFonts w:ascii="微软雅黑" w:eastAsia="微软雅黑" w:hAnsi="微软雅黑" w:hint="eastAsia"/>
          <w:bCs/>
          <w:sz w:val="36"/>
          <w:szCs w:val="36"/>
          <w:lang w:eastAsia="zh-CN"/>
        </w:rPr>
        <w:t>管理</w:t>
      </w:r>
      <w:bookmarkEnd w:id="145"/>
    </w:p>
    <w:p w14:paraId="2ABFFF27" w14:textId="1C893ED7" w:rsidR="00AB0948" w:rsidRPr="00372B7D" w:rsidRDefault="00610D7D" w:rsidP="00372B7D">
      <w:pPr>
        <w:pStyle w:val="2"/>
        <w:pBdr>
          <w:top w:val="none" w:sz="0" w:space="0" w:color="auto"/>
        </w:pBdr>
        <w:spacing w:before="200" w:after="0" w:line="276" w:lineRule="auto"/>
        <w:ind w:left="184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46" w:name="_Toc86158673"/>
      <w:r>
        <w:rPr>
          <w:rFonts w:ascii="微软雅黑" w:eastAsia="微软雅黑" w:hAnsi="微软雅黑"/>
          <w:b w:val="0"/>
          <w:sz w:val="32"/>
          <w:szCs w:val="32"/>
          <w:lang w:eastAsia="zh-CN"/>
        </w:rPr>
        <w:t>6</w:t>
      </w:r>
      <w:r w:rsidR="00FB7BA2">
        <w:rPr>
          <w:rFonts w:ascii="微软雅黑" w:eastAsia="微软雅黑" w:hAnsi="微软雅黑"/>
          <w:b w:val="0"/>
          <w:sz w:val="32"/>
          <w:szCs w:val="32"/>
          <w:lang w:eastAsia="zh-CN"/>
        </w:rPr>
        <w:t>.</w:t>
      </w:r>
      <w:r w:rsidR="00617AF2" w:rsidRPr="00FB7BA2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1 </w:t>
      </w:r>
      <w:r w:rsidR="00AB0948" w:rsidRPr="00372B7D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供应商绩效考核</w:t>
      </w:r>
      <w:bookmarkEnd w:id="146"/>
    </w:p>
    <w:p w14:paraId="22AC5755" w14:textId="611D01A8" w:rsidR="00AB0948" w:rsidRDefault="00AD749A" w:rsidP="00372B7D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47" w:name="_Toc86158674"/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6</w:t>
      </w:r>
      <w:r w:rsidR="00913166">
        <w:rPr>
          <w:rFonts w:ascii="微软雅黑" w:eastAsia="微软雅黑" w:hAnsi="微软雅黑"/>
          <w:b w:val="0"/>
          <w:sz w:val="30"/>
          <w:szCs w:val="30"/>
          <w:lang w:eastAsia="zh-CN"/>
        </w:rPr>
        <w:t>.6</w:t>
      </w:r>
      <w:r w:rsidR="00AB0948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>.</w:t>
      </w:r>
      <w:r w:rsidR="00B92D2C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>1</w:t>
      </w:r>
      <w:r w:rsidR="00AB0948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 w:rsidR="00372B7D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47"/>
    </w:p>
    <w:p w14:paraId="53957D5B" w14:textId="5282B7B4" w:rsidR="00372B7D" w:rsidRDefault="00372B7D" w:rsidP="00372B7D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用于进行供应商绩效考核工单，对平台供应商进行线上考核，并记录考核结果。</w:t>
      </w:r>
    </w:p>
    <w:p w14:paraId="454F0FC2" w14:textId="55F20F72" w:rsidR="00372B7D" w:rsidRDefault="00AD749A" w:rsidP="00372B7D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48" w:name="_Toc86158675"/>
      <w:r>
        <w:rPr>
          <w:rFonts w:ascii="微软雅黑" w:eastAsia="微软雅黑" w:hAnsi="微软雅黑"/>
          <w:b w:val="0"/>
          <w:sz w:val="30"/>
          <w:szCs w:val="30"/>
          <w:lang w:eastAsia="zh-CN"/>
        </w:rPr>
        <w:lastRenderedPageBreak/>
        <w:t>6</w:t>
      </w:r>
      <w:r w:rsidR="00913166">
        <w:rPr>
          <w:rFonts w:ascii="微软雅黑" w:eastAsia="微软雅黑" w:hAnsi="微软雅黑"/>
          <w:b w:val="0"/>
          <w:sz w:val="30"/>
          <w:szCs w:val="30"/>
          <w:lang w:eastAsia="zh-CN"/>
        </w:rPr>
        <w:t>.6</w:t>
      </w:r>
      <w:r w:rsidR="00372B7D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>.</w:t>
      </w:r>
      <w:r w:rsidR="00372B7D"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="00372B7D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 w:rsidR="00372B7D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48"/>
    </w:p>
    <w:p w14:paraId="2AF48551" w14:textId="148A138C" w:rsidR="00372B7D" w:rsidRPr="00372B7D" w:rsidRDefault="00372B7D" w:rsidP="00372B7D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Pr="00372B7D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选择状态，输入需要查询的关键字，点击查看，筛选出目标数据，如图</w:t>
      </w:r>
      <w:r w:rsidR="00913166">
        <w:rPr>
          <w:rFonts w:hint="eastAsia"/>
          <w:lang w:eastAsia="zh-CN"/>
        </w:rPr>
        <w:t>7.6</w:t>
      </w:r>
      <w:r>
        <w:rPr>
          <w:lang w:eastAsia="zh-CN"/>
        </w:rPr>
        <w:t>.1</w:t>
      </w:r>
      <w:r w:rsidR="00AD749A">
        <w:rPr>
          <w:rFonts w:hint="eastAsia"/>
          <w:lang w:eastAsia="zh-CN"/>
        </w:rPr>
        <w:t>，点击单号可进入绩效考核详情页面查看绩效考核信息。点击【创建</w:t>
      </w:r>
      <w:r>
        <w:rPr>
          <w:rFonts w:hint="eastAsia"/>
          <w:lang w:eastAsia="zh-CN"/>
        </w:rPr>
        <w:t>】按钮，创建新的绩效考核。</w:t>
      </w:r>
    </w:p>
    <w:p w14:paraId="09BAC806" w14:textId="15378320" w:rsidR="00B92D2C" w:rsidRDefault="00AD749A" w:rsidP="00B92D2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DAE2CE2" wp14:editId="759B6FF7">
            <wp:extent cx="6629400" cy="249618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DB3A" w14:textId="33357C05" w:rsidR="00372B7D" w:rsidRPr="00372B7D" w:rsidRDefault="00372B7D" w:rsidP="00372B7D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 w:rsidR="00AD749A">
        <w:rPr>
          <w:rFonts w:hint="eastAsia"/>
          <w:lang w:eastAsia="zh-CN"/>
        </w:rPr>
        <w:t>6</w:t>
      </w:r>
      <w:r w:rsidR="00AD749A">
        <w:rPr>
          <w:lang w:eastAsia="zh-CN"/>
        </w:rPr>
        <w:t>.1</w:t>
      </w:r>
      <w:r>
        <w:rPr>
          <w:lang w:eastAsia="zh-CN"/>
        </w:rPr>
        <w:t xml:space="preserve">.1 </w:t>
      </w:r>
      <w:r>
        <w:rPr>
          <w:rFonts w:hint="eastAsia"/>
          <w:lang w:eastAsia="zh-CN"/>
        </w:rPr>
        <w:t>绩效考核列表</w:t>
      </w:r>
    </w:p>
    <w:p w14:paraId="20F52D6C" w14:textId="44064699" w:rsidR="00B92D2C" w:rsidRDefault="00B96524" w:rsidP="00B96524">
      <w:pPr>
        <w:pStyle w:val="a0"/>
        <w:numPr>
          <w:ilvl w:val="0"/>
          <w:numId w:val="29"/>
        </w:numPr>
        <w:rPr>
          <w:lang w:eastAsia="zh-CN"/>
        </w:rPr>
      </w:pPr>
      <w:r>
        <w:rPr>
          <w:rFonts w:hint="eastAsia"/>
          <w:lang w:eastAsia="zh-CN"/>
        </w:rPr>
        <w:t>选择供应商、</w:t>
      </w:r>
      <w:r w:rsidR="00AD749A">
        <w:rPr>
          <w:rFonts w:hint="eastAsia"/>
          <w:lang w:eastAsia="zh-CN"/>
        </w:rPr>
        <w:t>考核模板、负责人，填写考核表名称、备注</w:t>
      </w:r>
      <w:r>
        <w:rPr>
          <w:rFonts w:hint="eastAsia"/>
          <w:lang w:eastAsia="zh-CN"/>
        </w:rPr>
        <w:t>。</w:t>
      </w:r>
      <w:proofErr w:type="gramStart"/>
      <w:r w:rsidR="00372B7D">
        <w:rPr>
          <w:rFonts w:hint="eastAsia"/>
          <w:lang w:eastAsia="zh-CN"/>
        </w:rPr>
        <w:t>择考核</w:t>
      </w:r>
      <w:proofErr w:type="gramEnd"/>
      <w:r w:rsidR="00372B7D">
        <w:rPr>
          <w:rFonts w:hint="eastAsia"/>
          <w:lang w:eastAsia="zh-CN"/>
        </w:rPr>
        <w:t>模板后考核信息自动带入，可以删除考核项，编辑权重，权重和需为</w:t>
      </w:r>
      <w:r w:rsidR="00372B7D">
        <w:rPr>
          <w:rFonts w:hint="eastAsia"/>
          <w:lang w:eastAsia="zh-CN"/>
        </w:rPr>
        <w:t>1</w:t>
      </w:r>
      <w:r w:rsidR="00372B7D">
        <w:rPr>
          <w:rFonts w:hint="eastAsia"/>
          <w:lang w:eastAsia="zh-CN"/>
        </w:rPr>
        <w:t>。</w:t>
      </w:r>
    </w:p>
    <w:p w14:paraId="5431E055" w14:textId="420145DD" w:rsidR="00B92D2C" w:rsidRDefault="00AD749A" w:rsidP="00B92D2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E1F7F7" wp14:editId="65A8FA52">
            <wp:extent cx="6629400" cy="274701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9F6B" w14:textId="5A77DE7E" w:rsidR="00B96524" w:rsidRPr="00B96524" w:rsidRDefault="00B96524" w:rsidP="00B96524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 w:rsidR="00AD749A">
        <w:rPr>
          <w:lang w:eastAsia="zh-CN"/>
        </w:rPr>
        <w:t>6</w:t>
      </w:r>
      <w:r w:rsidR="00913166">
        <w:rPr>
          <w:lang w:eastAsia="zh-CN"/>
        </w:rPr>
        <w:t>.</w:t>
      </w:r>
      <w:r w:rsidR="00AD749A">
        <w:rPr>
          <w:lang w:eastAsia="zh-CN"/>
        </w:rPr>
        <w:t>1.2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定义绩效考核</w:t>
      </w:r>
    </w:p>
    <w:p w14:paraId="54884A82" w14:textId="799D3E85" w:rsidR="00B92D2C" w:rsidRDefault="00372B7D" w:rsidP="00B92D2C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 w:rsidRPr="00372B7D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考核人员进入考核表</w:t>
      </w:r>
      <w:r w:rsidR="00B96524">
        <w:rPr>
          <w:rFonts w:hint="eastAsia"/>
          <w:lang w:eastAsia="zh-CN"/>
        </w:rPr>
        <w:t>根据实际情况进行评分，</w:t>
      </w:r>
      <w:r w:rsidR="00AD749A">
        <w:rPr>
          <w:rFonts w:hint="eastAsia"/>
          <w:lang w:eastAsia="zh-CN"/>
        </w:rPr>
        <w:t>可填写备注</w:t>
      </w:r>
      <w:r>
        <w:rPr>
          <w:rFonts w:hint="eastAsia"/>
          <w:lang w:eastAsia="zh-CN"/>
        </w:rPr>
        <w:t>，</w:t>
      </w:r>
      <w:r w:rsidR="00B96524">
        <w:rPr>
          <w:rFonts w:hint="eastAsia"/>
          <w:lang w:eastAsia="zh-CN"/>
        </w:rPr>
        <w:t>如图</w:t>
      </w:r>
      <w:r w:rsidR="00913166">
        <w:rPr>
          <w:lang w:eastAsia="zh-CN"/>
        </w:rPr>
        <w:t>6.</w:t>
      </w:r>
      <w:r w:rsidR="00AD749A">
        <w:rPr>
          <w:lang w:eastAsia="zh-CN"/>
        </w:rPr>
        <w:t>1.</w:t>
      </w:r>
      <w:r w:rsidR="00913166">
        <w:rPr>
          <w:lang w:eastAsia="zh-CN"/>
        </w:rPr>
        <w:t>3</w:t>
      </w:r>
      <w:r>
        <w:rPr>
          <w:rFonts w:hint="eastAsia"/>
          <w:lang w:eastAsia="zh-CN"/>
        </w:rPr>
        <w:t>。</w:t>
      </w:r>
    </w:p>
    <w:p w14:paraId="0F1FEBD3" w14:textId="3087E94C" w:rsidR="00B92D2C" w:rsidRDefault="00AD749A" w:rsidP="00B92D2C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90DC752" wp14:editId="6B35E801">
            <wp:extent cx="6629400" cy="293624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FFD3" w14:textId="2756DC94" w:rsidR="00B96524" w:rsidRDefault="00B96524" w:rsidP="00B96524">
      <w:pPr>
        <w:pStyle w:val="a0"/>
        <w:ind w:left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 w:rsidR="00913166">
        <w:rPr>
          <w:lang w:eastAsia="zh-CN"/>
        </w:rPr>
        <w:t>6</w:t>
      </w:r>
      <w:r>
        <w:rPr>
          <w:lang w:eastAsia="zh-CN"/>
        </w:rPr>
        <w:t>.</w:t>
      </w:r>
      <w:r w:rsidR="00AD749A">
        <w:rPr>
          <w:lang w:eastAsia="zh-CN"/>
        </w:rPr>
        <w:t>1.</w:t>
      </w:r>
      <w:r>
        <w:rPr>
          <w:lang w:eastAsia="zh-CN"/>
        </w:rPr>
        <w:t xml:space="preserve">3 </w:t>
      </w:r>
      <w:r>
        <w:rPr>
          <w:rFonts w:hint="eastAsia"/>
          <w:lang w:eastAsia="zh-CN"/>
        </w:rPr>
        <w:t>绩效考核反馈</w:t>
      </w:r>
    </w:p>
    <w:p w14:paraId="24915B3E" w14:textId="7F2BB74E" w:rsidR="00B96524" w:rsidRDefault="00B96524" w:rsidP="00B96524">
      <w:pPr>
        <w:pStyle w:val="a0"/>
        <w:ind w:left="0"/>
        <w:rPr>
          <w:rFonts w:hint="eastAsia"/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>.</w:t>
      </w:r>
      <w:r w:rsidR="00AD749A">
        <w:rPr>
          <w:rFonts w:hint="eastAsia"/>
          <w:lang w:eastAsia="zh-CN"/>
        </w:rPr>
        <w:t>全部评分完成后点击保存，然后提交，完成绩效考核单</w:t>
      </w:r>
      <w:r>
        <w:rPr>
          <w:rFonts w:hint="eastAsia"/>
          <w:lang w:eastAsia="zh-CN"/>
        </w:rPr>
        <w:t>。</w:t>
      </w:r>
    </w:p>
    <w:p w14:paraId="42E1B2F4" w14:textId="45825464" w:rsidR="00B96524" w:rsidRPr="00372B7D" w:rsidRDefault="00AD749A" w:rsidP="00B96524">
      <w:pPr>
        <w:pStyle w:val="2"/>
        <w:pBdr>
          <w:top w:val="none" w:sz="0" w:space="0" w:color="auto"/>
        </w:pBdr>
        <w:spacing w:before="200" w:after="0" w:line="276" w:lineRule="auto"/>
        <w:ind w:left="184"/>
        <w:rPr>
          <w:rFonts w:ascii="微软雅黑" w:eastAsia="微软雅黑" w:hAnsi="微软雅黑"/>
          <w:b w:val="0"/>
          <w:sz w:val="32"/>
          <w:szCs w:val="32"/>
          <w:lang w:eastAsia="zh-CN"/>
        </w:rPr>
      </w:pPr>
      <w:bookmarkStart w:id="149" w:name="_Toc86158676"/>
      <w:r>
        <w:rPr>
          <w:rFonts w:ascii="微软雅黑" w:eastAsia="微软雅黑" w:hAnsi="微软雅黑"/>
          <w:b w:val="0"/>
          <w:sz w:val="32"/>
          <w:szCs w:val="32"/>
          <w:lang w:eastAsia="zh-CN"/>
        </w:rPr>
        <w:t>6.2</w:t>
      </w:r>
      <w:r w:rsidR="00B96524" w:rsidRPr="00372B7D">
        <w:rPr>
          <w:rFonts w:ascii="微软雅黑" w:eastAsia="微软雅黑" w:hAnsi="微软雅黑"/>
          <w:b w:val="0"/>
          <w:sz w:val="32"/>
          <w:szCs w:val="32"/>
          <w:lang w:eastAsia="zh-CN"/>
        </w:rPr>
        <w:t xml:space="preserve"> </w:t>
      </w:r>
      <w:r w:rsidR="00B96524"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供应商</w:t>
      </w:r>
      <w:r>
        <w:rPr>
          <w:rFonts w:ascii="微软雅黑" w:eastAsia="微软雅黑" w:hAnsi="微软雅黑" w:hint="eastAsia"/>
          <w:b w:val="0"/>
          <w:sz w:val="32"/>
          <w:szCs w:val="32"/>
          <w:lang w:eastAsia="zh-CN"/>
        </w:rPr>
        <w:t>查看</w:t>
      </w:r>
      <w:bookmarkEnd w:id="149"/>
    </w:p>
    <w:p w14:paraId="679B0C03" w14:textId="58C4037F" w:rsidR="00B96524" w:rsidRDefault="00AD749A" w:rsidP="00B96524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50" w:name="_Toc86158677"/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6.2</w:t>
      </w:r>
      <w:r w:rsidR="00B96524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.1 </w:t>
      </w:r>
      <w:r w:rsidR="00B96524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功能说明</w:t>
      </w:r>
      <w:bookmarkEnd w:id="150"/>
    </w:p>
    <w:p w14:paraId="4228B2F8" w14:textId="3E809346" w:rsidR="00B96524" w:rsidRDefault="00B96524" w:rsidP="00B96524">
      <w:pPr>
        <w:pStyle w:val="a0"/>
        <w:ind w:left="0"/>
        <w:rPr>
          <w:lang w:eastAsia="zh-CN"/>
        </w:rPr>
      </w:pPr>
      <w:r>
        <w:rPr>
          <w:rFonts w:hint="eastAsia"/>
          <w:lang w:eastAsia="zh-CN"/>
        </w:rPr>
        <w:t>可以</w:t>
      </w:r>
      <w:r w:rsidR="00AD749A">
        <w:rPr>
          <w:rFonts w:hint="eastAsia"/>
          <w:lang w:eastAsia="zh-CN"/>
        </w:rPr>
        <w:t>查看</w:t>
      </w:r>
      <w:r>
        <w:rPr>
          <w:rFonts w:hint="eastAsia"/>
          <w:lang w:eastAsia="zh-CN"/>
        </w:rPr>
        <w:t>供应商基本信息，</w:t>
      </w:r>
      <w:r w:rsidR="00AD749A">
        <w:rPr>
          <w:rFonts w:hint="eastAsia"/>
          <w:lang w:eastAsia="zh-CN"/>
        </w:rPr>
        <w:t>风险查看等</w:t>
      </w:r>
      <w:r>
        <w:rPr>
          <w:rFonts w:hint="eastAsia"/>
          <w:lang w:eastAsia="zh-CN"/>
        </w:rPr>
        <w:t>。</w:t>
      </w:r>
    </w:p>
    <w:p w14:paraId="2E66B2CE" w14:textId="1E470864" w:rsidR="00B96524" w:rsidRDefault="00AD749A" w:rsidP="00B96524">
      <w:pPr>
        <w:pStyle w:val="3"/>
        <w:widowControl w:val="0"/>
        <w:tabs>
          <w:tab w:val="left" w:pos="425"/>
          <w:tab w:val="left" w:pos="709"/>
        </w:tabs>
        <w:spacing w:after="0" w:line="360" w:lineRule="auto"/>
        <w:ind w:left="368" w:rightChars="100" w:right="200"/>
        <w:rPr>
          <w:rFonts w:ascii="微软雅黑" w:eastAsia="微软雅黑" w:hAnsi="微软雅黑"/>
          <w:b w:val="0"/>
          <w:sz w:val="30"/>
          <w:szCs w:val="30"/>
          <w:lang w:eastAsia="zh-CN"/>
        </w:rPr>
      </w:pPr>
      <w:bookmarkStart w:id="151" w:name="_Toc86158678"/>
      <w:r>
        <w:rPr>
          <w:rFonts w:ascii="微软雅黑" w:eastAsia="微软雅黑" w:hAnsi="微软雅黑"/>
          <w:b w:val="0"/>
          <w:sz w:val="30"/>
          <w:szCs w:val="30"/>
          <w:lang w:eastAsia="zh-CN"/>
        </w:rPr>
        <w:t>6.2</w:t>
      </w:r>
      <w:r w:rsidR="00B96524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>.</w:t>
      </w:r>
      <w:r w:rsidR="00B96524">
        <w:rPr>
          <w:rFonts w:ascii="微软雅黑" w:eastAsia="微软雅黑" w:hAnsi="微软雅黑"/>
          <w:b w:val="0"/>
          <w:sz w:val="30"/>
          <w:szCs w:val="30"/>
          <w:lang w:eastAsia="zh-CN"/>
        </w:rPr>
        <w:t>2</w:t>
      </w:r>
      <w:r w:rsidR="00B96524" w:rsidRPr="00372B7D">
        <w:rPr>
          <w:rFonts w:ascii="微软雅黑" w:eastAsia="微软雅黑" w:hAnsi="微软雅黑"/>
          <w:b w:val="0"/>
          <w:sz w:val="30"/>
          <w:szCs w:val="30"/>
          <w:lang w:eastAsia="zh-CN"/>
        </w:rPr>
        <w:t xml:space="preserve"> </w:t>
      </w:r>
      <w:r w:rsidR="00B96524">
        <w:rPr>
          <w:rFonts w:ascii="微软雅黑" w:eastAsia="微软雅黑" w:hAnsi="微软雅黑" w:hint="eastAsia"/>
          <w:b w:val="0"/>
          <w:sz w:val="30"/>
          <w:szCs w:val="30"/>
          <w:lang w:eastAsia="zh-CN"/>
        </w:rPr>
        <w:t>操作说明</w:t>
      </w:r>
      <w:bookmarkEnd w:id="151"/>
    </w:p>
    <w:p w14:paraId="1530F61C" w14:textId="490D4A8B" w:rsidR="00DA654C" w:rsidRDefault="00B96524" w:rsidP="00B96524">
      <w:pPr>
        <w:pStyle w:val="a0"/>
        <w:tabs>
          <w:tab w:val="left" w:pos="709"/>
        </w:tabs>
        <w:ind w:left="0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1</w:t>
      </w:r>
      <w:r>
        <w:rPr>
          <w:rFonts w:ascii="微软雅黑" w:eastAsia="微软雅黑" w:hAnsi="微软雅黑"/>
          <w:color w:val="000000"/>
          <w:lang w:eastAsia="zh-CN"/>
        </w:rPr>
        <w:t>.</w:t>
      </w:r>
      <w:r>
        <w:rPr>
          <w:rFonts w:ascii="微软雅黑" w:eastAsia="微软雅黑" w:hAnsi="微软雅黑" w:hint="eastAsia"/>
          <w:color w:val="000000"/>
          <w:lang w:eastAsia="zh-CN"/>
        </w:rPr>
        <w:t>进入供应商列表，可以查看到所有的供应商，</w:t>
      </w:r>
      <w:r>
        <w:rPr>
          <w:rFonts w:hint="eastAsia"/>
          <w:lang w:eastAsia="zh-CN"/>
        </w:rPr>
        <w:t>输入需要查询的关键字，点击查看，筛选出目标数据，如图</w:t>
      </w:r>
      <w:r w:rsidR="00AD749A">
        <w:rPr>
          <w:lang w:eastAsia="zh-CN"/>
        </w:rPr>
        <w:t>6.2</w:t>
      </w:r>
      <w:r>
        <w:rPr>
          <w:lang w:eastAsia="zh-CN"/>
        </w:rPr>
        <w:t>.1</w:t>
      </w:r>
      <w:r>
        <w:rPr>
          <w:rFonts w:hint="eastAsia"/>
          <w:lang w:eastAsia="zh-CN"/>
        </w:rPr>
        <w:t>，点击供应商编号可进入供应商详情页面查看供应商信息。</w:t>
      </w:r>
    </w:p>
    <w:p w14:paraId="3FB86248" w14:textId="6D59C73B" w:rsidR="00B96524" w:rsidRDefault="00AA210A" w:rsidP="00DA654C">
      <w:pPr>
        <w:pStyle w:val="a0"/>
        <w:tabs>
          <w:tab w:val="left" w:pos="709"/>
        </w:tabs>
        <w:ind w:left="426"/>
        <w:rPr>
          <w:rFonts w:ascii="微软雅黑" w:eastAsia="微软雅黑" w:hAnsi="微软雅黑"/>
          <w:color w:val="00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283D04E5" wp14:editId="316FABBC">
            <wp:extent cx="6629400" cy="2373630"/>
            <wp:effectExtent l="0" t="0" r="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BA3D" w14:textId="76842F54" w:rsidR="00B96524" w:rsidRDefault="00B96524" w:rsidP="00B96524">
      <w:pPr>
        <w:pStyle w:val="a0"/>
        <w:tabs>
          <w:tab w:val="left" w:pos="709"/>
        </w:tabs>
        <w:ind w:left="426"/>
        <w:jc w:val="center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图</w:t>
      </w:r>
      <w:r w:rsidR="00AA210A">
        <w:rPr>
          <w:rFonts w:ascii="微软雅黑" w:eastAsia="微软雅黑" w:hAnsi="微软雅黑"/>
          <w:color w:val="000000"/>
          <w:lang w:eastAsia="zh-CN"/>
        </w:rPr>
        <w:t>6.2</w:t>
      </w:r>
      <w:r>
        <w:rPr>
          <w:rFonts w:ascii="微软雅黑" w:eastAsia="微软雅黑" w:hAnsi="微软雅黑"/>
          <w:color w:val="000000"/>
          <w:lang w:eastAsia="zh-CN"/>
        </w:rPr>
        <w:t xml:space="preserve">.1 </w:t>
      </w:r>
      <w:r>
        <w:rPr>
          <w:rFonts w:ascii="微软雅黑" w:eastAsia="微软雅黑" w:hAnsi="微软雅黑" w:hint="eastAsia"/>
          <w:color w:val="000000"/>
          <w:lang w:eastAsia="zh-CN"/>
        </w:rPr>
        <w:t>供应商列表</w:t>
      </w:r>
    </w:p>
    <w:p w14:paraId="6C09E67C" w14:textId="4017BAA8" w:rsidR="00B96524" w:rsidRPr="00B96524" w:rsidRDefault="00B96524" w:rsidP="00DA654C">
      <w:pPr>
        <w:pStyle w:val="a0"/>
        <w:tabs>
          <w:tab w:val="left" w:pos="709"/>
        </w:tabs>
        <w:ind w:left="426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2</w:t>
      </w:r>
      <w:r>
        <w:rPr>
          <w:rFonts w:ascii="微软雅黑" w:eastAsia="微软雅黑" w:hAnsi="微软雅黑"/>
          <w:color w:val="000000"/>
          <w:lang w:eastAsia="zh-CN"/>
        </w:rPr>
        <w:t>.</w:t>
      </w:r>
      <w:r>
        <w:rPr>
          <w:rFonts w:ascii="微软雅黑" w:eastAsia="微软雅黑" w:hAnsi="微软雅黑" w:hint="eastAsia"/>
          <w:color w:val="000000"/>
          <w:lang w:eastAsia="zh-CN"/>
        </w:rPr>
        <w:t>进入供应商详情页面，如图</w:t>
      </w:r>
      <w:r w:rsidR="00AA210A">
        <w:rPr>
          <w:rFonts w:ascii="微软雅黑" w:eastAsia="微软雅黑" w:hAnsi="微软雅黑"/>
          <w:color w:val="000000"/>
          <w:lang w:eastAsia="zh-CN"/>
        </w:rPr>
        <w:t>6.2.</w:t>
      </w:r>
      <w:r>
        <w:rPr>
          <w:rFonts w:ascii="微软雅黑" w:eastAsia="微软雅黑" w:hAnsi="微软雅黑"/>
          <w:color w:val="000000"/>
          <w:lang w:eastAsia="zh-CN"/>
        </w:rPr>
        <w:t>2</w:t>
      </w:r>
      <w:r>
        <w:rPr>
          <w:rFonts w:ascii="微软雅黑" w:eastAsia="微软雅黑" w:hAnsi="微软雅黑" w:hint="eastAsia"/>
          <w:color w:val="000000"/>
          <w:lang w:eastAsia="zh-CN"/>
        </w:rPr>
        <w:t>，可以修改供应</w:t>
      </w:r>
      <w:proofErr w:type="gramStart"/>
      <w:r>
        <w:rPr>
          <w:rFonts w:ascii="微软雅黑" w:eastAsia="微软雅黑" w:hAnsi="微软雅黑" w:hint="eastAsia"/>
          <w:color w:val="000000"/>
          <w:lang w:eastAsia="zh-CN"/>
        </w:rPr>
        <w:t>商</w:t>
      </w:r>
      <w:r w:rsidR="00AA210A">
        <w:rPr>
          <w:rFonts w:ascii="微软雅黑" w:eastAsia="微软雅黑" w:hAnsi="微软雅黑" w:hint="eastAsia"/>
          <w:color w:val="000000"/>
          <w:lang w:eastAsia="zh-CN"/>
        </w:rPr>
        <w:t>登记</w:t>
      </w:r>
      <w:proofErr w:type="gramEnd"/>
      <w:r w:rsidR="00AA210A">
        <w:rPr>
          <w:rFonts w:ascii="微软雅黑" w:eastAsia="微软雅黑" w:hAnsi="微软雅黑" w:hint="eastAsia"/>
          <w:color w:val="000000"/>
          <w:lang w:eastAsia="zh-CN"/>
        </w:rPr>
        <w:t>信息</w:t>
      </w:r>
      <w:r>
        <w:rPr>
          <w:rFonts w:ascii="微软雅黑" w:eastAsia="微软雅黑" w:hAnsi="微软雅黑" w:hint="eastAsia"/>
          <w:color w:val="000000"/>
          <w:lang w:eastAsia="zh-CN"/>
        </w:rPr>
        <w:t>，</w:t>
      </w:r>
      <w:r w:rsidR="00AA210A">
        <w:rPr>
          <w:rFonts w:ascii="微软雅黑" w:eastAsia="微软雅黑" w:hAnsi="微软雅黑" w:hint="eastAsia"/>
          <w:color w:val="000000"/>
          <w:lang w:eastAsia="zh-CN"/>
        </w:rPr>
        <w:t>点击【保存</w:t>
      </w:r>
      <w:r>
        <w:rPr>
          <w:rFonts w:ascii="微软雅黑" w:eastAsia="微软雅黑" w:hAnsi="微软雅黑"/>
          <w:color w:val="000000"/>
          <w:lang w:eastAsia="zh-CN"/>
        </w:rPr>
        <w:t>】</w:t>
      </w:r>
      <w:r w:rsidR="00AA210A">
        <w:rPr>
          <w:rFonts w:ascii="微软雅黑" w:eastAsia="微软雅黑" w:hAnsi="微软雅黑" w:hint="eastAsia"/>
          <w:color w:val="000000"/>
          <w:lang w:eastAsia="zh-CN"/>
        </w:rPr>
        <w:t>保存修改信息。</w:t>
      </w:r>
      <w:r w:rsidR="00AA210A" w:rsidRPr="00B96524">
        <w:rPr>
          <w:rFonts w:ascii="微软雅黑" w:eastAsia="微软雅黑" w:hAnsi="微软雅黑"/>
          <w:color w:val="000000"/>
          <w:lang w:eastAsia="zh-CN"/>
        </w:rPr>
        <w:t xml:space="preserve"> </w:t>
      </w:r>
    </w:p>
    <w:p w14:paraId="375B45AB" w14:textId="3964CBF1" w:rsidR="00B96524" w:rsidRDefault="00AA210A" w:rsidP="00AA210A">
      <w:pPr>
        <w:pStyle w:val="a0"/>
        <w:tabs>
          <w:tab w:val="left" w:pos="709"/>
        </w:tabs>
        <w:ind w:left="426"/>
        <w:rPr>
          <w:rFonts w:ascii="微软雅黑" w:eastAsia="微软雅黑" w:hAnsi="微软雅黑" w:hint="eastAsia"/>
          <w:color w:val="00000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3AB0E48" wp14:editId="64A13483">
            <wp:extent cx="6629400" cy="261429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32F1" w14:textId="69DB4233" w:rsidR="00B96524" w:rsidRDefault="00B96524" w:rsidP="00B96524">
      <w:pPr>
        <w:pStyle w:val="a0"/>
        <w:tabs>
          <w:tab w:val="left" w:pos="709"/>
        </w:tabs>
        <w:ind w:left="426"/>
        <w:jc w:val="center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图</w:t>
      </w:r>
      <w:r w:rsidR="00AA210A">
        <w:rPr>
          <w:rFonts w:ascii="微软雅黑" w:eastAsia="微软雅黑" w:hAnsi="微软雅黑"/>
          <w:color w:val="000000"/>
          <w:lang w:eastAsia="zh-CN"/>
        </w:rPr>
        <w:t>6.2</w:t>
      </w:r>
      <w:r>
        <w:rPr>
          <w:rFonts w:ascii="微软雅黑" w:eastAsia="微软雅黑" w:hAnsi="微软雅黑"/>
          <w:color w:val="000000"/>
          <w:lang w:eastAsia="zh-CN"/>
        </w:rPr>
        <w:t xml:space="preserve">.2 </w:t>
      </w:r>
      <w:r>
        <w:rPr>
          <w:rFonts w:ascii="微软雅黑" w:eastAsia="微软雅黑" w:hAnsi="微软雅黑" w:hint="eastAsia"/>
          <w:color w:val="000000"/>
          <w:lang w:eastAsia="zh-CN"/>
        </w:rPr>
        <w:t>供应商详情</w:t>
      </w:r>
    </w:p>
    <w:p w14:paraId="5DCFF883" w14:textId="480C5C29" w:rsidR="00B96524" w:rsidRDefault="00AA210A" w:rsidP="00AA210A">
      <w:pPr>
        <w:pStyle w:val="a0"/>
        <w:tabs>
          <w:tab w:val="left" w:pos="709"/>
        </w:tabs>
        <w:ind w:left="426"/>
        <w:rPr>
          <w:rFonts w:ascii="微软雅黑" w:eastAsia="微软雅黑" w:hAnsi="微软雅黑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点击风险查看可以前往风险查看页面查看相关信息。</w:t>
      </w:r>
    </w:p>
    <w:p w14:paraId="1D38627E" w14:textId="7A6D33BA" w:rsidR="00AA210A" w:rsidRDefault="00AA210A" w:rsidP="00AA210A">
      <w:pPr>
        <w:pStyle w:val="a0"/>
        <w:tabs>
          <w:tab w:val="left" w:pos="709"/>
        </w:tabs>
        <w:ind w:left="426"/>
        <w:rPr>
          <w:rFonts w:ascii="微软雅黑" w:eastAsia="微软雅黑" w:hAnsi="微软雅黑" w:hint="eastAsia"/>
          <w:color w:val="00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4A665696" wp14:editId="489E78D9">
            <wp:extent cx="6629400" cy="267525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0C73" w14:textId="6B74F9EC" w:rsidR="00EC3D15" w:rsidRPr="00B96524" w:rsidRDefault="00B96524" w:rsidP="00AA210A">
      <w:pPr>
        <w:pStyle w:val="a0"/>
        <w:tabs>
          <w:tab w:val="left" w:pos="709"/>
        </w:tabs>
        <w:ind w:left="426"/>
        <w:jc w:val="center"/>
        <w:rPr>
          <w:rFonts w:ascii="微软雅黑" w:eastAsia="微软雅黑" w:hAnsi="微软雅黑" w:hint="eastAsia"/>
          <w:color w:val="000000"/>
          <w:lang w:eastAsia="zh-CN"/>
        </w:rPr>
      </w:pPr>
      <w:r>
        <w:rPr>
          <w:rFonts w:ascii="微软雅黑" w:eastAsia="微软雅黑" w:hAnsi="微软雅黑" w:hint="eastAsia"/>
          <w:color w:val="000000"/>
          <w:lang w:eastAsia="zh-CN"/>
        </w:rPr>
        <w:t>图</w:t>
      </w:r>
      <w:r w:rsidR="00AA210A">
        <w:rPr>
          <w:rFonts w:ascii="微软雅黑" w:eastAsia="微软雅黑" w:hAnsi="微软雅黑"/>
          <w:color w:val="000000"/>
          <w:lang w:eastAsia="zh-CN"/>
        </w:rPr>
        <w:t xml:space="preserve">6.2.3 </w:t>
      </w:r>
      <w:r w:rsidR="00AA210A">
        <w:rPr>
          <w:rFonts w:ascii="微软雅黑" w:eastAsia="微软雅黑" w:hAnsi="微软雅黑" w:hint="eastAsia"/>
          <w:color w:val="000000"/>
          <w:lang w:eastAsia="zh-CN"/>
        </w:rPr>
        <w:t>风险查看</w:t>
      </w:r>
    </w:p>
    <w:sectPr w:rsidR="00EC3D15" w:rsidRPr="00B96524" w:rsidSect="00EA27EA">
      <w:headerReference w:type="default" r:id="rId95"/>
      <w:footerReference w:type="default" r:id="rId96"/>
      <w:pgSz w:w="12240" w:h="15840" w:code="1"/>
      <w:pgMar w:top="720" w:right="720" w:bottom="1080" w:left="720" w:header="432" w:footer="432" w:gutter="360"/>
      <w:paperSrc w:first="1" w:other="1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55689A" w14:textId="77777777" w:rsidR="003B7370" w:rsidRDefault="003B7370">
      <w:r>
        <w:separator/>
      </w:r>
    </w:p>
  </w:endnote>
  <w:endnote w:type="continuationSeparator" w:id="0">
    <w:p w14:paraId="19EC60D3" w14:textId="77777777" w:rsidR="003B7370" w:rsidRDefault="003B7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1E1B1" w14:textId="70BCF137" w:rsidR="007D389D" w:rsidRDefault="007D389D" w:rsidP="00BA5243">
    <w:pPr>
      <w:pStyle w:val="a6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71531E"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 w:rsidR="0071531E">
      <w:rPr>
        <w:noProof/>
        <w:szCs w:val="21"/>
      </w:rPr>
      <w:t>72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DB088" w14:textId="77777777" w:rsidR="003C5A04" w:rsidRDefault="003C5A04" w:rsidP="00035F43">
    <w:pPr>
      <w:pStyle w:val="a6"/>
      <w:framePr w:wrap="around" w:vAnchor="text" w:hAnchor="margin" w:xAlign="right" w:y="1"/>
      <w:rPr>
        <w:rStyle w:val="ae"/>
      </w:rPr>
    </w:pPr>
  </w:p>
  <w:p w14:paraId="6777ADE7" w14:textId="7E36358B" w:rsidR="003C5A04" w:rsidRDefault="003C5A04" w:rsidP="00A30DF7">
    <w:pPr>
      <w:pStyle w:val="a6"/>
      <w:tabs>
        <w:tab w:val="center" w:pos="4962"/>
        <w:tab w:val="right" w:pos="9923"/>
      </w:tabs>
      <w:jc w:val="center"/>
      <w:rPr>
        <w:rStyle w:val="ae"/>
        <w:rFonts w:eastAsia="微软雅黑"/>
        <w:szCs w:val="16"/>
      </w:rPr>
    </w:pP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PAGE </w:instrText>
    </w:r>
    <w:r w:rsidRPr="00FF3C95">
      <w:rPr>
        <w:rStyle w:val="ae"/>
        <w:rFonts w:eastAsia="微软雅黑"/>
        <w:szCs w:val="16"/>
      </w:rPr>
      <w:fldChar w:fldCharType="separate"/>
    </w:r>
    <w:r w:rsidR="00AA210A">
      <w:rPr>
        <w:rStyle w:val="ae"/>
        <w:rFonts w:eastAsia="微软雅黑"/>
        <w:noProof/>
        <w:szCs w:val="16"/>
      </w:rPr>
      <w:t>8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</w:rPr>
      <w:t xml:space="preserve"> /</w:t>
    </w:r>
    <w:r w:rsidR="00AA210A">
      <w:rPr>
        <w:rStyle w:val="ae"/>
        <w:rFonts w:eastAsia="微软雅黑"/>
        <w:szCs w:val="16"/>
      </w:rPr>
      <w:t>45</w:t>
    </w:r>
  </w:p>
  <w:p w14:paraId="7E7B6B78" w14:textId="77777777" w:rsidR="008F3112" w:rsidRPr="00035F43" w:rsidRDefault="008F3112" w:rsidP="008F3112">
    <w:pPr>
      <w:pStyle w:val="a6"/>
      <w:tabs>
        <w:tab w:val="center" w:pos="4962"/>
        <w:tab w:val="right" w:pos="9923"/>
      </w:tabs>
      <w:rPr>
        <w:rFonts w:eastAsia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158C10" w14:textId="77777777" w:rsidR="003B7370" w:rsidRDefault="003B7370">
      <w:r>
        <w:separator/>
      </w:r>
    </w:p>
  </w:footnote>
  <w:footnote w:type="continuationSeparator" w:id="0">
    <w:p w14:paraId="6D225276" w14:textId="77777777" w:rsidR="003B7370" w:rsidRDefault="003B73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4B0333" w14:textId="77777777" w:rsidR="007D389D" w:rsidRDefault="007D389D" w:rsidP="00F24AB7">
    <w:pPr>
      <w:spacing w:before="48" w:after="4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81623A" w14:textId="77777777" w:rsidR="007D389D" w:rsidRPr="00115B85" w:rsidRDefault="007D389D" w:rsidP="00C5475E">
    <w:pPr>
      <w:pStyle w:val="a8"/>
      <w:jc w:val="both"/>
      <w:rPr>
        <w:b/>
      </w:rPr>
    </w:pPr>
    <w:r>
      <w:rPr>
        <w:rFonts w:ascii="微软雅黑" w:eastAsia="微软雅黑" w:hAnsi="微软雅黑"/>
        <w:noProof/>
        <w:sz w:val="21"/>
        <w:szCs w:val="21"/>
        <w:lang w:eastAsia="zh-CN"/>
      </w:rPr>
      <w:drawing>
        <wp:inline distT="0" distB="0" distL="0" distR="0" wp14:anchorId="708D18B9" wp14:editId="6FFA6D83">
          <wp:extent cx="762000" cy="390525"/>
          <wp:effectExtent l="0" t="0" r="0" b="9525"/>
          <wp:docPr id="19" name="Picture 4" descr="Description: C:\Users\haochen\Desktop\2011117144626342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C:\Users\haochen\Desktop\20111171446263428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eastAsia="微软雅黑" w:hAnsi="微软雅黑" w:hint="eastAsia"/>
        <w:b/>
        <w:color w:val="000000"/>
        <w:sz w:val="21"/>
        <w:szCs w:val="21"/>
      </w:rPr>
      <w:t xml:space="preserve">      </w:t>
    </w:r>
    <w:r>
      <w:rPr>
        <w:rFonts w:ascii="微软雅黑" w:eastAsia="微软雅黑" w:hAnsi="微软雅黑" w:hint="eastAsia"/>
        <w:b/>
        <w:color w:val="000000"/>
        <w:sz w:val="20"/>
      </w:rPr>
      <w:t>南通太平洋海洋工程有限公司SAP一期实施项目</w:t>
    </w:r>
    <w:r w:rsidRPr="00D17885">
      <w:rPr>
        <w:rFonts w:ascii="微软雅黑" w:eastAsia="微软雅黑" w:hAnsi="微软雅黑" w:hint="eastAsia"/>
        <w:b/>
        <w:color w:val="000000"/>
        <w:sz w:val="20"/>
      </w:rPr>
      <w:t>_</w:t>
    </w:r>
    <w:r>
      <w:rPr>
        <w:rFonts w:ascii="微软雅黑" w:eastAsia="微软雅黑" w:hAnsi="微软雅黑" w:hint="eastAsia"/>
        <w:b/>
        <w:color w:val="000000"/>
        <w:sz w:val="20"/>
      </w:rPr>
      <w:t>需求分析书</w:t>
    </w:r>
    <w:r>
      <w:rPr>
        <w:rFonts w:hint="eastAsia"/>
        <w:b/>
      </w:rPr>
      <w:t xml:space="preserve">       </w:t>
    </w:r>
    <w:r>
      <w:rPr>
        <w:rFonts w:ascii="微软雅黑" w:eastAsia="微软雅黑" w:hAnsi="微软雅黑"/>
        <w:noProof/>
        <w:lang w:eastAsia="zh-CN"/>
      </w:rPr>
      <w:drawing>
        <wp:inline distT="0" distB="0" distL="0" distR="0" wp14:anchorId="7548219D" wp14:editId="6B3E7AF2">
          <wp:extent cx="838200" cy="409575"/>
          <wp:effectExtent l="0" t="0" r="0" b="9525"/>
          <wp:docPr id="20" name="Picture 14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3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16"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b/>
      </w:rPr>
      <w:t xml:space="preserve">    </w:t>
    </w:r>
    <w:r w:rsidR="003B7370">
      <w:rPr>
        <w:rFonts w:ascii="微软雅黑" w:eastAsia="微软雅黑" w:hAnsi="微软雅黑"/>
      </w:rPr>
      <w:pict w14:anchorId="0787656F">
        <v:rect id="_x0000_i1025" style="width:0;height:.75pt" o:hrstd="t" o:hr="t" fillcolor="gray" stroked="f"/>
      </w:pict>
    </w:r>
  </w:p>
  <w:p w14:paraId="3DA23B9D" w14:textId="77777777" w:rsidR="007D389D" w:rsidRPr="00115B85" w:rsidRDefault="007D389D" w:rsidP="00115B85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19DC77" w14:textId="1FB1A91E" w:rsidR="007D389D" w:rsidRDefault="007D389D">
    <w:pPr>
      <w:pStyle w:val="a8"/>
    </w:pPr>
    <w:r>
      <w:rPr>
        <w:rFonts w:ascii="微软雅黑" w:eastAsia="微软雅黑" w:hAnsi="微软雅黑" w:hint="eastAsia"/>
        <w:b/>
        <w:color w:val="000000"/>
        <w:sz w:val="20"/>
      </w:rPr>
      <w:t xml:space="preserve">  </w:t>
    </w:r>
    <w:r>
      <w:rPr>
        <w:rFonts w:hint="eastAsia"/>
        <w:b/>
      </w:rPr>
      <w:t xml:space="preserve"> </w:t>
    </w:r>
    <w:r>
      <w:rPr>
        <w:b/>
      </w:rPr>
      <w:t xml:space="preserve">                     </w:t>
    </w:r>
    <w:r>
      <w:rPr>
        <w:rFonts w:hint="eastAsia"/>
        <w:b/>
      </w:rPr>
      <w:t xml:space="preserve">   </w:t>
    </w:r>
    <w:r w:rsidRPr="004C39B2">
      <w:rPr>
        <w:b/>
      </w:rPr>
      <w:t xml:space="preserve"> </w:t>
    </w:r>
    <w:r>
      <w:rPr>
        <w:rFonts w:ascii="微软雅黑" w:eastAsia="微软雅黑" w:hAnsi="微软雅黑" w:hint="eastAsia"/>
        <w:b/>
        <w:color w:val="000000"/>
        <w:sz w:val="20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C0DC47" w14:textId="215B47D6" w:rsidR="003C5A04" w:rsidRPr="00FF3C95" w:rsidRDefault="003C5A04" w:rsidP="00B1072F">
    <w:pPr>
      <w:pStyle w:val="a8"/>
      <w:pBdr>
        <w:bottom w:val="single" w:sz="4" w:space="1" w:color="auto"/>
      </w:pBdr>
      <w:tabs>
        <w:tab w:val="clear" w:pos="10440"/>
        <w:tab w:val="right" w:pos="10800"/>
      </w:tabs>
      <w:rPr>
        <w:rFonts w:eastAsia="微软雅黑"/>
      </w:rPr>
    </w:pPr>
    <w:r w:rsidRPr="00FF3C95">
      <w:rPr>
        <w:rFonts w:eastAsia="微软雅黑"/>
        <w:szCs w:val="16"/>
      </w:rPr>
      <w:t xml:space="preserve"> </w:t>
    </w:r>
    <w:r>
      <w:rPr>
        <w:noProof/>
        <w:lang w:eastAsia="zh-CN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07E5"/>
    <w:multiLevelType w:val="hybridMultilevel"/>
    <w:tmpl w:val="4B648BD6"/>
    <w:lvl w:ilvl="0" w:tplc="7C10E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526BE7"/>
    <w:multiLevelType w:val="multilevel"/>
    <w:tmpl w:val="953820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2" w15:restartNumberingAfterBreak="0">
    <w:nsid w:val="09010E93"/>
    <w:multiLevelType w:val="hybridMultilevel"/>
    <w:tmpl w:val="BC4C4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5E3575"/>
    <w:multiLevelType w:val="multilevel"/>
    <w:tmpl w:val="FCDC16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9" w:hanging="76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33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7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72" w:hanging="1800"/>
      </w:pPr>
      <w:rPr>
        <w:rFonts w:hint="default"/>
      </w:rPr>
    </w:lvl>
  </w:abstractNum>
  <w:abstractNum w:abstractNumId="4" w15:restartNumberingAfterBreak="0">
    <w:nsid w:val="15150A1F"/>
    <w:multiLevelType w:val="multilevel"/>
    <w:tmpl w:val="159C4616"/>
    <w:lvl w:ilvl="0">
      <w:start w:val="6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5" w15:restartNumberingAfterBreak="0">
    <w:nsid w:val="1587046D"/>
    <w:multiLevelType w:val="hybridMultilevel"/>
    <w:tmpl w:val="AC9C4ED6"/>
    <w:lvl w:ilvl="0" w:tplc="443C4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3D46AE"/>
    <w:multiLevelType w:val="hybridMultilevel"/>
    <w:tmpl w:val="F1B8A924"/>
    <w:lvl w:ilvl="0" w:tplc="F5381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E667DD"/>
    <w:multiLevelType w:val="multilevel"/>
    <w:tmpl w:val="AF3AC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5" w:hanging="88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5" w:hanging="885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8" w15:restartNumberingAfterBreak="0">
    <w:nsid w:val="20AC25F4"/>
    <w:multiLevelType w:val="multilevel"/>
    <w:tmpl w:val="350C71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9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3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7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72" w:hanging="1800"/>
      </w:pPr>
      <w:rPr>
        <w:rFonts w:hint="default"/>
      </w:rPr>
    </w:lvl>
  </w:abstractNum>
  <w:abstractNum w:abstractNumId="9" w15:restartNumberingAfterBreak="0">
    <w:nsid w:val="229D0E98"/>
    <w:multiLevelType w:val="multilevel"/>
    <w:tmpl w:val="3EAA7FDA"/>
    <w:lvl w:ilvl="0">
      <w:start w:val="5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10" w15:restartNumberingAfterBreak="0">
    <w:nsid w:val="282262D2"/>
    <w:multiLevelType w:val="multilevel"/>
    <w:tmpl w:val="159C4616"/>
    <w:lvl w:ilvl="0">
      <w:start w:val="6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11" w15:restartNumberingAfterBreak="0">
    <w:nsid w:val="288A652A"/>
    <w:multiLevelType w:val="hybridMultilevel"/>
    <w:tmpl w:val="42AE7B18"/>
    <w:lvl w:ilvl="0" w:tplc="FB9E7866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3163DF"/>
    <w:multiLevelType w:val="multilevel"/>
    <w:tmpl w:val="350C71B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9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3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7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72" w:hanging="1800"/>
      </w:pPr>
      <w:rPr>
        <w:rFonts w:hint="default"/>
      </w:rPr>
    </w:lvl>
  </w:abstractNum>
  <w:abstractNum w:abstractNumId="13" w15:restartNumberingAfterBreak="0">
    <w:nsid w:val="2CF43BD3"/>
    <w:multiLevelType w:val="multilevel"/>
    <w:tmpl w:val="2DCA0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88" w:hanging="9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94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945" w:hanging="94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14" w15:restartNumberingAfterBreak="0">
    <w:nsid w:val="36121C0F"/>
    <w:multiLevelType w:val="hybridMultilevel"/>
    <w:tmpl w:val="5060F386"/>
    <w:lvl w:ilvl="0" w:tplc="84761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D61CC9"/>
    <w:multiLevelType w:val="multilevel"/>
    <w:tmpl w:val="953820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16" w15:restartNumberingAfterBreak="0">
    <w:nsid w:val="3A7D15F9"/>
    <w:multiLevelType w:val="hybridMultilevel"/>
    <w:tmpl w:val="9EDA9878"/>
    <w:lvl w:ilvl="0" w:tplc="684ED0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B91D3C"/>
    <w:multiLevelType w:val="hybridMultilevel"/>
    <w:tmpl w:val="95BE30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2980A67"/>
    <w:multiLevelType w:val="hybridMultilevel"/>
    <w:tmpl w:val="A26C8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5AD4165"/>
    <w:multiLevelType w:val="hybridMultilevel"/>
    <w:tmpl w:val="15CC80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F732D2D"/>
    <w:multiLevelType w:val="multilevel"/>
    <w:tmpl w:val="AF3AC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5" w:hanging="88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5" w:hanging="885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1" w15:restartNumberingAfterBreak="0">
    <w:nsid w:val="51E27F05"/>
    <w:multiLevelType w:val="hybridMultilevel"/>
    <w:tmpl w:val="6650995A"/>
    <w:lvl w:ilvl="0" w:tplc="CC0C9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9C26D0"/>
    <w:multiLevelType w:val="multilevel"/>
    <w:tmpl w:val="5F2ECC54"/>
    <w:lvl w:ilvl="0">
      <w:start w:val="5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23" w15:restartNumberingAfterBreak="0">
    <w:nsid w:val="59A01564"/>
    <w:multiLevelType w:val="multilevel"/>
    <w:tmpl w:val="9190AC3E"/>
    <w:lvl w:ilvl="0">
      <w:start w:val="5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24" w15:restartNumberingAfterBreak="0">
    <w:nsid w:val="5BA91C93"/>
    <w:multiLevelType w:val="multilevel"/>
    <w:tmpl w:val="1A94207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7" w:hanging="5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105" w:hanging="113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70" w:hanging="17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5" w15:restartNumberingAfterBreak="0">
    <w:nsid w:val="5F6331CD"/>
    <w:multiLevelType w:val="multilevel"/>
    <w:tmpl w:val="046C1E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8" w:hanging="9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94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512" w:hanging="94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26" w15:restartNumberingAfterBreak="0">
    <w:nsid w:val="601A05C3"/>
    <w:multiLevelType w:val="hybridMultilevel"/>
    <w:tmpl w:val="8F16A9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07F400B"/>
    <w:multiLevelType w:val="singleLevel"/>
    <w:tmpl w:val="34587FE0"/>
    <w:lvl w:ilvl="0">
      <w:start w:val="1"/>
      <w:numFmt w:val="bullet"/>
      <w:pStyle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8" w15:restartNumberingAfterBreak="0">
    <w:nsid w:val="61C17F04"/>
    <w:multiLevelType w:val="multilevel"/>
    <w:tmpl w:val="159C4616"/>
    <w:lvl w:ilvl="0">
      <w:start w:val="6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0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92" w:hanging="2520"/>
      </w:pPr>
      <w:rPr>
        <w:rFonts w:hint="default"/>
      </w:rPr>
    </w:lvl>
  </w:abstractNum>
  <w:abstractNum w:abstractNumId="29" w15:restartNumberingAfterBreak="0">
    <w:nsid w:val="6C606807"/>
    <w:multiLevelType w:val="hybridMultilevel"/>
    <w:tmpl w:val="2B96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275CB6"/>
    <w:multiLevelType w:val="multilevel"/>
    <w:tmpl w:val="BE0C7960"/>
    <w:lvl w:ilvl="0">
      <w:start w:val="1"/>
      <w:numFmt w:val="decimal"/>
      <w:suff w:val="nothing"/>
      <w:lvlText w:val="第%1章 "/>
      <w:lvlJc w:val="left"/>
      <w:pPr>
        <w:ind w:left="4860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suff w:val="nothing"/>
      <w:lvlText w:val="%1.%2 "/>
      <w:lvlJc w:val="left"/>
      <w:pPr>
        <w:ind w:left="288" w:hanging="288"/>
      </w:pPr>
      <w:rPr>
        <w:rFonts w:hint="eastAsia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IMNote"/>
      <w:suff w:val="nothing"/>
      <w:lvlText w:val="%1.%2.%3 "/>
      <w:lvlJc w:val="left"/>
      <w:pPr>
        <w:ind w:left="2160" w:hanging="2160"/>
      </w:pPr>
      <w:rPr>
        <w:rFonts w:hint="eastAsia"/>
        <w:b/>
        <w:bCs w:val="0"/>
        <w:i w:val="0"/>
        <w:iCs w:val="0"/>
        <w: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1418" w:hanging="567"/>
      </w:pPr>
      <w:rPr>
        <w:rFonts w:ascii="微软雅黑" w:eastAsia="微软雅黑" w:hAnsi="微软雅黑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ascii="Arial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ascii="Arial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1" w15:restartNumberingAfterBreak="0">
    <w:nsid w:val="70750541"/>
    <w:multiLevelType w:val="multilevel"/>
    <w:tmpl w:val="EB8A98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8" w:hanging="8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51" w:hanging="885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4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2" w15:restartNumberingAfterBreak="0">
    <w:nsid w:val="7A8E77BE"/>
    <w:multiLevelType w:val="hybridMultilevel"/>
    <w:tmpl w:val="37D8E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2"/>
  </w:num>
  <w:num w:numId="3">
    <w:abstractNumId w:val="30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30"/>
  </w:num>
  <w:num w:numId="8">
    <w:abstractNumId w:val="25"/>
  </w:num>
  <w:num w:numId="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20"/>
  </w:num>
  <w:num w:numId="14">
    <w:abstractNumId w:val="11"/>
  </w:num>
  <w:num w:numId="15">
    <w:abstractNumId w:val="3"/>
  </w:num>
  <w:num w:numId="16">
    <w:abstractNumId w:val="1"/>
  </w:num>
  <w:num w:numId="17">
    <w:abstractNumId w:val="18"/>
  </w:num>
  <w:num w:numId="18">
    <w:abstractNumId w:val="29"/>
  </w:num>
  <w:num w:numId="19">
    <w:abstractNumId w:val="19"/>
  </w:num>
  <w:num w:numId="20">
    <w:abstractNumId w:val="26"/>
  </w:num>
  <w:num w:numId="21">
    <w:abstractNumId w:val="2"/>
  </w:num>
  <w:num w:numId="22">
    <w:abstractNumId w:val="17"/>
  </w:num>
  <w:num w:numId="23">
    <w:abstractNumId w:val="8"/>
  </w:num>
  <w:num w:numId="24">
    <w:abstractNumId w:val="21"/>
  </w:num>
  <w:num w:numId="25">
    <w:abstractNumId w:val="12"/>
  </w:num>
  <w:num w:numId="26">
    <w:abstractNumId w:val="23"/>
  </w:num>
  <w:num w:numId="27">
    <w:abstractNumId w:val="6"/>
  </w:num>
  <w:num w:numId="28">
    <w:abstractNumId w:val="22"/>
  </w:num>
  <w:num w:numId="29">
    <w:abstractNumId w:val="14"/>
  </w:num>
  <w:num w:numId="30">
    <w:abstractNumId w:val="16"/>
  </w:num>
  <w:num w:numId="31">
    <w:abstractNumId w:val="15"/>
  </w:num>
  <w:num w:numId="32">
    <w:abstractNumId w:val="4"/>
  </w:num>
  <w:num w:numId="33">
    <w:abstractNumId w:val="5"/>
  </w:num>
  <w:num w:numId="34">
    <w:abstractNumId w:val="10"/>
  </w:num>
  <w:num w:numId="35">
    <w:abstractNumId w:val="28"/>
  </w:num>
  <w:num w:numId="36">
    <w:abstractNumId w:val="0"/>
  </w:num>
  <w:num w:numId="37">
    <w:abstractNumId w:val="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intFractionalCharacterWidth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IM_Version" w:val="2.0.6"/>
    <w:docVar w:name="DocumentName" w:val="BR.110 - Application Setup"/>
    <w:docVar w:name="MenuFileStack" w:val="AIM97.mnu|aimBR97.mnu|aimBR97.mnu"/>
    <w:docVar w:name="MenuNameStack" w:val="Main Menu|Business Requirements Mapping|BR.110 - Application Setup"/>
  </w:docVars>
  <w:rsids>
    <w:rsidRoot w:val="00977950"/>
    <w:rsid w:val="00000ED8"/>
    <w:rsid w:val="000011C4"/>
    <w:rsid w:val="00002A8D"/>
    <w:rsid w:val="00002A94"/>
    <w:rsid w:val="0000312A"/>
    <w:rsid w:val="000045AA"/>
    <w:rsid w:val="00020EA7"/>
    <w:rsid w:val="00024539"/>
    <w:rsid w:val="000302FB"/>
    <w:rsid w:val="000315D1"/>
    <w:rsid w:val="00035F43"/>
    <w:rsid w:val="0004173D"/>
    <w:rsid w:val="00042F52"/>
    <w:rsid w:val="00043993"/>
    <w:rsid w:val="00043D75"/>
    <w:rsid w:val="00044074"/>
    <w:rsid w:val="000475C0"/>
    <w:rsid w:val="00047E17"/>
    <w:rsid w:val="00051A50"/>
    <w:rsid w:val="00051B30"/>
    <w:rsid w:val="00052BF9"/>
    <w:rsid w:val="00052C9F"/>
    <w:rsid w:val="00053E77"/>
    <w:rsid w:val="00057A5F"/>
    <w:rsid w:val="00063A21"/>
    <w:rsid w:val="000640F1"/>
    <w:rsid w:val="00074883"/>
    <w:rsid w:val="00075D8C"/>
    <w:rsid w:val="00076B1C"/>
    <w:rsid w:val="00077C31"/>
    <w:rsid w:val="00080D6C"/>
    <w:rsid w:val="0008349B"/>
    <w:rsid w:val="00085B28"/>
    <w:rsid w:val="0009128D"/>
    <w:rsid w:val="000915DD"/>
    <w:rsid w:val="0009263C"/>
    <w:rsid w:val="000A15FE"/>
    <w:rsid w:val="000A2A09"/>
    <w:rsid w:val="000A46DB"/>
    <w:rsid w:val="000A7767"/>
    <w:rsid w:val="000B42D1"/>
    <w:rsid w:val="000B461A"/>
    <w:rsid w:val="000B53BA"/>
    <w:rsid w:val="000C0262"/>
    <w:rsid w:val="000C067C"/>
    <w:rsid w:val="000C2F07"/>
    <w:rsid w:val="000C3793"/>
    <w:rsid w:val="000C5611"/>
    <w:rsid w:val="000C7547"/>
    <w:rsid w:val="000D0546"/>
    <w:rsid w:val="000D0772"/>
    <w:rsid w:val="000D1836"/>
    <w:rsid w:val="000D31E1"/>
    <w:rsid w:val="000D405F"/>
    <w:rsid w:val="000D4E97"/>
    <w:rsid w:val="000D63C5"/>
    <w:rsid w:val="000D796C"/>
    <w:rsid w:val="000D7C2C"/>
    <w:rsid w:val="000E0467"/>
    <w:rsid w:val="000E0D59"/>
    <w:rsid w:val="000E160B"/>
    <w:rsid w:val="000E22FE"/>
    <w:rsid w:val="000E4433"/>
    <w:rsid w:val="000E7FA6"/>
    <w:rsid w:val="000F00D0"/>
    <w:rsid w:val="000F4787"/>
    <w:rsid w:val="000F5957"/>
    <w:rsid w:val="000F5D39"/>
    <w:rsid w:val="000F64EB"/>
    <w:rsid w:val="00100248"/>
    <w:rsid w:val="0010288E"/>
    <w:rsid w:val="00106F38"/>
    <w:rsid w:val="00112017"/>
    <w:rsid w:val="00114133"/>
    <w:rsid w:val="00117CFC"/>
    <w:rsid w:val="00120934"/>
    <w:rsid w:val="001233AC"/>
    <w:rsid w:val="00124348"/>
    <w:rsid w:val="00125B55"/>
    <w:rsid w:val="0012669E"/>
    <w:rsid w:val="00130E52"/>
    <w:rsid w:val="001316E3"/>
    <w:rsid w:val="00133E83"/>
    <w:rsid w:val="001374FB"/>
    <w:rsid w:val="00140206"/>
    <w:rsid w:val="0014089D"/>
    <w:rsid w:val="001432F5"/>
    <w:rsid w:val="0014497D"/>
    <w:rsid w:val="0014683A"/>
    <w:rsid w:val="00146BE1"/>
    <w:rsid w:val="00146C61"/>
    <w:rsid w:val="0015529D"/>
    <w:rsid w:val="001553A3"/>
    <w:rsid w:val="00156E9F"/>
    <w:rsid w:val="00162C6E"/>
    <w:rsid w:val="001658DA"/>
    <w:rsid w:val="00165BAD"/>
    <w:rsid w:val="00165C9D"/>
    <w:rsid w:val="00167E38"/>
    <w:rsid w:val="00171CFC"/>
    <w:rsid w:val="0017323E"/>
    <w:rsid w:val="00173D9F"/>
    <w:rsid w:val="00174B1F"/>
    <w:rsid w:val="0017631C"/>
    <w:rsid w:val="0018597A"/>
    <w:rsid w:val="00187E45"/>
    <w:rsid w:val="00192239"/>
    <w:rsid w:val="001A2259"/>
    <w:rsid w:val="001A2BF3"/>
    <w:rsid w:val="001A6131"/>
    <w:rsid w:val="001A65AC"/>
    <w:rsid w:val="001A6E7A"/>
    <w:rsid w:val="001A6EFB"/>
    <w:rsid w:val="001B0251"/>
    <w:rsid w:val="001B0792"/>
    <w:rsid w:val="001B336B"/>
    <w:rsid w:val="001B43A0"/>
    <w:rsid w:val="001B46EF"/>
    <w:rsid w:val="001B5BF0"/>
    <w:rsid w:val="001C39FA"/>
    <w:rsid w:val="001C65B3"/>
    <w:rsid w:val="001C7FE2"/>
    <w:rsid w:val="001D0DDE"/>
    <w:rsid w:val="001D2CC6"/>
    <w:rsid w:val="001D6EAA"/>
    <w:rsid w:val="001E050D"/>
    <w:rsid w:val="001E09E3"/>
    <w:rsid w:val="001E115D"/>
    <w:rsid w:val="001E26CE"/>
    <w:rsid w:val="001E2FFF"/>
    <w:rsid w:val="001E5D09"/>
    <w:rsid w:val="001E6FFE"/>
    <w:rsid w:val="001E704A"/>
    <w:rsid w:val="001E7919"/>
    <w:rsid w:val="001F0101"/>
    <w:rsid w:val="001F097C"/>
    <w:rsid w:val="001F1219"/>
    <w:rsid w:val="001F2986"/>
    <w:rsid w:val="001F4ACE"/>
    <w:rsid w:val="001F4BDC"/>
    <w:rsid w:val="001F7082"/>
    <w:rsid w:val="00201821"/>
    <w:rsid w:val="00201907"/>
    <w:rsid w:val="002022CA"/>
    <w:rsid w:val="00202401"/>
    <w:rsid w:val="002025E7"/>
    <w:rsid w:val="00202A44"/>
    <w:rsid w:val="00205EBF"/>
    <w:rsid w:val="00205F1A"/>
    <w:rsid w:val="00207525"/>
    <w:rsid w:val="002103FE"/>
    <w:rsid w:val="00211F52"/>
    <w:rsid w:val="00212427"/>
    <w:rsid w:val="00213039"/>
    <w:rsid w:val="0021384B"/>
    <w:rsid w:val="002139F2"/>
    <w:rsid w:val="00216A9C"/>
    <w:rsid w:val="00216DFB"/>
    <w:rsid w:val="00217C99"/>
    <w:rsid w:val="00220DEB"/>
    <w:rsid w:val="002226F8"/>
    <w:rsid w:val="00223FA0"/>
    <w:rsid w:val="00225099"/>
    <w:rsid w:val="0022722E"/>
    <w:rsid w:val="00230350"/>
    <w:rsid w:val="00230BC2"/>
    <w:rsid w:val="002311DD"/>
    <w:rsid w:val="00232517"/>
    <w:rsid w:val="00232B1B"/>
    <w:rsid w:val="0023331B"/>
    <w:rsid w:val="00233A77"/>
    <w:rsid w:val="00234A55"/>
    <w:rsid w:val="00234C6B"/>
    <w:rsid w:val="00236BCE"/>
    <w:rsid w:val="00236E5D"/>
    <w:rsid w:val="002377C2"/>
    <w:rsid w:val="002378B6"/>
    <w:rsid w:val="002403E1"/>
    <w:rsid w:val="002431C1"/>
    <w:rsid w:val="00243994"/>
    <w:rsid w:val="00243BE6"/>
    <w:rsid w:val="0024680C"/>
    <w:rsid w:val="00253200"/>
    <w:rsid w:val="0025448D"/>
    <w:rsid w:val="00255FC2"/>
    <w:rsid w:val="002562BC"/>
    <w:rsid w:val="002568FC"/>
    <w:rsid w:val="00256F3A"/>
    <w:rsid w:val="0025789B"/>
    <w:rsid w:val="00260055"/>
    <w:rsid w:val="00264B7C"/>
    <w:rsid w:val="002661E6"/>
    <w:rsid w:val="00267FC4"/>
    <w:rsid w:val="0027091A"/>
    <w:rsid w:val="00270E4F"/>
    <w:rsid w:val="002713CA"/>
    <w:rsid w:val="002737EF"/>
    <w:rsid w:val="00274457"/>
    <w:rsid w:val="00276E0B"/>
    <w:rsid w:val="0028096A"/>
    <w:rsid w:val="002817D2"/>
    <w:rsid w:val="00281E43"/>
    <w:rsid w:val="002847A6"/>
    <w:rsid w:val="002850B8"/>
    <w:rsid w:val="00285B50"/>
    <w:rsid w:val="00290844"/>
    <w:rsid w:val="0029452E"/>
    <w:rsid w:val="00295650"/>
    <w:rsid w:val="00297BE1"/>
    <w:rsid w:val="002A2821"/>
    <w:rsid w:val="002A3348"/>
    <w:rsid w:val="002A33BA"/>
    <w:rsid w:val="002B34B1"/>
    <w:rsid w:val="002B35E2"/>
    <w:rsid w:val="002B382C"/>
    <w:rsid w:val="002B6065"/>
    <w:rsid w:val="002C1DB3"/>
    <w:rsid w:val="002C3F26"/>
    <w:rsid w:val="002C45AC"/>
    <w:rsid w:val="002C5F14"/>
    <w:rsid w:val="002D16B2"/>
    <w:rsid w:val="002D640F"/>
    <w:rsid w:val="002D687B"/>
    <w:rsid w:val="002D70D2"/>
    <w:rsid w:val="002E0327"/>
    <w:rsid w:val="002E14C1"/>
    <w:rsid w:val="002E1AF0"/>
    <w:rsid w:val="002E3E47"/>
    <w:rsid w:val="002E55F0"/>
    <w:rsid w:val="002E6042"/>
    <w:rsid w:val="002E7AD3"/>
    <w:rsid w:val="002F10C9"/>
    <w:rsid w:val="002F1600"/>
    <w:rsid w:val="002F2780"/>
    <w:rsid w:val="002F560C"/>
    <w:rsid w:val="00303025"/>
    <w:rsid w:val="00305402"/>
    <w:rsid w:val="00306295"/>
    <w:rsid w:val="003062EE"/>
    <w:rsid w:val="00307981"/>
    <w:rsid w:val="003108FC"/>
    <w:rsid w:val="00311105"/>
    <w:rsid w:val="0031351A"/>
    <w:rsid w:val="00314612"/>
    <w:rsid w:val="00314D8F"/>
    <w:rsid w:val="00315B1D"/>
    <w:rsid w:val="00324E26"/>
    <w:rsid w:val="003260ED"/>
    <w:rsid w:val="00326E9D"/>
    <w:rsid w:val="00327FAD"/>
    <w:rsid w:val="00331EAE"/>
    <w:rsid w:val="0033317D"/>
    <w:rsid w:val="00337DEC"/>
    <w:rsid w:val="00341650"/>
    <w:rsid w:val="003416F4"/>
    <w:rsid w:val="0034625D"/>
    <w:rsid w:val="003474CA"/>
    <w:rsid w:val="00353298"/>
    <w:rsid w:val="003563A5"/>
    <w:rsid w:val="00357C53"/>
    <w:rsid w:val="00360C07"/>
    <w:rsid w:val="00362206"/>
    <w:rsid w:val="0036443F"/>
    <w:rsid w:val="00372B7D"/>
    <w:rsid w:val="003733B8"/>
    <w:rsid w:val="00376F84"/>
    <w:rsid w:val="00380563"/>
    <w:rsid w:val="00385AFC"/>
    <w:rsid w:val="003876D6"/>
    <w:rsid w:val="00390250"/>
    <w:rsid w:val="00390646"/>
    <w:rsid w:val="00391611"/>
    <w:rsid w:val="003916CB"/>
    <w:rsid w:val="0039195D"/>
    <w:rsid w:val="003943AB"/>
    <w:rsid w:val="00394AE6"/>
    <w:rsid w:val="00394C9A"/>
    <w:rsid w:val="003978B6"/>
    <w:rsid w:val="003A3B35"/>
    <w:rsid w:val="003A3CE2"/>
    <w:rsid w:val="003A4525"/>
    <w:rsid w:val="003A5222"/>
    <w:rsid w:val="003B6359"/>
    <w:rsid w:val="003B70F7"/>
    <w:rsid w:val="003B7370"/>
    <w:rsid w:val="003C3888"/>
    <w:rsid w:val="003C3996"/>
    <w:rsid w:val="003C3B89"/>
    <w:rsid w:val="003C5A04"/>
    <w:rsid w:val="003D10D3"/>
    <w:rsid w:val="003D1979"/>
    <w:rsid w:val="003D1BAF"/>
    <w:rsid w:val="003D3156"/>
    <w:rsid w:val="003E06BA"/>
    <w:rsid w:val="003E09EC"/>
    <w:rsid w:val="003E1484"/>
    <w:rsid w:val="003E4DA4"/>
    <w:rsid w:val="003E5463"/>
    <w:rsid w:val="003E57D7"/>
    <w:rsid w:val="003F0CE2"/>
    <w:rsid w:val="003F11E8"/>
    <w:rsid w:val="003F150E"/>
    <w:rsid w:val="003F22CD"/>
    <w:rsid w:val="003F24C3"/>
    <w:rsid w:val="003F4752"/>
    <w:rsid w:val="003F4960"/>
    <w:rsid w:val="003F59B4"/>
    <w:rsid w:val="003F7526"/>
    <w:rsid w:val="00400158"/>
    <w:rsid w:val="00405A29"/>
    <w:rsid w:val="00410CB6"/>
    <w:rsid w:val="00412C0C"/>
    <w:rsid w:val="00412EE3"/>
    <w:rsid w:val="004149AF"/>
    <w:rsid w:val="00417203"/>
    <w:rsid w:val="004211C4"/>
    <w:rsid w:val="0042262F"/>
    <w:rsid w:val="00422B66"/>
    <w:rsid w:val="00425C5E"/>
    <w:rsid w:val="004260F0"/>
    <w:rsid w:val="00431EF3"/>
    <w:rsid w:val="00431F98"/>
    <w:rsid w:val="00432933"/>
    <w:rsid w:val="00440C66"/>
    <w:rsid w:val="00442AC8"/>
    <w:rsid w:val="00444727"/>
    <w:rsid w:val="00445C75"/>
    <w:rsid w:val="00447799"/>
    <w:rsid w:val="00447DAA"/>
    <w:rsid w:val="0045165E"/>
    <w:rsid w:val="0045252D"/>
    <w:rsid w:val="00454B84"/>
    <w:rsid w:val="004606FF"/>
    <w:rsid w:val="00463ABC"/>
    <w:rsid w:val="004721CC"/>
    <w:rsid w:val="00472620"/>
    <w:rsid w:val="00473435"/>
    <w:rsid w:val="00473A0B"/>
    <w:rsid w:val="00473E05"/>
    <w:rsid w:val="004772E3"/>
    <w:rsid w:val="00477303"/>
    <w:rsid w:val="00477460"/>
    <w:rsid w:val="00477D2D"/>
    <w:rsid w:val="00484325"/>
    <w:rsid w:val="00485FFB"/>
    <w:rsid w:val="00486096"/>
    <w:rsid w:val="00486A2C"/>
    <w:rsid w:val="00490C48"/>
    <w:rsid w:val="0049187D"/>
    <w:rsid w:val="0049188F"/>
    <w:rsid w:val="00497185"/>
    <w:rsid w:val="004976C7"/>
    <w:rsid w:val="004A0E8B"/>
    <w:rsid w:val="004A2440"/>
    <w:rsid w:val="004A2875"/>
    <w:rsid w:val="004A378F"/>
    <w:rsid w:val="004A3EBC"/>
    <w:rsid w:val="004A464A"/>
    <w:rsid w:val="004A50E5"/>
    <w:rsid w:val="004A779B"/>
    <w:rsid w:val="004B12EF"/>
    <w:rsid w:val="004B38B4"/>
    <w:rsid w:val="004B543A"/>
    <w:rsid w:val="004B56F6"/>
    <w:rsid w:val="004B72DF"/>
    <w:rsid w:val="004C0219"/>
    <w:rsid w:val="004C1519"/>
    <w:rsid w:val="004C76C0"/>
    <w:rsid w:val="004D01CC"/>
    <w:rsid w:val="004D3C95"/>
    <w:rsid w:val="004D45EF"/>
    <w:rsid w:val="004D5BBC"/>
    <w:rsid w:val="004D5FD6"/>
    <w:rsid w:val="004D66ED"/>
    <w:rsid w:val="004E1B61"/>
    <w:rsid w:val="004F0E0C"/>
    <w:rsid w:val="004F1A26"/>
    <w:rsid w:val="004F2DE2"/>
    <w:rsid w:val="004F42BD"/>
    <w:rsid w:val="004F6991"/>
    <w:rsid w:val="004F71F5"/>
    <w:rsid w:val="00501CF8"/>
    <w:rsid w:val="005025F2"/>
    <w:rsid w:val="0050435A"/>
    <w:rsid w:val="005045DC"/>
    <w:rsid w:val="00505678"/>
    <w:rsid w:val="00505F38"/>
    <w:rsid w:val="00506FDD"/>
    <w:rsid w:val="00513E0E"/>
    <w:rsid w:val="00514E9C"/>
    <w:rsid w:val="005151BB"/>
    <w:rsid w:val="005172D0"/>
    <w:rsid w:val="00517871"/>
    <w:rsid w:val="00523032"/>
    <w:rsid w:val="00523447"/>
    <w:rsid w:val="0052710C"/>
    <w:rsid w:val="0052735A"/>
    <w:rsid w:val="0053155E"/>
    <w:rsid w:val="005344D3"/>
    <w:rsid w:val="00536ECF"/>
    <w:rsid w:val="00540DEF"/>
    <w:rsid w:val="00541D02"/>
    <w:rsid w:val="00545247"/>
    <w:rsid w:val="00545472"/>
    <w:rsid w:val="00545670"/>
    <w:rsid w:val="00545B47"/>
    <w:rsid w:val="005514D6"/>
    <w:rsid w:val="00551DC9"/>
    <w:rsid w:val="00552543"/>
    <w:rsid w:val="00553893"/>
    <w:rsid w:val="0055719D"/>
    <w:rsid w:val="005574F5"/>
    <w:rsid w:val="00561268"/>
    <w:rsid w:val="00561AE0"/>
    <w:rsid w:val="00563123"/>
    <w:rsid w:val="00564603"/>
    <w:rsid w:val="00565382"/>
    <w:rsid w:val="00566F22"/>
    <w:rsid w:val="005721DA"/>
    <w:rsid w:val="00572F38"/>
    <w:rsid w:val="00572FAA"/>
    <w:rsid w:val="0057479C"/>
    <w:rsid w:val="00574AFA"/>
    <w:rsid w:val="005809C7"/>
    <w:rsid w:val="0058253A"/>
    <w:rsid w:val="005831A5"/>
    <w:rsid w:val="00584998"/>
    <w:rsid w:val="00584EC3"/>
    <w:rsid w:val="00584F2E"/>
    <w:rsid w:val="0059247B"/>
    <w:rsid w:val="005A2974"/>
    <w:rsid w:val="005A429D"/>
    <w:rsid w:val="005A6536"/>
    <w:rsid w:val="005A65C2"/>
    <w:rsid w:val="005A67E5"/>
    <w:rsid w:val="005A74AA"/>
    <w:rsid w:val="005A7E05"/>
    <w:rsid w:val="005B1557"/>
    <w:rsid w:val="005B5A55"/>
    <w:rsid w:val="005B5EF7"/>
    <w:rsid w:val="005B61E5"/>
    <w:rsid w:val="005C0C10"/>
    <w:rsid w:val="005C185A"/>
    <w:rsid w:val="005C2F7C"/>
    <w:rsid w:val="005C3487"/>
    <w:rsid w:val="005C3EC7"/>
    <w:rsid w:val="005C51FA"/>
    <w:rsid w:val="005C5EBD"/>
    <w:rsid w:val="005C69F3"/>
    <w:rsid w:val="005C6B00"/>
    <w:rsid w:val="005D2942"/>
    <w:rsid w:val="005D56C5"/>
    <w:rsid w:val="005D72BD"/>
    <w:rsid w:val="005D7944"/>
    <w:rsid w:val="005E06C5"/>
    <w:rsid w:val="005E18C6"/>
    <w:rsid w:val="005E4E9A"/>
    <w:rsid w:val="005E6D0B"/>
    <w:rsid w:val="005E6E85"/>
    <w:rsid w:val="005F0BAF"/>
    <w:rsid w:val="005F1094"/>
    <w:rsid w:val="005F2B7E"/>
    <w:rsid w:val="005F5E1F"/>
    <w:rsid w:val="006002CD"/>
    <w:rsid w:val="00600BC6"/>
    <w:rsid w:val="00604E57"/>
    <w:rsid w:val="00610D7D"/>
    <w:rsid w:val="0061470C"/>
    <w:rsid w:val="00614735"/>
    <w:rsid w:val="00615AB4"/>
    <w:rsid w:val="00616632"/>
    <w:rsid w:val="006172D8"/>
    <w:rsid w:val="0061776A"/>
    <w:rsid w:val="00617AF2"/>
    <w:rsid w:val="00621BE1"/>
    <w:rsid w:val="00623871"/>
    <w:rsid w:val="0062462B"/>
    <w:rsid w:val="006248F0"/>
    <w:rsid w:val="00625F49"/>
    <w:rsid w:val="00627370"/>
    <w:rsid w:val="006341EE"/>
    <w:rsid w:val="00634838"/>
    <w:rsid w:val="00635DA4"/>
    <w:rsid w:val="00636391"/>
    <w:rsid w:val="00637AA4"/>
    <w:rsid w:val="00637FDC"/>
    <w:rsid w:val="00640BFC"/>
    <w:rsid w:val="00641DB9"/>
    <w:rsid w:val="006458BE"/>
    <w:rsid w:val="00650706"/>
    <w:rsid w:val="00651632"/>
    <w:rsid w:val="00651E5A"/>
    <w:rsid w:val="00653003"/>
    <w:rsid w:val="00655A59"/>
    <w:rsid w:val="0065704B"/>
    <w:rsid w:val="00661A57"/>
    <w:rsid w:val="006627EB"/>
    <w:rsid w:val="00663504"/>
    <w:rsid w:val="00664400"/>
    <w:rsid w:val="006663CE"/>
    <w:rsid w:val="00666B5A"/>
    <w:rsid w:val="00666E34"/>
    <w:rsid w:val="0066765F"/>
    <w:rsid w:val="00670512"/>
    <w:rsid w:val="00670E5C"/>
    <w:rsid w:val="0067115D"/>
    <w:rsid w:val="006725C0"/>
    <w:rsid w:val="00674FF5"/>
    <w:rsid w:val="0067558E"/>
    <w:rsid w:val="00677EFD"/>
    <w:rsid w:val="00680126"/>
    <w:rsid w:val="0068017C"/>
    <w:rsid w:val="00685A67"/>
    <w:rsid w:val="00686FF3"/>
    <w:rsid w:val="00687E7F"/>
    <w:rsid w:val="00693F98"/>
    <w:rsid w:val="00694E89"/>
    <w:rsid w:val="00696B67"/>
    <w:rsid w:val="0069789F"/>
    <w:rsid w:val="00697D10"/>
    <w:rsid w:val="006A168C"/>
    <w:rsid w:val="006A42B4"/>
    <w:rsid w:val="006A46F4"/>
    <w:rsid w:val="006B1310"/>
    <w:rsid w:val="006B1E1D"/>
    <w:rsid w:val="006C0B70"/>
    <w:rsid w:val="006C342A"/>
    <w:rsid w:val="006C40A9"/>
    <w:rsid w:val="006C40C1"/>
    <w:rsid w:val="006C47FF"/>
    <w:rsid w:val="006C4EBD"/>
    <w:rsid w:val="006C5517"/>
    <w:rsid w:val="006C5748"/>
    <w:rsid w:val="006C5943"/>
    <w:rsid w:val="006D03EC"/>
    <w:rsid w:val="006D240F"/>
    <w:rsid w:val="006D28FB"/>
    <w:rsid w:val="006D65AB"/>
    <w:rsid w:val="006D6650"/>
    <w:rsid w:val="006E0596"/>
    <w:rsid w:val="006E1500"/>
    <w:rsid w:val="006E16AB"/>
    <w:rsid w:val="006E2229"/>
    <w:rsid w:val="006E2BFA"/>
    <w:rsid w:val="006E52D8"/>
    <w:rsid w:val="006E7B4C"/>
    <w:rsid w:val="006F1C2C"/>
    <w:rsid w:val="006F1E6D"/>
    <w:rsid w:val="006F471E"/>
    <w:rsid w:val="006F7741"/>
    <w:rsid w:val="00704F02"/>
    <w:rsid w:val="00705C8B"/>
    <w:rsid w:val="007069E6"/>
    <w:rsid w:val="0070746B"/>
    <w:rsid w:val="0071026A"/>
    <w:rsid w:val="00711026"/>
    <w:rsid w:val="00712CB9"/>
    <w:rsid w:val="0071531E"/>
    <w:rsid w:val="0071712C"/>
    <w:rsid w:val="007212E8"/>
    <w:rsid w:val="007222AC"/>
    <w:rsid w:val="00722890"/>
    <w:rsid w:val="00723416"/>
    <w:rsid w:val="0072350A"/>
    <w:rsid w:val="007236DC"/>
    <w:rsid w:val="0072456B"/>
    <w:rsid w:val="00725477"/>
    <w:rsid w:val="007320C7"/>
    <w:rsid w:val="00732D56"/>
    <w:rsid w:val="00734931"/>
    <w:rsid w:val="00734ED7"/>
    <w:rsid w:val="00735308"/>
    <w:rsid w:val="00737133"/>
    <w:rsid w:val="00737C26"/>
    <w:rsid w:val="00741845"/>
    <w:rsid w:val="00741F0F"/>
    <w:rsid w:val="0074472D"/>
    <w:rsid w:val="007458F1"/>
    <w:rsid w:val="00746D40"/>
    <w:rsid w:val="007477E2"/>
    <w:rsid w:val="0074798F"/>
    <w:rsid w:val="00750820"/>
    <w:rsid w:val="00750C95"/>
    <w:rsid w:val="00750CF3"/>
    <w:rsid w:val="0075432D"/>
    <w:rsid w:val="00754531"/>
    <w:rsid w:val="00757208"/>
    <w:rsid w:val="00757D2B"/>
    <w:rsid w:val="007618BD"/>
    <w:rsid w:val="00765B7B"/>
    <w:rsid w:val="00771FF6"/>
    <w:rsid w:val="00772460"/>
    <w:rsid w:val="007724D8"/>
    <w:rsid w:val="0077352E"/>
    <w:rsid w:val="0077643D"/>
    <w:rsid w:val="007765C0"/>
    <w:rsid w:val="00781C01"/>
    <w:rsid w:val="007860F0"/>
    <w:rsid w:val="00786DC0"/>
    <w:rsid w:val="00787B09"/>
    <w:rsid w:val="00790604"/>
    <w:rsid w:val="007909E4"/>
    <w:rsid w:val="00791D74"/>
    <w:rsid w:val="00792953"/>
    <w:rsid w:val="00793066"/>
    <w:rsid w:val="007936A2"/>
    <w:rsid w:val="007939FE"/>
    <w:rsid w:val="00794338"/>
    <w:rsid w:val="00794591"/>
    <w:rsid w:val="00796BFA"/>
    <w:rsid w:val="0079763D"/>
    <w:rsid w:val="00797951"/>
    <w:rsid w:val="00797CE1"/>
    <w:rsid w:val="007A00B8"/>
    <w:rsid w:val="007A1869"/>
    <w:rsid w:val="007A2783"/>
    <w:rsid w:val="007A3B0C"/>
    <w:rsid w:val="007A46D2"/>
    <w:rsid w:val="007A59B5"/>
    <w:rsid w:val="007A5C14"/>
    <w:rsid w:val="007A67D7"/>
    <w:rsid w:val="007B18E7"/>
    <w:rsid w:val="007B479C"/>
    <w:rsid w:val="007B5214"/>
    <w:rsid w:val="007B709F"/>
    <w:rsid w:val="007C3C83"/>
    <w:rsid w:val="007C4415"/>
    <w:rsid w:val="007C489D"/>
    <w:rsid w:val="007C5CCD"/>
    <w:rsid w:val="007C5ECC"/>
    <w:rsid w:val="007C6E8B"/>
    <w:rsid w:val="007D3008"/>
    <w:rsid w:val="007D34C8"/>
    <w:rsid w:val="007D3636"/>
    <w:rsid w:val="007D389D"/>
    <w:rsid w:val="007D4115"/>
    <w:rsid w:val="007D41E5"/>
    <w:rsid w:val="007D487A"/>
    <w:rsid w:val="007D4B37"/>
    <w:rsid w:val="007D4D02"/>
    <w:rsid w:val="007D6E9B"/>
    <w:rsid w:val="007E3216"/>
    <w:rsid w:val="007E4B9A"/>
    <w:rsid w:val="007F4046"/>
    <w:rsid w:val="007F4637"/>
    <w:rsid w:val="007F4703"/>
    <w:rsid w:val="007F4AA7"/>
    <w:rsid w:val="007F76D5"/>
    <w:rsid w:val="00800B52"/>
    <w:rsid w:val="0080312A"/>
    <w:rsid w:val="008117F3"/>
    <w:rsid w:val="00812165"/>
    <w:rsid w:val="00813A01"/>
    <w:rsid w:val="00814196"/>
    <w:rsid w:val="00817B4E"/>
    <w:rsid w:val="0082498B"/>
    <w:rsid w:val="00825527"/>
    <w:rsid w:val="00825BD1"/>
    <w:rsid w:val="0082625B"/>
    <w:rsid w:val="00826CEF"/>
    <w:rsid w:val="0083103F"/>
    <w:rsid w:val="008316F9"/>
    <w:rsid w:val="00836D26"/>
    <w:rsid w:val="00842DDA"/>
    <w:rsid w:val="00847681"/>
    <w:rsid w:val="0085085B"/>
    <w:rsid w:val="00851BB0"/>
    <w:rsid w:val="00855E58"/>
    <w:rsid w:val="00856B46"/>
    <w:rsid w:val="0086223F"/>
    <w:rsid w:val="0086252E"/>
    <w:rsid w:val="00862FF6"/>
    <w:rsid w:val="0086414F"/>
    <w:rsid w:val="00866105"/>
    <w:rsid w:val="008661A8"/>
    <w:rsid w:val="00866A5C"/>
    <w:rsid w:val="008678FD"/>
    <w:rsid w:val="00871C89"/>
    <w:rsid w:val="008729A6"/>
    <w:rsid w:val="0087397E"/>
    <w:rsid w:val="0087415E"/>
    <w:rsid w:val="008746A7"/>
    <w:rsid w:val="008779CC"/>
    <w:rsid w:val="00880A94"/>
    <w:rsid w:val="008818DF"/>
    <w:rsid w:val="008836D9"/>
    <w:rsid w:val="008858AC"/>
    <w:rsid w:val="00891A0F"/>
    <w:rsid w:val="00894F70"/>
    <w:rsid w:val="00896EBB"/>
    <w:rsid w:val="0089727D"/>
    <w:rsid w:val="008A0D26"/>
    <w:rsid w:val="008A43EA"/>
    <w:rsid w:val="008A4D7C"/>
    <w:rsid w:val="008A5F7E"/>
    <w:rsid w:val="008B2AC5"/>
    <w:rsid w:val="008B33D9"/>
    <w:rsid w:val="008B5F5C"/>
    <w:rsid w:val="008B733B"/>
    <w:rsid w:val="008B7632"/>
    <w:rsid w:val="008C118B"/>
    <w:rsid w:val="008C16B3"/>
    <w:rsid w:val="008C3B9F"/>
    <w:rsid w:val="008C4862"/>
    <w:rsid w:val="008C509C"/>
    <w:rsid w:val="008C7323"/>
    <w:rsid w:val="008D0255"/>
    <w:rsid w:val="008D0E84"/>
    <w:rsid w:val="008D1805"/>
    <w:rsid w:val="008D21EE"/>
    <w:rsid w:val="008D3479"/>
    <w:rsid w:val="008D438E"/>
    <w:rsid w:val="008D6E08"/>
    <w:rsid w:val="008D7710"/>
    <w:rsid w:val="008E08D5"/>
    <w:rsid w:val="008E2867"/>
    <w:rsid w:val="008E2EB4"/>
    <w:rsid w:val="008E3550"/>
    <w:rsid w:val="008E3D59"/>
    <w:rsid w:val="008E416F"/>
    <w:rsid w:val="008E4CBD"/>
    <w:rsid w:val="008E694F"/>
    <w:rsid w:val="008F0FBA"/>
    <w:rsid w:val="008F2F46"/>
    <w:rsid w:val="008F30A7"/>
    <w:rsid w:val="008F3112"/>
    <w:rsid w:val="008F3EF7"/>
    <w:rsid w:val="008F45C9"/>
    <w:rsid w:val="008F51D4"/>
    <w:rsid w:val="00903834"/>
    <w:rsid w:val="00906331"/>
    <w:rsid w:val="00907272"/>
    <w:rsid w:val="00910020"/>
    <w:rsid w:val="0091091D"/>
    <w:rsid w:val="00912721"/>
    <w:rsid w:val="00913166"/>
    <w:rsid w:val="00914C00"/>
    <w:rsid w:val="00917309"/>
    <w:rsid w:val="00920456"/>
    <w:rsid w:val="00920D4D"/>
    <w:rsid w:val="00923665"/>
    <w:rsid w:val="00924055"/>
    <w:rsid w:val="0092431B"/>
    <w:rsid w:val="0092593B"/>
    <w:rsid w:val="0092718C"/>
    <w:rsid w:val="00930F05"/>
    <w:rsid w:val="00932BBB"/>
    <w:rsid w:val="00933032"/>
    <w:rsid w:val="00933572"/>
    <w:rsid w:val="0093799B"/>
    <w:rsid w:val="009408AD"/>
    <w:rsid w:val="0094589D"/>
    <w:rsid w:val="009465DA"/>
    <w:rsid w:val="00946FF6"/>
    <w:rsid w:val="0094716F"/>
    <w:rsid w:val="00947F9C"/>
    <w:rsid w:val="00956349"/>
    <w:rsid w:val="00960487"/>
    <w:rsid w:val="0096083E"/>
    <w:rsid w:val="009614C0"/>
    <w:rsid w:val="00961AAB"/>
    <w:rsid w:val="009620E3"/>
    <w:rsid w:val="00962AEC"/>
    <w:rsid w:val="00962B4F"/>
    <w:rsid w:val="00963DBA"/>
    <w:rsid w:val="009645CF"/>
    <w:rsid w:val="00965BBE"/>
    <w:rsid w:val="009673D3"/>
    <w:rsid w:val="00967DEB"/>
    <w:rsid w:val="00971524"/>
    <w:rsid w:val="0097207C"/>
    <w:rsid w:val="00977950"/>
    <w:rsid w:val="00982606"/>
    <w:rsid w:val="009838A1"/>
    <w:rsid w:val="009854F3"/>
    <w:rsid w:val="009918BE"/>
    <w:rsid w:val="0099590A"/>
    <w:rsid w:val="00997964"/>
    <w:rsid w:val="009A051F"/>
    <w:rsid w:val="009A2390"/>
    <w:rsid w:val="009A2598"/>
    <w:rsid w:val="009A4134"/>
    <w:rsid w:val="009A4AAE"/>
    <w:rsid w:val="009A4F8C"/>
    <w:rsid w:val="009A50B2"/>
    <w:rsid w:val="009A7C26"/>
    <w:rsid w:val="009A7E6F"/>
    <w:rsid w:val="009B3D0A"/>
    <w:rsid w:val="009B3EF2"/>
    <w:rsid w:val="009B4EF6"/>
    <w:rsid w:val="009B5643"/>
    <w:rsid w:val="009B79FF"/>
    <w:rsid w:val="009C20B9"/>
    <w:rsid w:val="009C5FCA"/>
    <w:rsid w:val="009C6528"/>
    <w:rsid w:val="009C76C0"/>
    <w:rsid w:val="009C7887"/>
    <w:rsid w:val="009C7D5C"/>
    <w:rsid w:val="009D4264"/>
    <w:rsid w:val="009D676F"/>
    <w:rsid w:val="009E4F61"/>
    <w:rsid w:val="009E6F7C"/>
    <w:rsid w:val="009F27F5"/>
    <w:rsid w:val="009F5965"/>
    <w:rsid w:val="009F6ABE"/>
    <w:rsid w:val="009F7152"/>
    <w:rsid w:val="009F7A77"/>
    <w:rsid w:val="00A05DAE"/>
    <w:rsid w:val="00A05FC3"/>
    <w:rsid w:val="00A07889"/>
    <w:rsid w:val="00A162E7"/>
    <w:rsid w:val="00A17727"/>
    <w:rsid w:val="00A20191"/>
    <w:rsid w:val="00A20332"/>
    <w:rsid w:val="00A20D9F"/>
    <w:rsid w:val="00A22118"/>
    <w:rsid w:val="00A2312F"/>
    <w:rsid w:val="00A27DCA"/>
    <w:rsid w:val="00A30DF7"/>
    <w:rsid w:val="00A34EE2"/>
    <w:rsid w:val="00A37873"/>
    <w:rsid w:val="00A40443"/>
    <w:rsid w:val="00A42546"/>
    <w:rsid w:val="00A43E12"/>
    <w:rsid w:val="00A44458"/>
    <w:rsid w:val="00A466DF"/>
    <w:rsid w:val="00A5321A"/>
    <w:rsid w:val="00A534EE"/>
    <w:rsid w:val="00A5451A"/>
    <w:rsid w:val="00A5697A"/>
    <w:rsid w:val="00A6269C"/>
    <w:rsid w:val="00A64671"/>
    <w:rsid w:val="00A70C9A"/>
    <w:rsid w:val="00A75276"/>
    <w:rsid w:val="00A7668B"/>
    <w:rsid w:val="00A77467"/>
    <w:rsid w:val="00A80F8D"/>
    <w:rsid w:val="00A84376"/>
    <w:rsid w:val="00A879F3"/>
    <w:rsid w:val="00A9066D"/>
    <w:rsid w:val="00A926F9"/>
    <w:rsid w:val="00A929C1"/>
    <w:rsid w:val="00A95A9D"/>
    <w:rsid w:val="00A965EA"/>
    <w:rsid w:val="00AA16AF"/>
    <w:rsid w:val="00AA210A"/>
    <w:rsid w:val="00AA2860"/>
    <w:rsid w:val="00AA293F"/>
    <w:rsid w:val="00AA63EF"/>
    <w:rsid w:val="00AA645A"/>
    <w:rsid w:val="00AA6A31"/>
    <w:rsid w:val="00AA7894"/>
    <w:rsid w:val="00AB00BA"/>
    <w:rsid w:val="00AB0948"/>
    <w:rsid w:val="00AB0E36"/>
    <w:rsid w:val="00AB0F18"/>
    <w:rsid w:val="00AB287A"/>
    <w:rsid w:val="00AB2CEF"/>
    <w:rsid w:val="00AB3048"/>
    <w:rsid w:val="00AB3747"/>
    <w:rsid w:val="00AB6C8A"/>
    <w:rsid w:val="00AB6D8F"/>
    <w:rsid w:val="00AC0BD3"/>
    <w:rsid w:val="00AC2D73"/>
    <w:rsid w:val="00AC2F7C"/>
    <w:rsid w:val="00AC3723"/>
    <w:rsid w:val="00AC4742"/>
    <w:rsid w:val="00AC5C01"/>
    <w:rsid w:val="00AC7F85"/>
    <w:rsid w:val="00AD27E5"/>
    <w:rsid w:val="00AD2E1D"/>
    <w:rsid w:val="00AD33A4"/>
    <w:rsid w:val="00AD6509"/>
    <w:rsid w:val="00AD6E40"/>
    <w:rsid w:val="00AD749A"/>
    <w:rsid w:val="00AE02E2"/>
    <w:rsid w:val="00AE0891"/>
    <w:rsid w:val="00AE0907"/>
    <w:rsid w:val="00AE0A77"/>
    <w:rsid w:val="00AE21A7"/>
    <w:rsid w:val="00AE22F6"/>
    <w:rsid w:val="00AE2618"/>
    <w:rsid w:val="00AE484D"/>
    <w:rsid w:val="00AE4870"/>
    <w:rsid w:val="00AE5691"/>
    <w:rsid w:val="00AF00C9"/>
    <w:rsid w:val="00AF08BD"/>
    <w:rsid w:val="00AF1534"/>
    <w:rsid w:val="00AF1E27"/>
    <w:rsid w:val="00AF2382"/>
    <w:rsid w:val="00AF3BA5"/>
    <w:rsid w:val="00AF56A5"/>
    <w:rsid w:val="00B01055"/>
    <w:rsid w:val="00B02133"/>
    <w:rsid w:val="00B03D38"/>
    <w:rsid w:val="00B04A14"/>
    <w:rsid w:val="00B1072F"/>
    <w:rsid w:val="00B11948"/>
    <w:rsid w:val="00B12511"/>
    <w:rsid w:val="00B144E7"/>
    <w:rsid w:val="00B1759F"/>
    <w:rsid w:val="00B2105F"/>
    <w:rsid w:val="00B24162"/>
    <w:rsid w:val="00B24A8E"/>
    <w:rsid w:val="00B35B15"/>
    <w:rsid w:val="00B35C75"/>
    <w:rsid w:val="00B35D4D"/>
    <w:rsid w:val="00B361D1"/>
    <w:rsid w:val="00B368E9"/>
    <w:rsid w:val="00B3710E"/>
    <w:rsid w:val="00B414F1"/>
    <w:rsid w:val="00B41A2C"/>
    <w:rsid w:val="00B4640F"/>
    <w:rsid w:val="00B52A17"/>
    <w:rsid w:val="00B53C9C"/>
    <w:rsid w:val="00B5404D"/>
    <w:rsid w:val="00B555D2"/>
    <w:rsid w:val="00B574AB"/>
    <w:rsid w:val="00B6002C"/>
    <w:rsid w:val="00B60309"/>
    <w:rsid w:val="00B6097E"/>
    <w:rsid w:val="00B60EF9"/>
    <w:rsid w:val="00B619C5"/>
    <w:rsid w:val="00B6381F"/>
    <w:rsid w:val="00B66119"/>
    <w:rsid w:val="00B67857"/>
    <w:rsid w:val="00B71F5D"/>
    <w:rsid w:val="00B722D7"/>
    <w:rsid w:val="00B7407A"/>
    <w:rsid w:val="00B746C7"/>
    <w:rsid w:val="00B767F5"/>
    <w:rsid w:val="00B7793F"/>
    <w:rsid w:val="00B80CF5"/>
    <w:rsid w:val="00B8254F"/>
    <w:rsid w:val="00B86BEA"/>
    <w:rsid w:val="00B86C44"/>
    <w:rsid w:val="00B915FC"/>
    <w:rsid w:val="00B92D2C"/>
    <w:rsid w:val="00B93F77"/>
    <w:rsid w:val="00B94CD7"/>
    <w:rsid w:val="00B96524"/>
    <w:rsid w:val="00B97965"/>
    <w:rsid w:val="00BA6554"/>
    <w:rsid w:val="00BB2D41"/>
    <w:rsid w:val="00BB32A8"/>
    <w:rsid w:val="00BB40AC"/>
    <w:rsid w:val="00BB4D71"/>
    <w:rsid w:val="00BB6540"/>
    <w:rsid w:val="00BB762F"/>
    <w:rsid w:val="00BC4123"/>
    <w:rsid w:val="00BD066B"/>
    <w:rsid w:val="00BD0B8E"/>
    <w:rsid w:val="00BD1CB9"/>
    <w:rsid w:val="00BD2940"/>
    <w:rsid w:val="00BD3763"/>
    <w:rsid w:val="00BD4113"/>
    <w:rsid w:val="00BD43A1"/>
    <w:rsid w:val="00BD77C6"/>
    <w:rsid w:val="00BE26D0"/>
    <w:rsid w:val="00BE44D2"/>
    <w:rsid w:val="00BE76CF"/>
    <w:rsid w:val="00BE7C13"/>
    <w:rsid w:val="00BE7ECE"/>
    <w:rsid w:val="00BF3D12"/>
    <w:rsid w:val="00BF5CE9"/>
    <w:rsid w:val="00BF6483"/>
    <w:rsid w:val="00BF6B89"/>
    <w:rsid w:val="00BF760E"/>
    <w:rsid w:val="00C00930"/>
    <w:rsid w:val="00C074E7"/>
    <w:rsid w:val="00C10A24"/>
    <w:rsid w:val="00C10B37"/>
    <w:rsid w:val="00C13799"/>
    <w:rsid w:val="00C16063"/>
    <w:rsid w:val="00C200A8"/>
    <w:rsid w:val="00C203AD"/>
    <w:rsid w:val="00C20859"/>
    <w:rsid w:val="00C21D98"/>
    <w:rsid w:val="00C23A12"/>
    <w:rsid w:val="00C30553"/>
    <w:rsid w:val="00C324D0"/>
    <w:rsid w:val="00C33B0B"/>
    <w:rsid w:val="00C366EF"/>
    <w:rsid w:val="00C36A2B"/>
    <w:rsid w:val="00C40A5D"/>
    <w:rsid w:val="00C43EC8"/>
    <w:rsid w:val="00C44820"/>
    <w:rsid w:val="00C4547C"/>
    <w:rsid w:val="00C474B1"/>
    <w:rsid w:val="00C5083E"/>
    <w:rsid w:val="00C53BE8"/>
    <w:rsid w:val="00C53C9F"/>
    <w:rsid w:val="00C5415B"/>
    <w:rsid w:val="00C54615"/>
    <w:rsid w:val="00C57F3D"/>
    <w:rsid w:val="00C608C6"/>
    <w:rsid w:val="00C61F38"/>
    <w:rsid w:val="00C65E00"/>
    <w:rsid w:val="00C66390"/>
    <w:rsid w:val="00C67EB1"/>
    <w:rsid w:val="00C705C7"/>
    <w:rsid w:val="00C75640"/>
    <w:rsid w:val="00C8192C"/>
    <w:rsid w:val="00C86FAD"/>
    <w:rsid w:val="00C879BF"/>
    <w:rsid w:val="00C90A24"/>
    <w:rsid w:val="00C90AC2"/>
    <w:rsid w:val="00C9228D"/>
    <w:rsid w:val="00C93FD5"/>
    <w:rsid w:val="00C96EEF"/>
    <w:rsid w:val="00CA10CC"/>
    <w:rsid w:val="00CA1D39"/>
    <w:rsid w:val="00CA3B59"/>
    <w:rsid w:val="00CA480D"/>
    <w:rsid w:val="00CA49EC"/>
    <w:rsid w:val="00CA6DE9"/>
    <w:rsid w:val="00CB03C7"/>
    <w:rsid w:val="00CB189A"/>
    <w:rsid w:val="00CB253C"/>
    <w:rsid w:val="00CB2AE1"/>
    <w:rsid w:val="00CB3003"/>
    <w:rsid w:val="00CB3461"/>
    <w:rsid w:val="00CB445B"/>
    <w:rsid w:val="00CC4076"/>
    <w:rsid w:val="00CC4DF3"/>
    <w:rsid w:val="00CC5A3F"/>
    <w:rsid w:val="00CD0EC0"/>
    <w:rsid w:val="00CD1A9D"/>
    <w:rsid w:val="00CD21A5"/>
    <w:rsid w:val="00CD5E95"/>
    <w:rsid w:val="00CE004A"/>
    <w:rsid w:val="00CE0483"/>
    <w:rsid w:val="00CE2388"/>
    <w:rsid w:val="00CE3869"/>
    <w:rsid w:val="00CE4255"/>
    <w:rsid w:val="00CE500D"/>
    <w:rsid w:val="00CE7BBA"/>
    <w:rsid w:val="00CF080F"/>
    <w:rsid w:val="00CF09E7"/>
    <w:rsid w:val="00CF2081"/>
    <w:rsid w:val="00CF22E1"/>
    <w:rsid w:val="00CF276A"/>
    <w:rsid w:val="00CF288A"/>
    <w:rsid w:val="00CF31D2"/>
    <w:rsid w:val="00CF35D8"/>
    <w:rsid w:val="00CF4B10"/>
    <w:rsid w:val="00CF583B"/>
    <w:rsid w:val="00CF5AA9"/>
    <w:rsid w:val="00CF7C47"/>
    <w:rsid w:val="00CF7D35"/>
    <w:rsid w:val="00D0158E"/>
    <w:rsid w:val="00D02144"/>
    <w:rsid w:val="00D0214E"/>
    <w:rsid w:val="00D02197"/>
    <w:rsid w:val="00D0301A"/>
    <w:rsid w:val="00D07B3E"/>
    <w:rsid w:val="00D235DB"/>
    <w:rsid w:val="00D25BB5"/>
    <w:rsid w:val="00D31B5D"/>
    <w:rsid w:val="00D3283F"/>
    <w:rsid w:val="00D350A0"/>
    <w:rsid w:val="00D3663F"/>
    <w:rsid w:val="00D40CFF"/>
    <w:rsid w:val="00D45832"/>
    <w:rsid w:val="00D45AB9"/>
    <w:rsid w:val="00D50B23"/>
    <w:rsid w:val="00D512EE"/>
    <w:rsid w:val="00D5362F"/>
    <w:rsid w:val="00D53F63"/>
    <w:rsid w:val="00D622D5"/>
    <w:rsid w:val="00D62D68"/>
    <w:rsid w:val="00D645AD"/>
    <w:rsid w:val="00D650AB"/>
    <w:rsid w:val="00D67079"/>
    <w:rsid w:val="00D722B5"/>
    <w:rsid w:val="00D73346"/>
    <w:rsid w:val="00D75FEF"/>
    <w:rsid w:val="00D766CA"/>
    <w:rsid w:val="00D77349"/>
    <w:rsid w:val="00D77F5A"/>
    <w:rsid w:val="00D8213D"/>
    <w:rsid w:val="00D842FD"/>
    <w:rsid w:val="00D84C44"/>
    <w:rsid w:val="00D96A1B"/>
    <w:rsid w:val="00D97072"/>
    <w:rsid w:val="00DA04A0"/>
    <w:rsid w:val="00DA0C0A"/>
    <w:rsid w:val="00DA1644"/>
    <w:rsid w:val="00DA36C8"/>
    <w:rsid w:val="00DA3F45"/>
    <w:rsid w:val="00DA4D53"/>
    <w:rsid w:val="00DA4DC9"/>
    <w:rsid w:val="00DA5E4C"/>
    <w:rsid w:val="00DA654C"/>
    <w:rsid w:val="00DB0010"/>
    <w:rsid w:val="00DB3D02"/>
    <w:rsid w:val="00DB478F"/>
    <w:rsid w:val="00DB5B7A"/>
    <w:rsid w:val="00DB6F21"/>
    <w:rsid w:val="00DC0770"/>
    <w:rsid w:val="00DC17F8"/>
    <w:rsid w:val="00DC57A1"/>
    <w:rsid w:val="00DD1542"/>
    <w:rsid w:val="00DD30DA"/>
    <w:rsid w:val="00DD3B5A"/>
    <w:rsid w:val="00DD4896"/>
    <w:rsid w:val="00DD49F2"/>
    <w:rsid w:val="00DD5EC0"/>
    <w:rsid w:val="00DD7AC1"/>
    <w:rsid w:val="00DE1449"/>
    <w:rsid w:val="00DE3A70"/>
    <w:rsid w:val="00DE4656"/>
    <w:rsid w:val="00DE527C"/>
    <w:rsid w:val="00DE53B5"/>
    <w:rsid w:val="00DF1BC5"/>
    <w:rsid w:val="00DF1F74"/>
    <w:rsid w:val="00DF21EB"/>
    <w:rsid w:val="00DF6362"/>
    <w:rsid w:val="00E013C3"/>
    <w:rsid w:val="00E02F01"/>
    <w:rsid w:val="00E03DBD"/>
    <w:rsid w:val="00E06228"/>
    <w:rsid w:val="00E076F9"/>
    <w:rsid w:val="00E10672"/>
    <w:rsid w:val="00E108A4"/>
    <w:rsid w:val="00E112DA"/>
    <w:rsid w:val="00E12820"/>
    <w:rsid w:val="00E13690"/>
    <w:rsid w:val="00E16F58"/>
    <w:rsid w:val="00E17167"/>
    <w:rsid w:val="00E17257"/>
    <w:rsid w:val="00E1742D"/>
    <w:rsid w:val="00E21BF1"/>
    <w:rsid w:val="00E21CF8"/>
    <w:rsid w:val="00E22AA0"/>
    <w:rsid w:val="00E2437C"/>
    <w:rsid w:val="00E25402"/>
    <w:rsid w:val="00E25869"/>
    <w:rsid w:val="00E27E7D"/>
    <w:rsid w:val="00E30723"/>
    <w:rsid w:val="00E30D0F"/>
    <w:rsid w:val="00E3177A"/>
    <w:rsid w:val="00E3656C"/>
    <w:rsid w:val="00E373F4"/>
    <w:rsid w:val="00E40336"/>
    <w:rsid w:val="00E41445"/>
    <w:rsid w:val="00E43695"/>
    <w:rsid w:val="00E438A5"/>
    <w:rsid w:val="00E43E7F"/>
    <w:rsid w:val="00E44BDF"/>
    <w:rsid w:val="00E459BF"/>
    <w:rsid w:val="00E46514"/>
    <w:rsid w:val="00E47BCE"/>
    <w:rsid w:val="00E50954"/>
    <w:rsid w:val="00E516EB"/>
    <w:rsid w:val="00E533A3"/>
    <w:rsid w:val="00E53D19"/>
    <w:rsid w:val="00E543D6"/>
    <w:rsid w:val="00E553E4"/>
    <w:rsid w:val="00E570D2"/>
    <w:rsid w:val="00E626AE"/>
    <w:rsid w:val="00E6300B"/>
    <w:rsid w:val="00E63F58"/>
    <w:rsid w:val="00E64092"/>
    <w:rsid w:val="00E64841"/>
    <w:rsid w:val="00E64BDE"/>
    <w:rsid w:val="00E701EF"/>
    <w:rsid w:val="00E70909"/>
    <w:rsid w:val="00E73A9C"/>
    <w:rsid w:val="00E73C8D"/>
    <w:rsid w:val="00E73E1F"/>
    <w:rsid w:val="00E760BF"/>
    <w:rsid w:val="00E76965"/>
    <w:rsid w:val="00E76F31"/>
    <w:rsid w:val="00E81BE7"/>
    <w:rsid w:val="00E8222E"/>
    <w:rsid w:val="00E830A3"/>
    <w:rsid w:val="00E86534"/>
    <w:rsid w:val="00E86D02"/>
    <w:rsid w:val="00E93B7B"/>
    <w:rsid w:val="00E95638"/>
    <w:rsid w:val="00E96431"/>
    <w:rsid w:val="00EA0200"/>
    <w:rsid w:val="00EA0769"/>
    <w:rsid w:val="00EA1A10"/>
    <w:rsid w:val="00EA27EA"/>
    <w:rsid w:val="00EA3EB2"/>
    <w:rsid w:val="00EA406A"/>
    <w:rsid w:val="00EA62B5"/>
    <w:rsid w:val="00EA6417"/>
    <w:rsid w:val="00EA655E"/>
    <w:rsid w:val="00EA779D"/>
    <w:rsid w:val="00EB1B9F"/>
    <w:rsid w:val="00EB2EF2"/>
    <w:rsid w:val="00EB3AC7"/>
    <w:rsid w:val="00EB641F"/>
    <w:rsid w:val="00EB6F41"/>
    <w:rsid w:val="00EC187D"/>
    <w:rsid w:val="00EC1A04"/>
    <w:rsid w:val="00EC275D"/>
    <w:rsid w:val="00EC356F"/>
    <w:rsid w:val="00EC3AEA"/>
    <w:rsid w:val="00EC3D15"/>
    <w:rsid w:val="00EC45FA"/>
    <w:rsid w:val="00EC53BD"/>
    <w:rsid w:val="00EC6A20"/>
    <w:rsid w:val="00EC7D71"/>
    <w:rsid w:val="00ED0A57"/>
    <w:rsid w:val="00ED13F5"/>
    <w:rsid w:val="00ED16F5"/>
    <w:rsid w:val="00ED437B"/>
    <w:rsid w:val="00ED525F"/>
    <w:rsid w:val="00ED59F3"/>
    <w:rsid w:val="00ED70D6"/>
    <w:rsid w:val="00EE0730"/>
    <w:rsid w:val="00EE20C1"/>
    <w:rsid w:val="00EE2393"/>
    <w:rsid w:val="00EE2490"/>
    <w:rsid w:val="00EE5502"/>
    <w:rsid w:val="00EE58E1"/>
    <w:rsid w:val="00EE5B17"/>
    <w:rsid w:val="00EF2A15"/>
    <w:rsid w:val="00EF2FA7"/>
    <w:rsid w:val="00EF3745"/>
    <w:rsid w:val="00EF55AE"/>
    <w:rsid w:val="00EF687C"/>
    <w:rsid w:val="00F01B69"/>
    <w:rsid w:val="00F054C5"/>
    <w:rsid w:val="00F05B5A"/>
    <w:rsid w:val="00F07EBF"/>
    <w:rsid w:val="00F10F81"/>
    <w:rsid w:val="00F113CC"/>
    <w:rsid w:val="00F13784"/>
    <w:rsid w:val="00F1386F"/>
    <w:rsid w:val="00F13DFC"/>
    <w:rsid w:val="00F16B68"/>
    <w:rsid w:val="00F17965"/>
    <w:rsid w:val="00F20101"/>
    <w:rsid w:val="00F2075A"/>
    <w:rsid w:val="00F214DA"/>
    <w:rsid w:val="00F252CB"/>
    <w:rsid w:val="00F25611"/>
    <w:rsid w:val="00F25CE1"/>
    <w:rsid w:val="00F32331"/>
    <w:rsid w:val="00F32DA4"/>
    <w:rsid w:val="00F32DE8"/>
    <w:rsid w:val="00F41403"/>
    <w:rsid w:val="00F422BC"/>
    <w:rsid w:val="00F4535D"/>
    <w:rsid w:val="00F469EF"/>
    <w:rsid w:val="00F47911"/>
    <w:rsid w:val="00F500AE"/>
    <w:rsid w:val="00F50AC0"/>
    <w:rsid w:val="00F51959"/>
    <w:rsid w:val="00F521F3"/>
    <w:rsid w:val="00F530BC"/>
    <w:rsid w:val="00F53335"/>
    <w:rsid w:val="00F53B9B"/>
    <w:rsid w:val="00F53DF4"/>
    <w:rsid w:val="00F55D40"/>
    <w:rsid w:val="00F6014F"/>
    <w:rsid w:val="00F60B57"/>
    <w:rsid w:val="00F60E96"/>
    <w:rsid w:val="00F621A3"/>
    <w:rsid w:val="00F622E3"/>
    <w:rsid w:val="00F62A5B"/>
    <w:rsid w:val="00F62F4F"/>
    <w:rsid w:val="00F65E00"/>
    <w:rsid w:val="00F754E8"/>
    <w:rsid w:val="00F80843"/>
    <w:rsid w:val="00F8101C"/>
    <w:rsid w:val="00F81584"/>
    <w:rsid w:val="00F82C29"/>
    <w:rsid w:val="00F854BC"/>
    <w:rsid w:val="00F9650B"/>
    <w:rsid w:val="00F978F1"/>
    <w:rsid w:val="00FA1E63"/>
    <w:rsid w:val="00FA2AA6"/>
    <w:rsid w:val="00FA2DFB"/>
    <w:rsid w:val="00FA4B8D"/>
    <w:rsid w:val="00FB20CF"/>
    <w:rsid w:val="00FB6262"/>
    <w:rsid w:val="00FB6C43"/>
    <w:rsid w:val="00FB7BA2"/>
    <w:rsid w:val="00FC04E4"/>
    <w:rsid w:val="00FC1F0E"/>
    <w:rsid w:val="00FC220C"/>
    <w:rsid w:val="00FC3042"/>
    <w:rsid w:val="00FD0C6F"/>
    <w:rsid w:val="00FD0FFA"/>
    <w:rsid w:val="00FD14F2"/>
    <w:rsid w:val="00FD2524"/>
    <w:rsid w:val="00FD4968"/>
    <w:rsid w:val="00FD4C0C"/>
    <w:rsid w:val="00FE039A"/>
    <w:rsid w:val="00FE0D9D"/>
    <w:rsid w:val="00FE18AD"/>
    <w:rsid w:val="00FE1A0C"/>
    <w:rsid w:val="00FE219F"/>
    <w:rsid w:val="00FE5AE3"/>
    <w:rsid w:val="00FF10EA"/>
    <w:rsid w:val="00FF116C"/>
    <w:rsid w:val="00FF2817"/>
    <w:rsid w:val="00FF3003"/>
    <w:rsid w:val="00FF3C06"/>
    <w:rsid w:val="00FF3C95"/>
    <w:rsid w:val="00FF3D8F"/>
    <w:rsid w:val="00FF5656"/>
    <w:rsid w:val="00FF5767"/>
    <w:rsid w:val="00FF5D36"/>
    <w:rsid w:val="00FF73BD"/>
    <w:rsid w:val="00FF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9EB5F6"/>
  <w15:docId w15:val="{B9E03691-6078-40D9-8F8C-C525F20A8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宋体" w:hAnsi="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890"/>
    <w:rPr>
      <w:rFonts w:ascii="Book Antiqua" w:hAnsi="Book Antiqua"/>
      <w:lang w:eastAsia="es-ES"/>
    </w:rPr>
  </w:style>
  <w:style w:type="paragraph" w:styleId="1">
    <w:name w:val="heading 1"/>
    <w:basedOn w:val="a"/>
    <w:next w:val="a0"/>
    <w:qFormat/>
    <w:rsid w:val="00722890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2">
    <w:name w:val="heading 2"/>
    <w:basedOn w:val="a0"/>
    <w:next w:val="a0"/>
    <w:qFormat/>
    <w:rsid w:val="00722890"/>
    <w:pPr>
      <w:keepNext/>
      <w:keepLines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3">
    <w:name w:val="heading 3"/>
    <w:aliases w:val="Heading 3 - old,heading 3"/>
    <w:basedOn w:val="a0"/>
    <w:next w:val="a0"/>
    <w:link w:val="30"/>
    <w:qFormat/>
    <w:rsid w:val="00722890"/>
    <w:pPr>
      <w:keepNext/>
      <w:keepLines/>
      <w:ind w:left="0"/>
      <w:outlineLvl w:val="2"/>
    </w:pPr>
    <w:rPr>
      <w:b/>
      <w:sz w:val="24"/>
    </w:rPr>
  </w:style>
  <w:style w:type="paragraph" w:styleId="4">
    <w:name w:val="heading 4"/>
    <w:basedOn w:val="a0"/>
    <w:next w:val="a0"/>
    <w:link w:val="40"/>
    <w:qFormat/>
    <w:rsid w:val="00722890"/>
    <w:pPr>
      <w:keepNext/>
      <w:keepLines/>
      <w:numPr>
        <w:ilvl w:val="3"/>
        <w:numId w:val="3"/>
      </w:numPr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5">
    <w:name w:val="heading 5"/>
    <w:basedOn w:val="a0"/>
    <w:next w:val="a0"/>
    <w:qFormat/>
    <w:rsid w:val="00722890"/>
    <w:pPr>
      <w:keepNext/>
      <w:keepLines/>
      <w:outlineLvl w:val="4"/>
    </w:pPr>
    <w:rPr>
      <w:b/>
      <w:i/>
    </w:rPr>
  </w:style>
  <w:style w:type="paragraph" w:styleId="6">
    <w:name w:val="heading 6"/>
    <w:basedOn w:val="a"/>
    <w:next w:val="a1"/>
    <w:qFormat/>
    <w:rsid w:val="00722890"/>
    <w:pPr>
      <w:ind w:left="720"/>
      <w:outlineLvl w:val="5"/>
    </w:pPr>
    <w:rPr>
      <w:rFonts w:ascii="Times" w:hAnsi="Times"/>
      <w:u w:val="single"/>
    </w:rPr>
  </w:style>
  <w:style w:type="paragraph" w:styleId="7">
    <w:name w:val="heading 7"/>
    <w:basedOn w:val="a"/>
    <w:next w:val="a1"/>
    <w:qFormat/>
    <w:rsid w:val="00722890"/>
    <w:pPr>
      <w:ind w:left="720"/>
      <w:outlineLvl w:val="6"/>
    </w:pPr>
    <w:rPr>
      <w:rFonts w:ascii="Times" w:hAnsi="Times"/>
      <w:i/>
    </w:rPr>
  </w:style>
  <w:style w:type="paragraph" w:styleId="8">
    <w:name w:val="heading 8"/>
    <w:basedOn w:val="a"/>
    <w:next w:val="a1"/>
    <w:qFormat/>
    <w:rsid w:val="00722890"/>
    <w:pPr>
      <w:ind w:left="720"/>
      <w:outlineLvl w:val="7"/>
    </w:pPr>
    <w:rPr>
      <w:rFonts w:ascii="Times" w:hAnsi="Times"/>
      <w:i/>
    </w:rPr>
  </w:style>
  <w:style w:type="paragraph" w:styleId="9">
    <w:name w:val="heading 9"/>
    <w:basedOn w:val="a"/>
    <w:next w:val="a1"/>
    <w:qFormat/>
    <w:rsid w:val="00722890"/>
    <w:pPr>
      <w:ind w:left="720"/>
      <w:outlineLvl w:val="8"/>
    </w:pPr>
    <w:rPr>
      <w:rFonts w:ascii="Times" w:hAnsi="Times"/>
      <w:i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aliases w:val="Texto independiente Car Car Car Car,Texto independiente C... Car Car,body text1,body text2,body text3,bt,contents,body,正文文字,body text,?y?????,?y????×?,?y?????¡Á?,?y???,????,建议书标准,?y???????¨,?y???????¨¬?¡§|?,?y????????¡§???¡ì|?,?y?????¡§¡é?"/>
    <w:basedOn w:val="a"/>
    <w:link w:val="a5"/>
    <w:rsid w:val="00722890"/>
    <w:pPr>
      <w:spacing w:before="120" w:after="120"/>
      <w:ind w:left="2520"/>
    </w:pPr>
  </w:style>
  <w:style w:type="paragraph" w:styleId="a1">
    <w:name w:val="Normal Indent"/>
    <w:basedOn w:val="a"/>
    <w:rsid w:val="00722890"/>
    <w:pPr>
      <w:tabs>
        <w:tab w:val="left" w:pos="2880"/>
      </w:tabs>
      <w:ind w:left="1152"/>
    </w:pPr>
  </w:style>
  <w:style w:type="paragraph" w:styleId="50">
    <w:name w:val="toc 5"/>
    <w:basedOn w:val="a"/>
    <w:next w:val="a"/>
    <w:uiPriority w:val="39"/>
    <w:rsid w:val="00722890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722890"/>
  </w:style>
  <w:style w:type="paragraph" w:customStyle="1" w:styleId="Checklist">
    <w:name w:val="Checklist"/>
    <w:basedOn w:val="Bullet"/>
    <w:rsid w:val="00722890"/>
    <w:pPr>
      <w:ind w:left="3427" w:hanging="547"/>
    </w:pPr>
  </w:style>
  <w:style w:type="paragraph" w:customStyle="1" w:styleId="Bullet">
    <w:name w:val="Bullet"/>
    <w:basedOn w:val="a0"/>
    <w:rsid w:val="00722890"/>
    <w:pPr>
      <w:keepLines/>
      <w:numPr>
        <w:numId w:val="1"/>
      </w:numPr>
      <w:spacing w:before="60" w:after="60"/>
    </w:pPr>
  </w:style>
  <w:style w:type="paragraph" w:styleId="31">
    <w:name w:val="toc 3"/>
    <w:basedOn w:val="a"/>
    <w:next w:val="a"/>
    <w:uiPriority w:val="39"/>
    <w:rsid w:val="00722890"/>
    <w:pPr>
      <w:tabs>
        <w:tab w:val="right" w:leader="dot" w:pos="10080"/>
      </w:tabs>
      <w:ind w:left="2880"/>
    </w:pPr>
  </w:style>
  <w:style w:type="paragraph" w:styleId="20">
    <w:name w:val="toc 2"/>
    <w:basedOn w:val="a"/>
    <w:next w:val="a"/>
    <w:uiPriority w:val="39"/>
    <w:rsid w:val="00722890"/>
    <w:pPr>
      <w:tabs>
        <w:tab w:val="right" w:leader="dot" w:pos="10080"/>
      </w:tabs>
      <w:spacing w:before="120" w:after="120"/>
      <w:ind w:left="2520"/>
    </w:pPr>
  </w:style>
  <w:style w:type="paragraph" w:styleId="10">
    <w:name w:val="toc 1"/>
    <w:basedOn w:val="a"/>
    <w:next w:val="a"/>
    <w:uiPriority w:val="39"/>
    <w:rsid w:val="00722890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a6">
    <w:name w:val="footer"/>
    <w:aliases w:val="Footer1"/>
    <w:basedOn w:val="a"/>
    <w:link w:val="a7"/>
    <w:uiPriority w:val="99"/>
    <w:rsid w:val="00722890"/>
    <w:pPr>
      <w:tabs>
        <w:tab w:val="right" w:pos="7920"/>
      </w:tabs>
    </w:pPr>
    <w:rPr>
      <w:sz w:val="16"/>
    </w:rPr>
  </w:style>
  <w:style w:type="paragraph" w:styleId="a8">
    <w:name w:val="header"/>
    <w:aliases w:val="Cap_副标题,hdr,Cover Page,page-header,ph"/>
    <w:basedOn w:val="a"/>
    <w:link w:val="a9"/>
    <w:uiPriority w:val="99"/>
    <w:rsid w:val="00722890"/>
    <w:pPr>
      <w:tabs>
        <w:tab w:val="right" w:pos="10440"/>
      </w:tabs>
    </w:pPr>
    <w:rPr>
      <w:sz w:val="16"/>
    </w:rPr>
  </w:style>
  <w:style w:type="character" w:styleId="aa">
    <w:name w:val="footnote reference"/>
    <w:semiHidden/>
    <w:rsid w:val="00722890"/>
    <w:rPr>
      <w:position w:val="6"/>
      <w:sz w:val="16"/>
    </w:rPr>
  </w:style>
  <w:style w:type="paragraph" w:styleId="ab">
    <w:name w:val="footnote text"/>
    <w:basedOn w:val="a"/>
    <w:semiHidden/>
    <w:rsid w:val="00722890"/>
    <w:pPr>
      <w:spacing w:after="240"/>
      <w:ind w:hanging="720"/>
    </w:pPr>
  </w:style>
  <w:style w:type="paragraph" w:styleId="ac">
    <w:name w:val="Title"/>
    <w:qFormat/>
    <w:rsid w:val="00722890"/>
    <w:pPr>
      <w:keepLines/>
      <w:spacing w:after="120"/>
      <w:ind w:left="2520" w:right="720"/>
    </w:pPr>
    <w:rPr>
      <w:rFonts w:ascii="Book Antiqua" w:hAnsi="Book Antiqua"/>
      <w:sz w:val="48"/>
      <w:lang w:eastAsia="es-ES"/>
    </w:rPr>
  </w:style>
  <w:style w:type="paragraph" w:customStyle="1" w:styleId="tty132">
    <w:name w:val="tty132"/>
    <w:basedOn w:val="tty80"/>
    <w:rsid w:val="00722890"/>
    <w:rPr>
      <w:sz w:val="12"/>
    </w:rPr>
  </w:style>
  <w:style w:type="paragraph" w:customStyle="1" w:styleId="tty80">
    <w:name w:val="tty80"/>
    <w:basedOn w:val="a"/>
    <w:rsid w:val="00722890"/>
    <w:rPr>
      <w:rFonts w:ascii="Courier New" w:hAnsi="Courier New"/>
    </w:rPr>
  </w:style>
  <w:style w:type="paragraph" w:customStyle="1" w:styleId="hangingindent">
    <w:name w:val="hanging indent"/>
    <w:basedOn w:val="a0"/>
    <w:rsid w:val="00722890"/>
    <w:pPr>
      <w:keepLines/>
      <w:ind w:left="5400" w:hanging="2880"/>
    </w:pPr>
  </w:style>
  <w:style w:type="paragraph" w:customStyle="1" w:styleId="TableText">
    <w:name w:val="Table Text"/>
    <w:basedOn w:val="a"/>
    <w:rsid w:val="00722890"/>
    <w:pPr>
      <w:keepLines/>
    </w:pPr>
    <w:rPr>
      <w:sz w:val="16"/>
    </w:rPr>
  </w:style>
  <w:style w:type="paragraph" w:customStyle="1" w:styleId="NumberList">
    <w:name w:val="Number List"/>
    <w:basedOn w:val="a0"/>
    <w:rsid w:val="00722890"/>
    <w:pPr>
      <w:spacing w:before="60" w:after="60"/>
      <w:ind w:left="3240" w:hanging="360"/>
    </w:pPr>
  </w:style>
  <w:style w:type="paragraph" w:customStyle="1" w:styleId="HeadingBar">
    <w:name w:val="Heading Bar"/>
    <w:basedOn w:val="a"/>
    <w:next w:val="3"/>
    <w:rsid w:val="00722890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a0"/>
    <w:rsid w:val="00722890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tty80"/>
    <w:rsid w:val="00722890"/>
    <w:pPr>
      <w:ind w:right="-720"/>
    </w:pPr>
    <w:rPr>
      <w:sz w:val="8"/>
    </w:rPr>
  </w:style>
  <w:style w:type="paragraph" w:customStyle="1" w:styleId="TitleBar">
    <w:name w:val="Title Bar"/>
    <w:basedOn w:val="a"/>
    <w:rsid w:val="00722890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722890"/>
    <w:pPr>
      <w:ind w:left="2895"/>
    </w:pPr>
  </w:style>
  <w:style w:type="paragraph" w:customStyle="1" w:styleId="TOC1">
    <w:name w:val="TOC 标题1"/>
    <w:basedOn w:val="a"/>
    <w:rsid w:val="00722890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a2"/>
    <w:rsid w:val="00722890"/>
  </w:style>
  <w:style w:type="paragraph" w:customStyle="1" w:styleId="Legal">
    <w:name w:val="Legal"/>
    <w:basedOn w:val="a"/>
    <w:rsid w:val="00722890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rsid w:val="00722890"/>
    <w:rPr>
      <w:color w:val="0000FF"/>
    </w:rPr>
  </w:style>
  <w:style w:type="paragraph" w:customStyle="1" w:styleId="AIMNote">
    <w:name w:val="AIM Note"/>
    <w:basedOn w:val="a0"/>
    <w:rsid w:val="00722890"/>
    <w:pPr>
      <w:numPr>
        <w:ilvl w:val="2"/>
        <w:numId w:val="3"/>
      </w:num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right="5040"/>
    </w:pPr>
    <w:rPr>
      <w:vanish/>
    </w:rPr>
  </w:style>
  <w:style w:type="paragraph" w:customStyle="1" w:styleId="TableHeading">
    <w:name w:val="Table Heading"/>
    <w:basedOn w:val="TableText"/>
    <w:rsid w:val="00722890"/>
    <w:pPr>
      <w:spacing w:before="120" w:after="120"/>
    </w:pPr>
    <w:rPr>
      <w:b/>
    </w:rPr>
  </w:style>
  <w:style w:type="paragraph" w:styleId="ad">
    <w:name w:val="macro"/>
    <w:semiHidden/>
    <w:rsid w:val="0072289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eastAsia="es-ES"/>
    </w:rPr>
  </w:style>
  <w:style w:type="paragraph" w:styleId="41">
    <w:name w:val="toc 4"/>
    <w:basedOn w:val="a"/>
    <w:next w:val="a"/>
    <w:uiPriority w:val="39"/>
    <w:rsid w:val="00722890"/>
    <w:pPr>
      <w:tabs>
        <w:tab w:val="right" w:leader="dot" w:pos="10080"/>
      </w:tabs>
      <w:ind w:left="3240"/>
    </w:pPr>
    <w:rPr>
      <w:sz w:val="18"/>
    </w:rPr>
  </w:style>
  <w:style w:type="character" w:styleId="ae">
    <w:name w:val="page number"/>
    <w:basedOn w:val="a2"/>
    <w:rsid w:val="00722890"/>
  </w:style>
  <w:style w:type="paragraph" w:customStyle="1" w:styleId="RouteTitle">
    <w:name w:val="Route Title"/>
    <w:basedOn w:val="a"/>
    <w:rsid w:val="00722890"/>
    <w:pPr>
      <w:keepLines/>
      <w:spacing w:after="120"/>
      <w:ind w:left="2520" w:right="720"/>
    </w:pPr>
    <w:rPr>
      <w:sz w:val="36"/>
    </w:rPr>
  </w:style>
  <w:style w:type="paragraph" w:customStyle="1" w:styleId="Title-Major">
    <w:name w:val="Title-Major"/>
    <w:basedOn w:val="ac"/>
    <w:rsid w:val="00722890"/>
    <w:rPr>
      <w:smallCaps/>
    </w:rPr>
  </w:style>
  <w:style w:type="paragraph" w:customStyle="1" w:styleId="Note">
    <w:name w:val="Note"/>
    <w:basedOn w:val="a0"/>
    <w:rsid w:val="00722890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HelpNote">
    <w:name w:val="Help Note"/>
    <w:basedOn w:val="AIMNote"/>
    <w:rsid w:val="00722890"/>
    <w:pPr>
      <w:numPr>
        <w:ilvl w:val="0"/>
        <w:numId w:val="0"/>
      </w:numPr>
      <w:shd w:val="solid" w:color="00FF00" w:fill="auto"/>
      <w:ind w:left="1260" w:hanging="1260"/>
    </w:pPr>
  </w:style>
  <w:style w:type="paragraph" w:customStyle="1" w:styleId="scripts">
    <w:name w:val="scripts"/>
    <w:basedOn w:val="tty80"/>
    <w:rsid w:val="00722890"/>
    <w:pPr>
      <w:ind w:left="2880"/>
    </w:pPr>
    <w:rPr>
      <w:sz w:val="18"/>
    </w:rPr>
  </w:style>
  <w:style w:type="paragraph" w:customStyle="1" w:styleId="ICONHand">
    <w:name w:val="ICON Hand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11">
    <w:name w:val="标题1"/>
    <w:rsid w:val="00722890"/>
    <w:pPr>
      <w:keepLines/>
      <w:pBdr>
        <w:top w:val="single" w:sz="48" w:space="10" w:color="808080"/>
      </w:pBdr>
      <w:spacing w:before="120" w:after="120"/>
      <w:jc w:val="right"/>
    </w:pPr>
    <w:rPr>
      <w:rFonts w:ascii="Helvetica" w:hAnsi="Helvetica"/>
      <w:sz w:val="60"/>
      <w:lang w:eastAsia="es-ES"/>
    </w:rPr>
  </w:style>
  <w:style w:type="paragraph" w:customStyle="1" w:styleId="CoverLine">
    <w:name w:val="Cover Line"/>
    <w:basedOn w:val="a"/>
    <w:next w:val="af"/>
    <w:rsid w:val="00722890"/>
    <w:pPr>
      <w:pBdr>
        <w:top w:val="single" w:sz="24" w:space="1" w:color="auto"/>
      </w:pBdr>
    </w:pPr>
    <w:rPr>
      <w:rFonts w:ascii="Helvetica" w:hAnsi="Helvetica"/>
      <w:b/>
      <w:sz w:val="36"/>
    </w:rPr>
  </w:style>
  <w:style w:type="paragraph" w:styleId="af">
    <w:name w:val="Date"/>
    <w:basedOn w:val="a"/>
    <w:next w:val="1"/>
    <w:rsid w:val="00722890"/>
    <w:pPr>
      <w:spacing w:after="480"/>
    </w:pPr>
    <w:rPr>
      <w:rFonts w:ascii="Helvetica" w:hAnsi="Helvetica"/>
      <w:sz w:val="32"/>
    </w:rPr>
  </w:style>
  <w:style w:type="paragraph" w:customStyle="1" w:styleId="ModuleTitle">
    <w:name w:val="Module Title"/>
    <w:basedOn w:val="a"/>
    <w:next w:val="ModuleSub-title"/>
    <w:rsid w:val="00722890"/>
    <w:pPr>
      <w:spacing w:before="1200" w:after="1200"/>
      <w:jc w:val="right"/>
    </w:pPr>
    <w:rPr>
      <w:rFonts w:ascii="Helvetica" w:hAnsi="Helvetica"/>
      <w:sz w:val="52"/>
    </w:rPr>
  </w:style>
  <w:style w:type="paragraph" w:customStyle="1" w:styleId="ModuleSub-title">
    <w:name w:val="Module Sub-title"/>
    <w:basedOn w:val="a"/>
    <w:next w:val="2"/>
    <w:rsid w:val="00722890"/>
    <w:pPr>
      <w:jc w:val="center"/>
    </w:pPr>
    <w:rPr>
      <w:rFonts w:ascii="Helvetica" w:hAnsi="Helvetica"/>
      <w:sz w:val="36"/>
    </w:rPr>
  </w:style>
  <w:style w:type="paragraph" w:customStyle="1" w:styleId="BulletShade">
    <w:name w:val="Bullet Shade"/>
    <w:basedOn w:val="Bullet"/>
    <w:rsid w:val="00722890"/>
    <w:pPr>
      <w:shd w:val="pct10" w:color="auto" w:fill="auto"/>
      <w:spacing w:before="240" w:after="0"/>
      <w:ind w:left="720" w:hanging="720"/>
    </w:pPr>
    <w:rPr>
      <w:rFonts w:ascii="Helvetica" w:hAnsi="Helvetica"/>
      <w:sz w:val="36"/>
    </w:rPr>
  </w:style>
  <w:style w:type="paragraph" w:customStyle="1" w:styleId="Sub-Bullet">
    <w:name w:val="Sub-Bullet"/>
    <w:basedOn w:val="a"/>
    <w:rsid w:val="00722890"/>
    <w:pPr>
      <w:keepLines/>
      <w:spacing w:before="240"/>
      <w:ind w:left="1440" w:hanging="720"/>
    </w:pPr>
    <w:rPr>
      <w:rFonts w:ascii="Helvetica" w:hAnsi="Helvetica"/>
      <w:b/>
      <w:sz w:val="32"/>
    </w:rPr>
  </w:style>
  <w:style w:type="paragraph" w:customStyle="1" w:styleId="Definition">
    <w:name w:val="Definition"/>
    <w:basedOn w:val="a"/>
    <w:rsid w:val="00722890"/>
    <w:pPr>
      <w:keepLines/>
      <w:spacing w:before="480"/>
      <w:ind w:left="2880" w:hanging="2880"/>
    </w:pPr>
    <w:rPr>
      <w:rFonts w:ascii="Helvetica" w:hAnsi="Helvetica"/>
      <w:sz w:val="36"/>
    </w:rPr>
  </w:style>
  <w:style w:type="paragraph" w:customStyle="1" w:styleId="ClassTitle">
    <w:name w:val="Class Title"/>
    <w:basedOn w:val="1"/>
    <w:next w:val="ModuleSub-title"/>
    <w:rsid w:val="00722890"/>
    <w:pPr>
      <w:keepNext w:val="0"/>
      <w:tabs>
        <w:tab w:val="clear" w:pos="2520"/>
      </w:tabs>
      <w:spacing w:before="1440" w:after="1440"/>
      <w:ind w:left="2880"/>
      <w:jc w:val="right"/>
    </w:pPr>
    <w:rPr>
      <w:rFonts w:ascii="Helvetica" w:hAnsi="Helvetica"/>
      <w:b/>
      <w:sz w:val="48"/>
    </w:rPr>
  </w:style>
  <w:style w:type="paragraph" w:customStyle="1" w:styleId="header2">
    <w:name w:val="header 2"/>
    <w:basedOn w:val="2"/>
    <w:rsid w:val="00722890"/>
    <w:pPr>
      <w:keepNext w:val="0"/>
      <w:keepLines w:val="0"/>
      <w:pBdr>
        <w:top w:val="none" w:sz="0" w:space="0" w:color="auto"/>
      </w:pBdr>
      <w:spacing w:before="0" w:after="0" w:line="240" w:lineRule="atLeast"/>
      <w:jc w:val="center"/>
    </w:pPr>
    <w:rPr>
      <w:rFonts w:ascii="Helvetica" w:hAnsi="Helvetica"/>
      <w:sz w:val="36"/>
    </w:rPr>
  </w:style>
  <w:style w:type="paragraph" w:customStyle="1" w:styleId="ChapterIntro">
    <w:name w:val="Chapter Intro"/>
    <w:basedOn w:val="a0"/>
    <w:rsid w:val="00722890"/>
    <w:pPr>
      <w:ind w:left="0" w:right="1800"/>
    </w:pPr>
  </w:style>
  <w:style w:type="paragraph" w:customStyle="1" w:styleId="ICONLightBulb">
    <w:name w:val="ICON LightBulb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Document">
    <w:name w:val="ICON Document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Form">
    <w:name w:val="ICON Form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WarningSign1">
    <w:name w:val="ICON WarningSign1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Report">
    <w:name w:val="ICON Report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PICArrow">
    <w:name w:val="PIC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MgmtandControl">
    <w:name w:val="PIC Mgmt and Control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DownArrow">
    <w:name w:val="BMP Down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UpArrow">
    <w:name w:val="BMP Up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DownArrow1">
    <w:name w:val="BMP Down Arrow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UpArrow1">
    <w:name w:val="BMP Up Arrow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Document1">
    <w:name w:val="ICON Document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Report1">
    <w:name w:val="ICON Report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">
    <w:name w:val="ICON WarningSign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2">
    <w:name w:val="ICON WarningSign2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3">
    <w:name w:val="ICON WarningSign3"/>
    <w:rsid w:val="00722890"/>
    <w:pPr>
      <w:keepLines/>
    </w:pPr>
    <w:rPr>
      <w:rFonts w:ascii="Book Antiqua" w:hAnsi="Book Antiqua"/>
      <w:sz w:val="16"/>
      <w:lang w:eastAsia="es-ES"/>
    </w:rPr>
  </w:style>
  <w:style w:type="paragraph" w:customStyle="1" w:styleId="Sub-topic">
    <w:name w:val="Sub-topic"/>
    <w:basedOn w:val="a"/>
    <w:rsid w:val="00722890"/>
    <w:pPr>
      <w:ind w:left="720"/>
    </w:pPr>
    <w:rPr>
      <w:sz w:val="24"/>
    </w:rPr>
  </w:style>
  <w:style w:type="paragraph" w:customStyle="1" w:styleId="BMPCopyrightNotice">
    <w:name w:val="BMP Copyright Notice"/>
    <w:rsid w:val="00722890"/>
    <w:rPr>
      <w:rFonts w:ascii="Book Antiqua" w:hAnsi="Book Antiqua"/>
      <w:lang w:eastAsia="es-ES"/>
    </w:rPr>
  </w:style>
  <w:style w:type="paragraph" w:customStyle="1" w:styleId="PICOracleServices">
    <w:name w:val="PIC Oracle Services"/>
    <w:rsid w:val="00722890"/>
    <w:rPr>
      <w:rFonts w:ascii="Times New Roman" w:hAnsi="Times New Roman"/>
      <w:lang w:eastAsia="es-ES"/>
    </w:rPr>
  </w:style>
  <w:style w:type="paragraph" w:customStyle="1" w:styleId="PICOracleLogo">
    <w:name w:val="PIC Oracle Logo"/>
    <w:rsid w:val="00722890"/>
    <w:rPr>
      <w:rFonts w:ascii="Book Antiqua" w:hAnsi="Book Antiqua"/>
      <w:lang w:eastAsia="es-ES"/>
    </w:rPr>
  </w:style>
  <w:style w:type="paragraph" w:customStyle="1" w:styleId="PICCopyrightNotice">
    <w:name w:val="PIC Copyright Notice"/>
    <w:rsid w:val="00722890"/>
    <w:rPr>
      <w:rFonts w:ascii="Times New Roman" w:hAnsi="Times New Roman"/>
      <w:lang w:eastAsia="es-ES"/>
    </w:rPr>
  </w:style>
  <w:style w:type="paragraph" w:customStyle="1" w:styleId="Heading3">
    <w:name w:val="Heading3"/>
    <w:basedOn w:val="a"/>
    <w:rsid w:val="00722890"/>
    <w:rPr>
      <w:rFonts w:ascii="Times" w:hAnsi="Times"/>
      <w:noProof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ICAACopyright">
    <w:name w:val="PIC AACopyright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Welcome">
    <w:name w:val="PIC AAWelcome"/>
    <w:rsid w:val="00722890"/>
    <w:rPr>
      <w:rFonts w:ascii="Book Antiqua" w:hAnsi="Book Antiqua"/>
      <w:lang w:eastAsia="es-ES"/>
    </w:rPr>
  </w:style>
  <w:style w:type="paragraph" w:customStyle="1" w:styleId="PICAACompass">
    <w:name w:val="PIC AACompass"/>
    <w:rsid w:val="00722890"/>
    <w:rPr>
      <w:rFonts w:ascii="Times New Roman" w:hAnsi="Times New Roman"/>
      <w:lang w:eastAsia="es-ES"/>
    </w:rPr>
  </w:style>
  <w:style w:type="paragraph" w:customStyle="1" w:styleId="PICAAWelcome1">
    <w:name w:val="PIC AAWelcome1"/>
    <w:rsid w:val="00722890"/>
    <w:rPr>
      <w:rFonts w:ascii="Book Antiqua" w:hAnsi="Book Antiqua"/>
      <w:lang w:eastAsia="es-ES"/>
    </w:rPr>
  </w:style>
  <w:style w:type="paragraph" w:customStyle="1" w:styleId="PICAAWelcome2">
    <w:name w:val="PIC AAWelcome2"/>
    <w:rsid w:val="00722890"/>
    <w:rPr>
      <w:rFonts w:ascii="Book Antiqua" w:hAnsi="Book Antiqua"/>
      <w:lang w:eastAsia="es-ES"/>
    </w:rPr>
  </w:style>
  <w:style w:type="paragraph" w:customStyle="1" w:styleId="PICAAWelcome3">
    <w:name w:val="PIC AAWelcome3"/>
    <w:rsid w:val="00722890"/>
    <w:rPr>
      <w:rFonts w:ascii="Book Antiqua" w:hAnsi="Book Antiqua"/>
      <w:lang w:eastAsia="es-ES"/>
    </w:rPr>
  </w:style>
  <w:style w:type="paragraph" w:customStyle="1" w:styleId="PICAACompass1">
    <w:name w:val="PIC AACompass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2">
    <w:name w:val="PIC AACompass2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3">
    <w:name w:val="PIC AACompass3"/>
    <w:rsid w:val="00722890"/>
    <w:rPr>
      <w:rFonts w:ascii="Book Antiqua" w:hAnsi="Book Antiqua"/>
      <w:lang w:eastAsia="es-ES"/>
    </w:rPr>
  </w:style>
  <w:style w:type="paragraph" w:customStyle="1" w:styleId="PICAACompass4">
    <w:name w:val="PIC AACompass4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5">
    <w:name w:val="PIC AACompass5"/>
    <w:rsid w:val="00722890"/>
    <w:rPr>
      <w:rFonts w:ascii="Times New Roman" w:hAnsi="Times New Roman"/>
      <w:lang w:eastAsia="es-ES"/>
    </w:rPr>
  </w:style>
  <w:style w:type="paragraph" w:customStyle="1" w:styleId="PICAACompass6">
    <w:name w:val="PIC AACompass6"/>
    <w:rsid w:val="00722890"/>
    <w:rPr>
      <w:rFonts w:ascii="Times New Roman" w:hAnsi="Times New Roman"/>
      <w:lang w:eastAsia="es-ES"/>
    </w:rPr>
  </w:style>
  <w:style w:type="paragraph" w:customStyle="1" w:styleId="pp">
    <w:name w:val="pp"/>
    <w:basedOn w:val="a"/>
    <w:rsid w:val="00722890"/>
    <w:pPr>
      <w:spacing w:before="240"/>
    </w:pPr>
    <w:rPr>
      <w:rFonts w:ascii="Arial" w:hAnsi="Arial"/>
    </w:rPr>
  </w:style>
  <w:style w:type="paragraph" w:styleId="af0">
    <w:name w:val="caption"/>
    <w:basedOn w:val="a"/>
    <w:next w:val="a"/>
    <w:qFormat/>
    <w:rsid w:val="00722890"/>
    <w:pPr>
      <w:spacing w:before="120" w:after="120"/>
    </w:pPr>
    <w:rPr>
      <w:b/>
    </w:rPr>
  </w:style>
  <w:style w:type="paragraph" w:styleId="af1">
    <w:name w:val="Body Text Indent"/>
    <w:basedOn w:val="a"/>
    <w:rsid w:val="00722890"/>
    <w:pPr>
      <w:spacing w:after="120"/>
      <w:ind w:left="360"/>
    </w:pPr>
  </w:style>
  <w:style w:type="paragraph" w:customStyle="1" w:styleId="Input">
    <w:name w:val="Input"/>
    <w:basedOn w:val="a"/>
    <w:rsid w:val="00722890"/>
    <w:pPr>
      <w:ind w:left="270" w:hanging="270"/>
    </w:pPr>
    <w:rPr>
      <w:rFonts w:ascii="Times New Roman" w:hAnsi="Times New Roman"/>
      <w:color w:val="FF0000"/>
    </w:rPr>
  </w:style>
  <w:style w:type="paragraph" w:customStyle="1" w:styleId="HeadingB">
    <w:name w:val="Heading B"/>
    <w:basedOn w:val="3"/>
    <w:rsid w:val="00722890"/>
  </w:style>
  <w:style w:type="paragraph" w:styleId="af2">
    <w:name w:val="Document Map"/>
    <w:basedOn w:val="a"/>
    <w:semiHidden/>
    <w:rsid w:val="00722890"/>
    <w:pPr>
      <w:shd w:val="clear" w:color="auto" w:fill="000080"/>
    </w:pPr>
    <w:rPr>
      <w:rFonts w:ascii="Tahoma" w:hAnsi="Tahoma"/>
    </w:rPr>
  </w:style>
  <w:style w:type="character" w:styleId="af3">
    <w:name w:val="Hyperlink"/>
    <w:uiPriority w:val="99"/>
    <w:rsid w:val="00722890"/>
    <w:rPr>
      <w:color w:val="0000FF"/>
      <w:u w:val="single"/>
    </w:rPr>
  </w:style>
  <w:style w:type="character" w:styleId="af4">
    <w:name w:val="FollowedHyperlink"/>
    <w:rsid w:val="00722890"/>
    <w:rPr>
      <w:color w:val="800080"/>
      <w:u w:val="single"/>
    </w:rPr>
  </w:style>
  <w:style w:type="paragraph" w:customStyle="1" w:styleId="Blockquote">
    <w:name w:val="Blockquote"/>
    <w:basedOn w:val="a"/>
    <w:rsid w:val="00722890"/>
    <w:pPr>
      <w:spacing w:before="100" w:after="100"/>
      <w:ind w:left="360" w:right="360"/>
    </w:pPr>
    <w:rPr>
      <w:rFonts w:ascii="Times New Roman" w:hAnsi="Times New Roman"/>
      <w:snapToGrid w:val="0"/>
      <w:sz w:val="24"/>
      <w:lang w:eastAsia="en-US"/>
    </w:rPr>
  </w:style>
  <w:style w:type="paragraph" w:customStyle="1" w:styleId="TextoindependienteArial">
    <w:name w:val="Texto independiente + Arial"/>
    <w:basedOn w:val="a0"/>
    <w:rsid w:val="00722890"/>
    <w:pPr>
      <w:tabs>
        <w:tab w:val="num" w:pos="1440"/>
      </w:tabs>
      <w:ind w:left="1440" w:hanging="360"/>
    </w:pPr>
    <w:rPr>
      <w:rFonts w:ascii="Arial" w:hAnsi="Arial"/>
      <w:snapToGrid w:val="0"/>
    </w:rPr>
  </w:style>
  <w:style w:type="paragraph" w:customStyle="1" w:styleId="TextoindependienteArialIzquierda444cm">
    <w:name w:val="Texto independiente + Arial + Izquierda:  4.44 cm"/>
    <w:aliases w:val="Primera línea:   cm"/>
    <w:basedOn w:val="TextoindependienteArial"/>
    <w:rsid w:val="00722890"/>
    <w:pPr>
      <w:tabs>
        <w:tab w:val="clear" w:pos="1440"/>
      </w:tabs>
      <w:ind w:left="2520" w:firstLine="0"/>
    </w:pPr>
  </w:style>
  <w:style w:type="paragraph" w:styleId="21">
    <w:name w:val="List Bullet 2"/>
    <w:basedOn w:val="a"/>
    <w:autoRedefine/>
    <w:rsid w:val="00722890"/>
    <w:pPr>
      <w:tabs>
        <w:tab w:val="num" w:pos="643"/>
      </w:tabs>
      <w:ind w:left="643" w:hanging="360"/>
    </w:pPr>
  </w:style>
  <w:style w:type="paragraph" w:styleId="af5">
    <w:name w:val="Normal (Web)"/>
    <w:basedOn w:val="a"/>
    <w:uiPriority w:val="99"/>
    <w:rsid w:val="00722890"/>
    <w:pPr>
      <w:spacing w:before="100" w:after="100"/>
    </w:pPr>
    <w:rPr>
      <w:rFonts w:ascii="Times New Roman" w:hAnsi="Times New Roman"/>
      <w:color w:val="000000"/>
      <w:sz w:val="24"/>
      <w:lang w:val="es-MX"/>
    </w:rPr>
  </w:style>
  <w:style w:type="character" w:customStyle="1" w:styleId="Textoindependiente">
    <w:name w:val="Texto independiente"/>
    <w:aliases w:val="Texto independiente Car Car Car Car1,Texto independiente C... Car Car Car"/>
    <w:rsid w:val="00722890"/>
    <w:rPr>
      <w:rFonts w:ascii="Book Antiqua" w:hAnsi="Book Antiqua"/>
      <w:noProof w:val="0"/>
      <w:lang w:val="en-US" w:eastAsia="es-MX" w:bidi="ar-SA"/>
    </w:rPr>
  </w:style>
  <w:style w:type="character" w:customStyle="1" w:styleId="NumberListArialCarCar">
    <w:name w:val="Number List + Arial Car Car"/>
    <w:rsid w:val="00722890"/>
    <w:rPr>
      <w:rFonts w:ascii="Arial" w:hAnsi="Arial"/>
      <w:noProof w:val="0"/>
      <w:snapToGrid w:val="0"/>
      <w:lang w:val="en-US" w:eastAsia="es-MX" w:bidi="ar-SA"/>
    </w:rPr>
  </w:style>
  <w:style w:type="paragraph" w:customStyle="1" w:styleId="NumberListArialCar">
    <w:name w:val="Number List + Arial Car"/>
    <w:basedOn w:val="a0"/>
    <w:rsid w:val="00722890"/>
    <w:rPr>
      <w:rFonts w:ascii="Arial" w:hAnsi="Arial"/>
      <w:snapToGrid w:val="0"/>
    </w:rPr>
  </w:style>
  <w:style w:type="character" w:customStyle="1" w:styleId="taskheader">
    <w:name w:val="taskheader"/>
    <w:basedOn w:val="a2"/>
    <w:rsid w:val="00236E5D"/>
  </w:style>
  <w:style w:type="paragraph" w:styleId="af6">
    <w:name w:val="Balloon Text"/>
    <w:basedOn w:val="a"/>
    <w:semiHidden/>
    <w:rsid w:val="009C20B9"/>
    <w:rPr>
      <w:sz w:val="18"/>
      <w:szCs w:val="18"/>
    </w:rPr>
  </w:style>
  <w:style w:type="character" w:customStyle="1" w:styleId="40">
    <w:name w:val="标题 4 字符"/>
    <w:link w:val="4"/>
    <w:rsid w:val="00AD33A4"/>
    <w:rPr>
      <w:rFonts w:ascii="Book Antiqua" w:hAnsi="Book Antiqua"/>
      <w:b/>
      <w:lang w:eastAsia="es-ES"/>
    </w:rPr>
  </w:style>
  <w:style w:type="character" w:customStyle="1" w:styleId="a5">
    <w:name w:val="正文文本 字符"/>
    <w:aliases w:val="Texto independiente Car Car Car Car 字符,Texto independiente C... Car Car 字符,body text1 字符,body text2 字符,body text3 字符,bt 字符,contents 字符,body 字符,正文文字 字符,body text 字符,?y????? 字符,?y????×? 字符,?y?????¡Á? 字符,?y??? 字符,???? 字符,建议书标准 字符,?y???????¨ 字符"/>
    <w:link w:val="a0"/>
    <w:rsid w:val="00AD33A4"/>
    <w:rPr>
      <w:rFonts w:ascii="Book Antiqua" w:hAnsi="Book Antiqua"/>
      <w:lang w:eastAsia="es-ES"/>
    </w:rPr>
  </w:style>
  <w:style w:type="character" w:styleId="af7">
    <w:name w:val="annotation reference"/>
    <w:uiPriority w:val="99"/>
    <w:rsid w:val="00812165"/>
    <w:rPr>
      <w:sz w:val="21"/>
      <w:szCs w:val="21"/>
    </w:rPr>
  </w:style>
  <w:style w:type="paragraph" w:styleId="af8">
    <w:name w:val="annotation text"/>
    <w:basedOn w:val="a"/>
    <w:link w:val="af9"/>
    <w:uiPriority w:val="99"/>
    <w:rsid w:val="00812165"/>
  </w:style>
  <w:style w:type="character" w:customStyle="1" w:styleId="af9">
    <w:name w:val="批注文字 字符"/>
    <w:link w:val="af8"/>
    <w:uiPriority w:val="99"/>
    <w:rsid w:val="00812165"/>
    <w:rPr>
      <w:rFonts w:ascii="Book Antiqua" w:hAnsi="Book Antiqua"/>
      <w:lang w:eastAsia="es-ES"/>
    </w:rPr>
  </w:style>
  <w:style w:type="paragraph" w:styleId="afa">
    <w:name w:val="annotation subject"/>
    <w:basedOn w:val="af8"/>
    <w:next w:val="af8"/>
    <w:link w:val="afb"/>
    <w:rsid w:val="00AF00C9"/>
    <w:rPr>
      <w:b/>
      <w:bCs/>
    </w:rPr>
  </w:style>
  <w:style w:type="character" w:customStyle="1" w:styleId="afb">
    <w:name w:val="批注主题 字符"/>
    <w:link w:val="afa"/>
    <w:rsid w:val="00AF00C9"/>
    <w:rPr>
      <w:rFonts w:ascii="Book Antiqua" w:hAnsi="Book Antiqua"/>
      <w:b/>
      <w:bCs/>
      <w:lang w:eastAsia="es-ES"/>
    </w:rPr>
  </w:style>
  <w:style w:type="character" w:customStyle="1" w:styleId="a9">
    <w:name w:val="页眉 字符"/>
    <w:aliases w:val="Cap_副标题 字符,hdr 字符,Cover Page 字符,page-header 字符,ph 字符"/>
    <w:link w:val="a8"/>
    <w:uiPriority w:val="99"/>
    <w:rsid w:val="00855E58"/>
    <w:rPr>
      <w:rFonts w:ascii="Book Antiqua" w:hAnsi="Book Antiqua"/>
      <w:sz w:val="16"/>
      <w:lang w:eastAsia="es-ES"/>
    </w:rPr>
  </w:style>
  <w:style w:type="character" w:customStyle="1" w:styleId="a7">
    <w:name w:val="页脚 字符"/>
    <w:aliases w:val="Footer1 字符"/>
    <w:link w:val="a6"/>
    <w:uiPriority w:val="99"/>
    <w:rsid w:val="00855E58"/>
    <w:rPr>
      <w:rFonts w:ascii="Book Antiqua" w:hAnsi="Book Antiqua"/>
      <w:sz w:val="16"/>
      <w:lang w:eastAsia="es-ES"/>
    </w:rPr>
  </w:style>
  <w:style w:type="character" w:customStyle="1" w:styleId="30">
    <w:name w:val="标题 3 字符"/>
    <w:aliases w:val="Heading 3 - old 字符,heading 3 字符"/>
    <w:basedOn w:val="a2"/>
    <w:link w:val="3"/>
    <w:rsid w:val="00A466DF"/>
    <w:rPr>
      <w:rFonts w:ascii="Book Antiqua" w:hAnsi="Book Antiqua"/>
      <w:b/>
      <w:sz w:val="24"/>
      <w:lang w:eastAsia="es-ES"/>
    </w:rPr>
  </w:style>
  <w:style w:type="table" w:styleId="afc">
    <w:name w:val="Table Grid"/>
    <w:basedOn w:val="a3"/>
    <w:rsid w:val="00E53D19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List Paragraph"/>
    <w:basedOn w:val="a"/>
    <w:link w:val="afe"/>
    <w:uiPriority w:val="34"/>
    <w:qFormat/>
    <w:rsid w:val="00B6002C"/>
    <w:pPr>
      <w:widowControl w:val="0"/>
      <w:ind w:firstLineChars="200" w:firstLine="420"/>
      <w:jc w:val="both"/>
    </w:pPr>
    <w:rPr>
      <w:rFonts w:ascii="Times New Roman" w:hAnsi="Times New Roman"/>
      <w:kern w:val="2"/>
      <w:sz w:val="21"/>
      <w:szCs w:val="24"/>
      <w:lang w:eastAsia="zh-CN"/>
    </w:rPr>
  </w:style>
  <w:style w:type="paragraph" w:customStyle="1" w:styleId="text">
    <w:name w:val="text"/>
    <w:basedOn w:val="a"/>
    <w:link w:val="textChar"/>
    <w:rsid w:val="00B6002C"/>
    <w:pPr>
      <w:widowControl w:val="0"/>
      <w:ind w:firstLineChars="200" w:firstLine="200"/>
      <w:jc w:val="both"/>
    </w:pPr>
    <w:rPr>
      <w:rFonts w:ascii="Arial" w:hAnsi="Arial"/>
      <w:kern w:val="2"/>
      <w:lang w:eastAsia="zh-CN"/>
    </w:rPr>
  </w:style>
  <w:style w:type="character" w:customStyle="1" w:styleId="textChar">
    <w:name w:val="text Char"/>
    <w:link w:val="text"/>
    <w:rsid w:val="00B6002C"/>
    <w:rPr>
      <w:rFonts w:ascii="Arial" w:hAnsi="Arial"/>
      <w:kern w:val="2"/>
    </w:rPr>
  </w:style>
  <w:style w:type="character" w:customStyle="1" w:styleId="afe">
    <w:name w:val="列出段落 字符"/>
    <w:basedOn w:val="a2"/>
    <w:link w:val="afd"/>
    <w:uiPriority w:val="34"/>
    <w:rsid w:val="00260055"/>
    <w:rPr>
      <w:rFonts w:ascii="Times New Roman" w:hAnsi="Times New Roman"/>
      <w:kern w:val="2"/>
      <w:sz w:val="21"/>
      <w:szCs w:val="24"/>
    </w:rPr>
  </w:style>
  <w:style w:type="table" w:customStyle="1" w:styleId="12">
    <w:name w:val="网格型1"/>
    <w:basedOn w:val="a3"/>
    <w:next w:val="afc"/>
    <w:rsid w:val="00F4535D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D389D"/>
    <w:pPr>
      <w:tabs>
        <w:tab w:val="clear" w:pos="2520"/>
      </w:tabs>
      <w:spacing w:before="340" w:after="330" w:line="578" w:lineRule="auto"/>
      <w:ind w:right="0"/>
      <w:outlineLvl w:val="9"/>
    </w:pPr>
    <w:rPr>
      <w:b/>
      <w:bCs/>
      <w:kern w:val="44"/>
      <w:sz w:val="44"/>
      <w:szCs w:val="44"/>
    </w:rPr>
  </w:style>
  <w:style w:type="paragraph" w:customStyle="1" w:styleId="Style3Right017">
    <w:name w:val="Style 样式 标题 3 + 黑体 + Right:  0.17&quot;"/>
    <w:basedOn w:val="a"/>
    <w:rsid w:val="007D389D"/>
    <w:pPr>
      <w:keepNext/>
      <w:spacing w:before="120" w:after="60" w:line="312" w:lineRule="auto"/>
      <w:ind w:left="720" w:right="245" w:hanging="2160"/>
      <w:outlineLvl w:val="2"/>
    </w:pPr>
    <w:rPr>
      <w:rFonts w:ascii="Arial" w:eastAsia="黑体" w:hAnsi="Arial"/>
      <w:sz w:val="28"/>
      <w:lang w:eastAsia="zh-CN"/>
    </w:rPr>
  </w:style>
  <w:style w:type="paragraph" w:customStyle="1" w:styleId="aff">
    <w:name w:val="首页项目名称"/>
    <w:basedOn w:val="a"/>
    <w:next w:val="aff0"/>
    <w:rsid w:val="00472620"/>
    <w:pPr>
      <w:widowControl w:val="0"/>
      <w:spacing w:line="312" w:lineRule="atLeast"/>
      <w:jc w:val="center"/>
    </w:pPr>
    <w:rPr>
      <w:rFonts w:ascii="Arial" w:hAnsi="Arial" w:cs="宋体"/>
      <w:b/>
      <w:bCs/>
      <w:kern w:val="2"/>
      <w:sz w:val="52"/>
      <w:lang w:eastAsia="zh-CN"/>
    </w:rPr>
  </w:style>
  <w:style w:type="paragraph" w:styleId="aff0">
    <w:name w:val="Body Text First Indent"/>
    <w:basedOn w:val="a0"/>
    <w:link w:val="aff1"/>
    <w:rsid w:val="00472620"/>
    <w:pPr>
      <w:spacing w:before="0"/>
      <w:ind w:left="0" w:firstLineChars="100" w:firstLine="420"/>
    </w:pPr>
  </w:style>
  <w:style w:type="character" w:customStyle="1" w:styleId="aff1">
    <w:name w:val="正文首行缩进 字符"/>
    <w:basedOn w:val="a5"/>
    <w:link w:val="aff0"/>
    <w:rsid w:val="00472620"/>
    <w:rPr>
      <w:rFonts w:ascii="Book Antiqua" w:hAnsi="Book Antiqua"/>
      <w:lang w:eastAsia="es-ES"/>
    </w:rPr>
  </w:style>
  <w:style w:type="paragraph" w:styleId="60">
    <w:name w:val="toc 6"/>
    <w:basedOn w:val="a"/>
    <w:next w:val="a"/>
    <w:autoRedefine/>
    <w:uiPriority w:val="39"/>
    <w:unhideWhenUsed/>
    <w:rsid w:val="008F3112"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70">
    <w:name w:val="toc 7"/>
    <w:basedOn w:val="a"/>
    <w:next w:val="a"/>
    <w:autoRedefine/>
    <w:uiPriority w:val="39"/>
    <w:unhideWhenUsed/>
    <w:rsid w:val="008F3112"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80">
    <w:name w:val="toc 8"/>
    <w:basedOn w:val="a"/>
    <w:next w:val="a"/>
    <w:autoRedefine/>
    <w:uiPriority w:val="39"/>
    <w:unhideWhenUsed/>
    <w:rsid w:val="008F3112"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90">
    <w:name w:val="toc 9"/>
    <w:basedOn w:val="a"/>
    <w:next w:val="a"/>
    <w:autoRedefine/>
    <w:uiPriority w:val="39"/>
    <w:unhideWhenUsed/>
    <w:rsid w:val="008F3112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0285">
          <w:marLeft w:val="0"/>
          <w:marRight w:val="0"/>
          <w:marTop w:val="0"/>
          <w:marBottom w:val="0"/>
          <w:divBdr>
            <w:top w:val="none" w:sz="0" w:space="2" w:color="auto"/>
            <w:left w:val="none" w:sz="0" w:space="2" w:color="auto"/>
            <w:bottom w:val="none" w:sz="0" w:space="2" w:color="auto"/>
            <w:right w:val="none" w:sz="0" w:space="2" w:color="auto"/>
          </w:divBdr>
        </w:div>
        <w:div w:id="170173401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281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7423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6623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001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8987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052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15951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3136">
          <w:marLeft w:val="0"/>
          <w:marRight w:val="0"/>
          <w:marTop w:val="0"/>
          <w:marBottom w:val="0"/>
          <w:divBdr>
            <w:top w:val="none" w:sz="0" w:space="8" w:color="auto"/>
            <w:left w:val="none" w:sz="0" w:space="8" w:color="auto"/>
            <w:bottom w:val="none" w:sz="0" w:space="8" w:color="auto"/>
            <w:right w:val="none" w:sz="0" w:space="8" w:color="auto"/>
          </w:divBdr>
        </w:div>
      </w:divsChild>
    </w:div>
    <w:div w:id="16530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2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header" Target="header3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eader" Target="header4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ersonal\MYDOCU~1\OM2\Projects\Elma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A46E7-DA20-4A89-907C-6B835D72A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Elma</Template>
  <TotalTime>410</TotalTime>
  <Pages>42</Pages>
  <Words>2374</Words>
  <Characters>13536</Characters>
  <Application>Microsoft Office Word</Application>
  <DocSecurity>0</DocSecurity>
  <Lines>112</Lines>
  <Paragraphs>31</Paragraphs>
  <ScaleCrop>false</ScaleCrop>
  <Company>Oracle Corp</Company>
  <LinksUpToDate>false</LinksUpToDate>
  <CharactersWithSpaces>15879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用户操作手册</dc:title>
  <dc:subject>用户操作手册</dc:subject>
  <dc:creator>刘世界</dc:creator>
  <cp:keywords>User Manual</cp:keywords>
  <dc:description>Copyright © 2013, HAND Corporation.  All rights reserved.</dc:description>
  <cp:lastModifiedBy>Eva Li</cp:lastModifiedBy>
  <cp:revision>6</cp:revision>
  <cp:lastPrinted>2007-07-17T07:04:00Z</cp:lastPrinted>
  <dcterms:created xsi:type="dcterms:W3CDTF">2021-10-26T02:28:00Z</dcterms:created>
  <dcterms:modified xsi:type="dcterms:W3CDTF">2021-10-26T09:18:00Z</dcterms:modified>
  <cp:category>UG</cp:category>
  <cp:contentStatus>Approved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ate">
    <vt:filetime>2015-12-15T16:00:00Z</vt:filetime>
  </property>
  <property fmtid="{D5CDD505-2E9C-101B-9397-08002B2CF9AE}" pid="3" name="UpdateDate">
    <vt:filetime>2015-12-15T16:00:00Z</vt:filetime>
  </property>
  <property fmtid="{D5CDD505-2E9C-101B-9397-08002B2CF9AE}" pid="4" name="Version">
    <vt:lpwstr>1.0</vt:lpwstr>
  </property>
</Properties>
</file>