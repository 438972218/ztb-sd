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72100330"/>
    <w:bookmarkEnd w:id="0"/>
    <w:p w14:paraId="76AC3820" w14:textId="781D737E" w:rsidR="00E53D19" w:rsidRPr="00477D2D" w:rsidRDefault="0045165E" w:rsidP="00E53D19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 w:rsidRPr="00477D2D">
        <w:rPr>
          <w:rFonts w:ascii="微软雅黑" w:eastAsia="微软雅黑" w:hAnsi="微软雅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E49CEA" wp14:editId="00724A42">
                <wp:simplePos x="0" y="0"/>
                <wp:positionH relativeFrom="column">
                  <wp:posOffset>-57150</wp:posOffset>
                </wp:positionH>
                <wp:positionV relativeFrom="paragraph">
                  <wp:posOffset>95250</wp:posOffset>
                </wp:positionV>
                <wp:extent cx="6305550" cy="84963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849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C1D4EAC" id="矩形 3" o:spid="_x0000_s1026" style="position:absolute;left:0;text-align:left;margin-left:-4.5pt;margin-top:7.5pt;width:496.5pt;height:6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" filled="f" strokecolor="#1f497d [3215]" strokeweight="2pt"/>
            </w:pict>
          </mc:Fallback>
        </mc:AlternateContent>
      </w:r>
    </w:p>
    <w:p w14:paraId="42524AAA" w14:textId="77777777" w:rsidR="00E53D19" w:rsidRPr="00477D2D" w:rsidRDefault="00E53D19" w:rsidP="00E53D19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</w:p>
    <w:p w14:paraId="646E96B3" w14:textId="17C977AD" w:rsidR="007D389D" w:rsidRPr="00477D2D" w:rsidRDefault="007D389D" w:rsidP="007D389D">
      <w:pPr>
        <w:spacing w:before="48" w:after="48"/>
        <w:textAlignment w:val="center"/>
        <w:rPr>
          <w:rFonts w:ascii="微软雅黑" w:eastAsia="微软雅黑" w:hAnsi="微软雅黑"/>
          <w:b/>
        </w:rPr>
      </w:pPr>
      <w:bookmarkStart w:id="1" w:name="_Hlt530894979"/>
      <w:bookmarkStart w:id="2" w:name="_Toc72131958"/>
      <w:bookmarkEnd w:id="1"/>
      <w:r w:rsidRPr="00477D2D">
        <w:rPr>
          <w:rFonts w:ascii="微软雅黑" w:eastAsia="微软雅黑" w:hAnsi="微软雅黑" w:hint="eastAsia"/>
          <w:b/>
        </w:rPr>
        <w:t xml:space="preserve"> </w:t>
      </w:r>
      <w:r w:rsidRPr="00477D2D">
        <w:rPr>
          <w:rFonts w:ascii="微软雅黑" w:eastAsia="微软雅黑" w:hAnsi="微软雅黑"/>
          <w:b/>
        </w:rPr>
        <w:t xml:space="preserve">                                                           </w:t>
      </w:r>
    </w:p>
    <w:p w14:paraId="019843D2" w14:textId="77777777" w:rsidR="007D389D" w:rsidRPr="00477D2D" w:rsidRDefault="007D389D" w:rsidP="007D389D">
      <w:pPr>
        <w:pBdr>
          <w:top w:val="single" w:sz="18" w:space="1" w:color="000080"/>
          <w:bottom w:val="single" w:sz="18" w:space="0" w:color="000080"/>
        </w:pBdr>
        <w:spacing w:before="48" w:after="48"/>
        <w:jc w:val="center"/>
        <w:rPr>
          <w:rFonts w:ascii="微软雅黑" w:eastAsia="微软雅黑" w:hAnsi="微软雅黑"/>
          <w:b/>
          <w:sz w:val="10"/>
          <w:szCs w:val="10"/>
        </w:rPr>
      </w:pPr>
    </w:p>
    <w:p w14:paraId="312DD8C6" w14:textId="68DA46ED" w:rsidR="007D389D" w:rsidRPr="00477D2D" w:rsidRDefault="00FD2299" w:rsidP="007D389D">
      <w:pPr>
        <w:pBdr>
          <w:top w:val="single" w:sz="18" w:space="1" w:color="000080"/>
          <w:bottom w:val="single" w:sz="18" w:space="0" w:color="000080"/>
        </w:pBdr>
        <w:spacing w:before="48" w:after="48"/>
        <w:jc w:val="center"/>
        <w:rPr>
          <w:rFonts w:ascii="微软雅黑" w:eastAsia="微软雅黑" w:hAnsi="微软雅黑"/>
          <w:b/>
          <w:color w:val="000000"/>
          <w:sz w:val="32"/>
          <w:szCs w:val="32"/>
        </w:rPr>
      </w:pPr>
      <w:bookmarkStart w:id="3" w:name="_GoBack"/>
      <w:r>
        <w:rPr>
          <w:rFonts w:ascii="微软雅黑" w:eastAsia="微软雅黑" w:hAnsi="微软雅黑" w:hint="eastAsia"/>
          <w:b/>
          <w:color w:val="000000"/>
          <w:sz w:val="32"/>
          <w:szCs w:val="32"/>
          <w:lang w:eastAsia="zh-CN"/>
        </w:rPr>
        <w:t>电子招标系统</w:t>
      </w:r>
      <w:r w:rsidR="007D389D" w:rsidRPr="00477D2D">
        <w:rPr>
          <w:rFonts w:ascii="微软雅黑" w:eastAsia="微软雅黑" w:hAnsi="微软雅黑" w:hint="eastAsia"/>
          <w:b/>
          <w:color w:val="000000"/>
          <w:sz w:val="32"/>
          <w:szCs w:val="32"/>
        </w:rPr>
        <w:t>平台</w:t>
      </w:r>
    </w:p>
    <w:bookmarkEnd w:id="3"/>
    <w:p w14:paraId="46E1E0EC" w14:textId="77777777" w:rsidR="007D389D" w:rsidRPr="00477D2D" w:rsidRDefault="007D389D" w:rsidP="007D389D">
      <w:pPr>
        <w:jc w:val="center"/>
        <w:rPr>
          <w:rFonts w:ascii="微软雅黑" w:eastAsia="微软雅黑" w:hAnsi="微软雅黑"/>
          <w:b/>
          <w:color w:val="000000"/>
          <w:sz w:val="36"/>
          <w:szCs w:val="36"/>
        </w:rPr>
      </w:pPr>
    </w:p>
    <w:p w14:paraId="627E9207" w14:textId="07F82C65" w:rsidR="007D389D" w:rsidRDefault="00472620" w:rsidP="007D389D">
      <w:pPr>
        <w:jc w:val="center"/>
        <w:rPr>
          <w:rFonts w:ascii="微软雅黑" w:eastAsia="微软雅黑" w:hAnsi="微软雅黑"/>
          <w:b/>
          <w:sz w:val="56"/>
          <w:szCs w:val="56"/>
          <w:lang w:eastAsia="zh-CN"/>
        </w:rPr>
      </w:pPr>
      <w:r>
        <w:rPr>
          <w:rFonts w:ascii="微软雅黑" w:eastAsia="微软雅黑" w:hAnsi="微软雅黑" w:hint="eastAsia"/>
          <w:b/>
          <w:sz w:val="56"/>
          <w:szCs w:val="56"/>
          <w:lang w:eastAsia="zh-CN"/>
        </w:rPr>
        <w:t>操作手册</w:t>
      </w:r>
    </w:p>
    <w:p w14:paraId="56CBCCC5" w14:textId="2D5B09C6" w:rsidR="00472620" w:rsidRPr="00472620" w:rsidRDefault="00472620" w:rsidP="007D389D">
      <w:pPr>
        <w:jc w:val="center"/>
        <w:rPr>
          <w:rFonts w:ascii="微软雅黑" w:eastAsia="微软雅黑" w:hAnsi="微软雅黑"/>
          <w:b/>
          <w:sz w:val="24"/>
          <w:szCs w:val="56"/>
        </w:rPr>
      </w:pPr>
      <w:r>
        <w:rPr>
          <w:rFonts w:ascii="微软雅黑" w:eastAsia="微软雅黑" w:hAnsi="微软雅黑" w:hint="eastAsia"/>
          <w:b/>
          <w:sz w:val="24"/>
          <w:szCs w:val="56"/>
          <w:lang w:eastAsia="zh-CN"/>
        </w:rPr>
        <w:t>（</w:t>
      </w:r>
      <w:r w:rsidRPr="00472620">
        <w:rPr>
          <w:rFonts w:ascii="微软雅黑" w:eastAsia="微软雅黑" w:hAnsi="微软雅黑" w:hint="eastAsia"/>
          <w:b/>
          <w:sz w:val="24"/>
          <w:szCs w:val="56"/>
          <w:lang w:eastAsia="zh-CN"/>
        </w:rPr>
        <w:t>版本号V</w:t>
      </w:r>
      <w:r w:rsidRPr="00472620">
        <w:rPr>
          <w:rFonts w:ascii="微软雅黑" w:eastAsia="微软雅黑" w:hAnsi="微软雅黑"/>
          <w:b/>
          <w:sz w:val="24"/>
          <w:szCs w:val="56"/>
          <w:lang w:eastAsia="zh-CN"/>
        </w:rPr>
        <w:t>1.0</w:t>
      </w:r>
      <w:r>
        <w:rPr>
          <w:rFonts w:ascii="微软雅黑" w:eastAsia="微软雅黑" w:hAnsi="微软雅黑" w:hint="eastAsia"/>
          <w:b/>
          <w:sz w:val="24"/>
          <w:szCs w:val="56"/>
          <w:lang w:eastAsia="zh-CN"/>
        </w:rPr>
        <w:t>）</w:t>
      </w:r>
    </w:p>
    <w:p w14:paraId="2CB4FDA5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36737A62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072ADA78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120BF168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6F38E504" w14:textId="4D9E97F1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5837D8E8" w14:textId="0643E872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76392172" w14:textId="08C50FEC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0B008DCE" w14:textId="1B76C8FF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37099BB4" w14:textId="34CDFD7B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5D823485" w14:textId="77777777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74B6BA2B" w14:textId="77777777" w:rsidR="007D389D" w:rsidRPr="00477D2D" w:rsidRDefault="007D389D" w:rsidP="007D389D">
      <w:pPr>
        <w:jc w:val="center"/>
        <w:rPr>
          <w:rFonts w:ascii="微软雅黑" w:eastAsia="微软雅黑" w:hAnsi="微软雅黑"/>
          <w:sz w:val="32"/>
          <w:szCs w:val="40"/>
        </w:rPr>
      </w:pPr>
      <w:r w:rsidRPr="00477D2D">
        <w:rPr>
          <w:rFonts w:ascii="微软雅黑" w:eastAsia="微软雅黑" w:hAnsi="微软雅黑" w:hint="eastAsia"/>
          <w:sz w:val="32"/>
          <w:szCs w:val="40"/>
        </w:rPr>
        <w:t>江苏恒云太信息科技有限公司</w:t>
      </w:r>
    </w:p>
    <w:p w14:paraId="2110FD3B" w14:textId="67F781A7" w:rsidR="007D389D" w:rsidRPr="00477D2D" w:rsidRDefault="007D389D" w:rsidP="007D389D">
      <w:pPr>
        <w:jc w:val="center"/>
        <w:rPr>
          <w:rFonts w:ascii="微软雅黑" w:eastAsia="微软雅黑" w:hAnsi="微软雅黑"/>
          <w:sz w:val="32"/>
          <w:szCs w:val="40"/>
        </w:rPr>
      </w:pPr>
      <w:r w:rsidRPr="00477D2D">
        <w:rPr>
          <w:rFonts w:ascii="微软雅黑" w:eastAsia="微软雅黑" w:hAnsi="微软雅黑" w:hint="eastAsia"/>
          <w:sz w:val="32"/>
          <w:szCs w:val="40"/>
        </w:rPr>
        <w:t>2</w:t>
      </w:r>
      <w:r w:rsidRPr="00477D2D">
        <w:rPr>
          <w:rFonts w:ascii="微软雅黑" w:eastAsia="微软雅黑" w:hAnsi="微软雅黑"/>
          <w:sz w:val="32"/>
          <w:szCs w:val="40"/>
        </w:rPr>
        <w:t>021</w:t>
      </w:r>
      <w:r w:rsidRPr="00477D2D">
        <w:rPr>
          <w:rFonts w:ascii="微软雅黑" w:eastAsia="微软雅黑" w:hAnsi="微软雅黑" w:hint="eastAsia"/>
          <w:sz w:val="32"/>
          <w:szCs w:val="40"/>
        </w:rPr>
        <w:t>.</w:t>
      </w:r>
      <w:r w:rsidRPr="00477D2D">
        <w:rPr>
          <w:rFonts w:ascii="微软雅黑" w:eastAsia="微软雅黑" w:hAnsi="微软雅黑"/>
          <w:sz w:val="32"/>
          <w:szCs w:val="40"/>
        </w:rPr>
        <w:t>09</w:t>
      </w:r>
    </w:p>
    <w:p w14:paraId="23CF92C8" w14:textId="77777777" w:rsidR="007D389D" w:rsidRPr="00477D2D" w:rsidRDefault="007D389D" w:rsidP="007D389D">
      <w:pPr>
        <w:rPr>
          <w:rFonts w:ascii="微软雅黑" w:eastAsia="微软雅黑" w:hAnsi="微软雅黑"/>
          <w:b/>
          <w:color w:val="000000"/>
          <w:sz w:val="36"/>
          <w:szCs w:val="36"/>
        </w:rPr>
      </w:pPr>
      <w:r w:rsidRPr="00477D2D">
        <w:rPr>
          <w:rFonts w:ascii="微软雅黑" w:eastAsia="微软雅黑" w:hAnsi="微软雅黑"/>
          <w:b/>
          <w:color w:val="000000"/>
          <w:sz w:val="36"/>
          <w:szCs w:val="36"/>
        </w:rPr>
        <w:br w:type="page"/>
      </w:r>
    </w:p>
    <w:p w14:paraId="6D3ECE08" w14:textId="77777777" w:rsidR="007D389D" w:rsidRPr="00477D2D" w:rsidRDefault="007D389D" w:rsidP="007D389D">
      <w:pPr>
        <w:spacing w:before="48" w:after="48"/>
        <w:jc w:val="center"/>
        <w:rPr>
          <w:rFonts w:ascii="微软雅黑" w:eastAsia="微软雅黑" w:hAnsi="微软雅黑"/>
          <w:b/>
          <w:color w:val="000000"/>
          <w:sz w:val="36"/>
          <w:szCs w:val="36"/>
        </w:rPr>
        <w:sectPr w:rsidR="007D389D" w:rsidRPr="00477D2D" w:rsidSect="009A52EB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1668" w:right="1138" w:bottom="1701" w:left="1843" w:header="562" w:footer="922" w:gutter="0"/>
          <w:cols w:space="720"/>
          <w:titlePg/>
          <w:docGrid w:linePitch="326"/>
        </w:sectPr>
      </w:pPr>
    </w:p>
    <w:bookmarkStart w:id="4" w:name="_Toc340483064" w:displacedByCustomXml="next"/>
    <w:bookmarkStart w:id="5" w:name="_Toc349492033" w:displacedByCustomXml="next"/>
    <w:sdt>
      <w:sdtPr>
        <w:rPr>
          <w:rFonts w:ascii="微软雅黑" w:eastAsia="微软雅黑" w:hAnsi="微软雅黑"/>
          <w:b w:val="0"/>
          <w:bCs w:val="0"/>
          <w:kern w:val="0"/>
          <w:sz w:val="20"/>
          <w:szCs w:val="20"/>
          <w:lang w:val="zh-CN" w:eastAsia="zh-CN"/>
        </w:rPr>
        <w:id w:val="1522821024"/>
        <w:docPartObj>
          <w:docPartGallery w:val="Table of Contents"/>
          <w:docPartUnique/>
        </w:docPartObj>
      </w:sdtPr>
      <w:sdtEndPr>
        <w:rPr>
          <w:lang w:eastAsia="es-ES"/>
        </w:rPr>
      </w:sdtEndPr>
      <w:sdtContent>
        <w:p w14:paraId="69609434" w14:textId="75ADF379" w:rsidR="005151BB" w:rsidRPr="00477D2D" w:rsidRDefault="005151BB">
          <w:pPr>
            <w:pStyle w:val="TOC"/>
            <w:rPr>
              <w:rFonts w:ascii="微软雅黑" w:eastAsia="微软雅黑" w:hAnsi="微软雅黑"/>
            </w:rPr>
          </w:pPr>
          <w:r w:rsidRPr="00477D2D">
            <w:rPr>
              <w:rFonts w:ascii="微软雅黑" w:eastAsia="微软雅黑" w:hAnsi="微软雅黑"/>
              <w:lang w:val="zh-CN" w:eastAsia="zh-CN"/>
            </w:rPr>
            <w:t>目录</w:t>
          </w:r>
        </w:p>
        <w:p w14:paraId="47AB75C8" w14:textId="5BCC4C28" w:rsidR="00D36E65" w:rsidRDefault="005151BB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 w:rsidRPr="00477D2D">
            <w:rPr>
              <w:rFonts w:ascii="微软雅黑" w:eastAsia="微软雅黑" w:hAnsi="微软雅黑"/>
            </w:rPr>
            <w:fldChar w:fldCharType="begin"/>
          </w:r>
          <w:r w:rsidRPr="00477D2D">
            <w:rPr>
              <w:rFonts w:ascii="微软雅黑" w:eastAsia="微软雅黑" w:hAnsi="微软雅黑"/>
            </w:rPr>
            <w:instrText xml:space="preserve"> TOC \o "1-3" \h \z \u </w:instrText>
          </w:r>
          <w:r w:rsidRPr="00477D2D">
            <w:rPr>
              <w:rFonts w:ascii="微软雅黑" w:eastAsia="微软雅黑" w:hAnsi="微软雅黑"/>
            </w:rPr>
            <w:fldChar w:fldCharType="separate"/>
          </w:r>
          <w:hyperlink w:anchor="_Toc84951280" w:history="1"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</w:rPr>
              <w:t>版本控制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_Toc84951280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5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17D241BD" w14:textId="25DC55A6" w:rsidR="00D36E65" w:rsidRDefault="00333DE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4951281" w:history="1"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</w:rPr>
              <w:t>1.</w:t>
            </w:r>
            <w:r w:rsidR="00D36E65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注册&amp;登录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_Toc84951281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6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7830BF75" w14:textId="70382A70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2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1.1 供应商注册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_Toc84951282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6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012DD681" w14:textId="48668757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3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1.1.1 功能说明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_Toc84951283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6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568AD506" w14:textId="3E109370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4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1.1.2 操作说明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_Toc84951284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6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271B2FEF" w14:textId="588515ED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5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 系统登录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_Toc84951285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8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590AA037" w14:textId="0AF2B858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7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1.2.1 功能说明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_Toc84951287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8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07B14742" w14:textId="74CBD68D" w:rsidR="00D36E65" w:rsidRDefault="00333DEA">
          <w:pPr>
            <w:pStyle w:val="31"/>
            <w:tabs>
              <w:tab w:val="left" w:pos="36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8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1.2.2</w:t>
            </w:r>
            <w:r w:rsidR="00D36E65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操作说明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_Toc84951288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8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37076A52" w14:textId="66478094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89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1.3 系统中退出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_Toc84951289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9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3286A03C" w14:textId="5B7F2CA4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91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1.3.1 功能说明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_Toc84951291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9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71BDEC78" w14:textId="3745E6EF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92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1.3.2 操作说明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_Toc84951292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9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1E25AD29" w14:textId="7DEC384C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93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1.4 修改密码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_Toc84951293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9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2670B139" w14:textId="5BF5075E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94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1.4.1 功能说明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_Toc84951294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9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4C4B9B71" w14:textId="353FCFC5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295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1.4.2 操作说明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_Toc84951295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10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0B971FB0" w14:textId="237DEA23" w:rsidR="00D36E65" w:rsidRDefault="00333DE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4951296" w:history="1"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2.</w:t>
            </w:r>
            <w:r w:rsidR="00D36E65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投标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_Toc84951296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10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3FA74A0D" w14:textId="598B4209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1" w:history="1">
            <w:r w:rsidR="00D36E65" w:rsidRPr="000B2220">
              <w:rPr>
                <w:rStyle w:val="af3"/>
                <w:rFonts w:ascii="微软雅黑" w:eastAsia="微软雅黑" w:hAnsi="微软雅黑"/>
                <w:b/>
                <w:noProof/>
              </w:rPr>
              <w:t>第2章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_Toc84951301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10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0FD0A786" w14:textId="3227118E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2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2.1 在线投标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_Toc84951302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10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52B76824" w14:textId="737D1348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3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2.1.1 功能说明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_Toc84951303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10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61230A36" w14:textId="692AF7A0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4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2.1.2 操作说明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_Toc84951304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10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184BB15B" w14:textId="4340C115" w:rsidR="00D36E65" w:rsidRDefault="00333DE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4951305" w:history="1"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3.</w:t>
            </w:r>
            <w:r w:rsidR="00D36E65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36E65" w:rsidRPr="000B2220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竞价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_Toc84951305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13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2ADFAD94" w14:textId="7FC23BFB" w:rsidR="00D36E65" w:rsidRDefault="00333DE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6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3.1 在线竞价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_Toc84951306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13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6212BF1C" w14:textId="2E4DC7C3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7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3.1.1 功能说明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_Toc84951307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13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043A85CB" w14:textId="0E2A1CB6" w:rsidR="00D36E65" w:rsidRDefault="00333DE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4951308" w:history="1">
            <w:r w:rsidR="00D36E65" w:rsidRPr="000B2220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3.1.2 操作说明</w:t>
            </w:r>
            <w:r w:rsidR="00D36E65">
              <w:rPr>
                <w:noProof/>
                <w:webHidden/>
              </w:rPr>
              <w:tab/>
            </w:r>
            <w:r w:rsidR="00D36E65">
              <w:rPr>
                <w:noProof/>
                <w:webHidden/>
              </w:rPr>
              <w:fldChar w:fldCharType="begin"/>
            </w:r>
            <w:r w:rsidR="00D36E65">
              <w:rPr>
                <w:noProof/>
                <w:webHidden/>
              </w:rPr>
              <w:instrText xml:space="preserve"> PAGEREF _Toc84951308 \h </w:instrText>
            </w:r>
            <w:r w:rsidR="00D36E65">
              <w:rPr>
                <w:noProof/>
                <w:webHidden/>
              </w:rPr>
            </w:r>
            <w:r w:rsidR="00D36E65">
              <w:rPr>
                <w:noProof/>
                <w:webHidden/>
              </w:rPr>
              <w:fldChar w:fldCharType="separate"/>
            </w:r>
            <w:r w:rsidR="00D36E65">
              <w:rPr>
                <w:noProof/>
                <w:webHidden/>
              </w:rPr>
              <w:t>13</w:t>
            </w:r>
            <w:r w:rsidR="00D36E65">
              <w:rPr>
                <w:noProof/>
                <w:webHidden/>
              </w:rPr>
              <w:fldChar w:fldCharType="end"/>
            </w:r>
          </w:hyperlink>
        </w:p>
        <w:p w14:paraId="39226C54" w14:textId="3D42D328" w:rsidR="005151BB" w:rsidRPr="00477D2D" w:rsidRDefault="005151BB">
          <w:pPr>
            <w:rPr>
              <w:rFonts w:ascii="微软雅黑" w:eastAsia="微软雅黑" w:hAnsi="微软雅黑"/>
            </w:rPr>
          </w:pPr>
          <w:r w:rsidRPr="00477D2D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08A4920B" w14:textId="031123AB" w:rsidR="007D389D" w:rsidRPr="00477D2D" w:rsidRDefault="007D389D" w:rsidP="00472620">
      <w:pPr>
        <w:pStyle w:val="1"/>
        <w:widowControl w:val="0"/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</w:rPr>
      </w:pPr>
      <w:bookmarkStart w:id="6" w:name="_Toc84951280"/>
      <w:r w:rsidRPr="00477D2D">
        <w:rPr>
          <w:rFonts w:ascii="微软雅黑" w:eastAsia="微软雅黑" w:hAnsi="微软雅黑" w:hint="eastAsia"/>
          <w:bCs/>
          <w:sz w:val="36"/>
          <w:szCs w:val="36"/>
        </w:rPr>
        <w:lastRenderedPageBreak/>
        <w:t>版本控制</w:t>
      </w:r>
      <w:bookmarkEnd w:id="6"/>
    </w:p>
    <w:tbl>
      <w:tblPr>
        <w:tblW w:w="8902" w:type="dxa"/>
        <w:tblInd w:w="93" w:type="dxa"/>
        <w:tblLook w:val="04A0" w:firstRow="1" w:lastRow="0" w:firstColumn="1" w:lastColumn="0" w:noHBand="0" w:noVBand="1"/>
      </w:tblPr>
      <w:tblGrid>
        <w:gridCol w:w="1588"/>
        <w:gridCol w:w="1588"/>
        <w:gridCol w:w="3460"/>
        <w:gridCol w:w="2266"/>
      </w:tblGrid>
      <w:tr w:rsidR="007D389D" w:rsidRPr="00477D2D" w14:paraId="315ABE13" w14:textId="77777777" w:rsidTr="00A96B1A">
        <w:trPr>
          <w:trHeight w:hRule="exact" w:val="340"/>
        </w:trPr>
        <w:tc>
          <w:tcPr>
            <w:tcW w:w="1588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nil"/>
            </w:tcBorders>
            <w:shd w:val="clear" w:color="000000" w:fill="002776"/>
            <w:vAlign w:val="center"/>
            <w:hideMark/>
          </w:tcPr>
          <w:p w14:paraId="2C836BB7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版本</w:t>
            </w:r>
          </w:p>
        </w:tc>
        <w:tc>
          <w:tcPr>
            <w:tcW w:w="1588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nil"/>
            </w:tcBorders>
            <w:shd w:val="clear" w:color="000000" w:fill="002776"/>
            <w:vAlign w:val="center"/>
            <w:hideMark/>
          </w:tcPr>
          <w:p w14:paraId="48C81C67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日期</w:t>
            </w:r>
          </w:p>
        </w:tc>
        <w:tc>
          <w:tcPr>
            <w:tcW w:w="3460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002776"/>
            </w:tcBorders>
            <w:shd w:val="clear" w:color="000000" w:fill="002776"/>
            <w:vAlign w:val="center"/>
            <w:hideMark/>
          </w:tcPr>
          <w:p w14:paraId="3FF67BDA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新增</w:t>
            </w:r>
            <w:r w:rsidRPr="00477D2D">
              <w:rPr>
                <w:rFonts w:ascii="微软雅黑" w:eastAsia="微软雅黑" w:hAnsi="微软雅黑" w:cs="Arial"/>
                <w:b/>
                <w:bCs/>
                <w:color w:val="FFFFFF"/>
              </w:rPr>
              <w:t>/</w:t>
            </w: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修改</w:t>
            </w:r>
          </w:p>
        </w:tc>
        <w:tc>
          <w:tcPr>
            <w:tcW w:w="2266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000000"/>
            </w:tcBorders>
            <w:shd w:val="clear" w:color="000000" w:fill="002776"/>
            <w:vAlign w:val="center"/>
            <w:hideMark/>
          </w:tcPr>
          <w:p w14:paraId="6DFA2B44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修订人</w:t>
            </w:r>
          </w:p>
        </w:tc>
      </w:tr>
      <w:tr w:rsidR="007D389D" w:rsidRPr="00477D2D" w14:paraId="6D56BD77" w14:textId="77777777" w:rsidTr="00A96B1A">
        <w:trPr>
          <w:trHeight w:hRule="exact" w:val="340"/>
        </w:trPr>
        <w:tc>
          <w:tcPr>
            <w:tcW w:w="1588" w:type="dxa"/>
            <w:tcBorders>
              <w:top w:val="nil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013AA7D0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&lt;1.0 &gt;</w:t>
            </w:r>
          </w:p>
          <w:p w14:paraId="42447FEC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58EC64C3" w14:textId="775DB672" w:rsidR="007D389D" w:rsidRPr="00477D2D" w:rsidRDefault="00D36E65" w:rsidP="007D389D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2021-10</w:t>
            </w:r>
            <w:r w:rsidR="007D389D" w:rsidRPr="00477D2D">
              <w:rPr>
                <w:rFonts w:ascii="微软雅黑" w:eastAsia="微软雅黑" w:hAnsi="微软雅黑" w:cs="Arial"/>
              </w:rPr>
              <w:t>-</w:t>
            </w:r>
            <w:r>
              <w:rPr>
                <w:rFonts w:ascii="微软雅黑" w:eastAsia="微软雅黑" w:hAnsi="微软雅黑" w:cs="Arial"/>
              </w:rPr>
              <w:t>12</w:t>
            </w:r>
          </w:p>
        </w:tc>
        <w:tc>
          <w:tcPr>
            <w:tcW w:w="3460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FE284F2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 xml:space="preserve">&lt;新增 &gt; </w:t>
            </w:r>
          </w:p>
        </w:tc>
        <w:tc>
          <w:tcPr>
            <w:tcW w:w="2266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30133EA3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&lt;</w:t>
            </w:r>
            <w:r w:rsidRPr="00477D2D">
              <w:rPr>
                <w:rFonts w:ascii="微软雅黑" w:eastAsia="微软雅黑" w:hAnsi="微软雅黑" w:cs="Arial" w:hint="eastAsia"/>
              </w:rPr>
              <w:t>李瑛</w:t>
            </w:r>
            <w:r w:rsidRPr="00477D2D">
              <w:rPr>
                <w:rFonts w:ascii="微软雅黑" w:eastAsia="微软雅黑" w:hAnsi="微软雅黑" w:cs="Arial"/>
              </w:rPr>
              <w:t>&gt;</w:t>
            </w:r>
          </w:p>
        </w:tc>
      </w:tr>
      <w:tr w:rsidR="007D389D" w:rsidRPr="00477D2D" w14:paraId="766E3014" w14:textId="77777777" w:rsidTr="00A96B1A">
        <w:trPr>
          <w:trHeight w:hRule="exact" w:val="340"/>
        </w:trPr>
        <w:tc>
          <w:tcPr>
            <w:tcW w:w="1588" w:type="dxa"/>
            <w:tcBorders>
              <w:top w:val="nil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47F1E241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2581C22A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3460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E0283F8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2266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418DC292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</w:tr>
      <w:tr w:rsidR="007D389D" w:rsidRPr="00477D2D" w14:paraId="5D775575" w14:textId="77777777" w:rsidTr="00A96B1A">
        <w:trPr>
          <w:trHeight w:hRule="exact" w:val="340"/>
        </w:trPr>
        <w:tc>
          <w:tcPr>
            <w:tcW w:w="1588" w:type="dxa"/>
            <w:tcBorders>
              <w:top w:val="nil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C3775AF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6AAB5AE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3460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0E08BED6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2266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008DDD81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</w:tr>
    </w:tbl>
    <w:p w14:paraId="4616612A" w14:textId="77777777" w:rsidR="007D389D" w:rsidRPr="00477D2D" w:rsidRDefault="007D389D" w:rsidP="007D389D">
      <w:pPr>
        <w:rPr>
          <w:rFonts w:ascii="微软雅黑" w:eastAsia="微软雅黑" w:hAnsi="微软雅黑"/>
        </w:rPr>
      </w:pPr>
    </w:p>
    <w:p w14:paraId="639A70A2" w14:textId="77777777" w:rsidR="007D389D" w:rsidRPr="00477D2D" w:rsidRDefault="007D389D" w:rsidP="007D389D">
      <w:pPr>
        <w:rPr>
          <w:rFonts w:ascii="微软雅黑" w:eastAsia="微软雅黑" w:hAnsi="微软雅黑"/>
        </w:rPr>
      </w:pPr>
      <w:r w:rsidRPr="00477D2D">
        <w:rPr>
          <w:rFonts w:ascii="微软雅黑" w:eastAsia="微软雅黑" w:hAnsi="微软雅黑"/>
        </w:rPr>
        <w:br w:type="page"/>
      </w:r>
    </w:p>
    <w:p w14:paraId="4E369549" w14:textId="57FBDE9D" w:rsidR="007D389D" w:rsidRPr="00477D2D" w:rsidRDefault="00C307CE" w:rsidP="001E5D09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</w:rPr>
      </w:pPr>
      <w:bookmarkStart w:id="7" w:name="_Toc84951281"/>
      <w:bookmarkEnd w:id="5"/>
      <w:bookmarkEnd w:id="4"/>
      <w:r>
        <w:rPr>
          <w:rFonts w:ascii="微软雅黑" w:eastAsia="微软雅黑" w:hAnsi="微软雅黑" w:hint="eastAsia"/>
          <w:bCs/>
          <w:sz w:val="36"/>
          <w:szCs w:val="36"/>
          <w:lang w:eastAsia="zh-CN"/>
        </w:rPr>
        <w:lastRenderedPageBreak/>
        <w:t>注册&amp;</w:t>
      </w:r>
      <w:r w:rsidR="00472620">
        <w:rPr>
          <w:rFonts w:ascii="微软雅黑" w:eastAsia="微软雅黑" w:hAnsi="微软雅黑" w:hint="eastAsia"/>
          <w:bCs/>
          <w:sz w:val="36"/>
          <w:szCs w:val="36"/>
          <w:lang w:eastAsia="zh-CN"/>
        </w:rPr>
        <w:t>登录</w:t>
      </w:r>
      <w:bookmarkEnd w:id="7"/>
    </w:p>
    <w:p w14:paraId="64A670C0" w14:textId="5F7560FD" w:rsidR="00C307CE" w:rsidRDefault="00C307CE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8" w:name="_Toc84951282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供应商注册</w:t>
      </w:r>
      <w:bookmarkEnd w:id="8"/>
    </w:p>
    <w:p w14:paraId="61B2F7AD" w14:textId="77777777" w:rsidR="00C307CE" w:rsidRDefault="00C307CE" w:rsidP="00C307CE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9" w:name="_Toc84951283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9"/>
    </w:p>
    <w:p w14:paraId="29D498D7" w14:textId="28824B6A" w:rsidR="00C307CE" w:rsidRPr="00472620" w:rsidRDefault="00C307CE" w:rsidP="00C307CE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注册电子招标平台获得账号密码，用于登录系统，登录后可以参与招标和竞价。</w:t>
      </w:r>
    </w:p>
    <w:p w14:paraId="5BF846A5" w14:textId="77777777" w:rsidR="00C307CE" w:rsidRDefault="00C307CE" w:rsidP="00C307CE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0" w:name="_Toc8495128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0"/>
    </w:p>
    <w:p w14:paraId="3516C1F2" w14:textId="65235685" w:rsidR="00C307CE" w:rsidRDefault="00C307CE" w:rsidP="00C307CE">
      <w:pPr>
        <w:pStyle w:val="a0"/>
        <w:numPr>
          <w:ilvl w:val="0"/>
          <w:numId w:val="59"/>
        </w:numPr>
        <w:rPr>
          <w:lang w:eastAsia="zh-CN"/>
        </w:rPr>
      </w:pPr>
      <w:r>
        <w:rPr>
          <w:rFonts w:hint="eastAsia"/>
          <w:lang w:eastAsia="zh-CN"/>
        </w:rPr>
        <w:t>点击【注册账户】，进入注册页面。</w:t>
      </w:r>
    </w:p>
    <w:p w14:paraId="195D1E7E" w14:textId="42C448BD" w:rsidR="00C307CE" w:rsidRDefault="00C307CE" w:rsidP="00C307CE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BDEA62D" wp14:editId="09C3BC17">
            <wp:extent cx="6629400" cy="33286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5D1D" w14:textId="222CE02D" w:rsidR="00C307CE" w:rsidRDefault="00822443" w:rsidP="00822443">
      <w:pPr>
        <w:pStyle w:val="a0"/>
        <w:tabs>
          <w:tab w:val="left" w:pos="1168"/>
        </w:tabs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.1.1 </w:t>
      </w:r>
      <w:r>
        <w:rPr>
          <w:rFonts w:hint="eastAsia"/>
          <w:lang w:eastAsia="zh-CN"/>
        </w:rPr>
        <w:t>登录页面</w:t>
      </w:r>
    </w:p>
    <w:p w14:paraId="2EA0E169" w14:textId="64B40BBB" w:rsidR="00822443" w:rsidRDefault="00822443" w:rsidP="00822443">
      <w:pPr>
        <w:pStyle w:val="a0"/>
        <w:tabs>
          <w:tab w:val="left" w:pos="1168"/>
        </w:tabs>
        <w:ind w:left="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proofErr w:type="gramStart"/>
      <w:r>
        <w:rPr>
          <w:rFonts w:hint="eastAsia"/>
          <w:lang w:eastAsia="zh-CN"/>
        </w:rPr>
        <w:t>勾选同意</w:t>
      </w:r>
      <w:proofErr w:type="gramEnd"/>
      <w:r>
        <w:rPr>
          <w:rFonts w:hint="eastAsia"/>
          <w:lang w:eastAsia="zh-CN"/>
        </w:rPr>
        <w:t>阅读须知，然后点击【提交】。</w:t>
      </w:r>
    </w:p>
    <w:p w14:paraId="5B05D8CD" w14:textId="341BD081" w:rsidR="00822443" w:rsidRDefault="00822443" w:rsidP="00822443">
      <w:pPr>
        <w:pStyle w:val="a0"/>
        <w:tabs>
          <w:tab w:val="left" w:pos="1168"/>
        </w:tabs>
        <w:ind w:left="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9504" behindDoc="0" locked="0" layoutInCell="1" allowOverlap="1" wp14:anchorId="56AA963D" wp14:editId="606BF5B9">
            <wp:simplePos x="683741" y="461319"/>
            <wp:positionH relativeFrom="column">
              <wp:align>left</wp:align>
            </wp:positionH>
            <wp:positionV relativeFrom="paragraph">
              <wp:align>top</wp:align>
            </wp:positionV>
            <wp:extent cx="6629400" cy="3427095"/>
            <wp:effectExtent l="0" t="0" r="0" b="190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.1.2 </w:t>
      </w:r>
      <w:r>
        <w:rPr>
          <w:rFonts w:hint="eastAsia"/>
          <w:lang w:eastAsia="zh-CN"/>
        </w:rPr>
        <w:t>供应商须知</w:t>
      </w:r>
    </w:p>
    <w:p w14:paraId="2A1AB51D" w14:textId="09D38BF1" w:rsidR="00822443" w:rsidRDefault="00822443" w:rsidP="00822443">
      <w:pPr>
        <w:pStyle w:val="a0"/>
        <w:tabs>
          <w:tab w:val="left" w:pos="1168"/>
        </w:tabs>
        <w:ind w:left="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>
        <w:rPr>
          <w:rFonts w:hint="eastAsia"/>
          <w:lang w:eastAsia="zh-CN"/>
        </w:rPr>
        <w:t>填写企业信息，</w:t>
      </w:r>
      <w:r w:rsidR="000410F8">
        <w:rPr>
          <w:rFonts w:hint="eastAsia"/>
          <w:lang w:eastAsia="zh-CN"/>
        </w:rPr>
        <w:t>用户信息，上传</w:t>
      </w:r>
      <w:r w:rsidR="000410F8" w:rsidRPr="000410F8">
        <w:rPr>
          <w:rFonts w:hint="eastAsia"/>
          <w:lang w:eastAsia="zh-CN"/>
        </w:rPr>
        <w:t>保密协议、行为准则、</w:t>
      </w:r>
      <w:r w:rsidR="000410F8" w:rsidRPr="000410F8">
        <w:rPr>
          <w:rFonts w:hint="eastAsia"/>
          <w:lang w:eastAsia="zh-CN"/>
        </w:rPr>
        <w:t>SA8000</w:t>
      </w:r>
      <w:r w:rsidR="000410F8" w:rsidRPr="000410F8">
        <w:rPr>
          <w:rFonts w:hint="eastAsia"/>
          <w:lang w:eastAsia="zh-CN"/>
        </w:rPr>
        <w:t>供应</w:t>
      </w:r>
      <w:proofErr w:type="gramStart"/>
      <w:r w:rsidR="000410F8" w:rsidRPr="000410F8">
        <w:rPr>
          <w:rFonts w:hint="eastAsia"/>
          <w:lang w:eastAsia="zh-CN"/>
        </w:rPr>
        <w:t>商调查</w:t>
      </w:r>
      <w:proofErr w:type="gramEnd"/>
      <w:r w:rsidR="000410F8" w:rsidRPr="000410F8">
        <w:rPr>
          <w:rFonts w:hint="eastAsia"/>
          <w:lang w:eastAsia="zh-CN"/>
        </w:rPr>
        <w:t>问卷</w:t>
      </w:r>
      <w:r w:rsidR="000410F8">
        <w:rPr>
          <w:rFonts w:hint="eastAsia"/>
          <w:lang w:eastAsia="zh-CN"/>
        </w:rPr>
        <w:t>后点击【下一步】</w:t>
      </w:r>
    </w:p>
    <w:p w14:paraId="5A4F3005" w14:textId="1273018F" w:rsidR="00822443" w:rsidRDefault="00822443" w:rsidP="00822443">
      <w:pPr>
        <w:pStyle w:val="a0"/>
        <w:tabs>
          <w:tab w:val="left" w:pos="1168"/>
        </w:tabs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FA2225" wp14:editId="610F5114">
            <wp:extent cx="6021238" cy="25988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827" cy="26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78E1" w14:textId="7A577913" w:rsidR="000410F8" w:rsidRDefault="000410F8" w:rsidP="000410F8">
      <w:pPr>
        <w:pStyle w:val="a0"/>
        <w:tabs>
          <w:tab w:val="left" w:pos="1168"/>
        </w:tabs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.1.3 </w:t>
      </w:r>
      <w:r>
        <w:rPr>
          <w:rFonts w:hint="eastAsia"/>
          <w:lang w:eastAsia="zh-CN"/>
        </w:rPr>
        <w:t>填写企业信息</w:t>
      </w:r>
    </w:p>
    <w:p w14:paraId="78BEC287" w14:textId="29CE6C71" w:rsidR="000410F8" w:rsidRDefault="000410F8" w:rsidP="00822443">
      <w:pPr>
        <w:pStyle w:val="a0"/>
        <w:tabs>
          <w:tab w:val="left" w:pos="1168"/>
        </w:tabs>
        <w:ind w:left="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>.</w:t>
      </w:r>
      <w:r>
        <w:rPr>
          <w:rFonts w:hint="eastAsia"/>
          <w:lang w:eastAsia="zh-CN"/>
        </w:rPr>
        <w:t>查看填写的各项信息，确认无误后点击【提交】，注册成功后即可登录系统参与招标竞价了。</w:t>
      </w:r>
    </w:p>
    <w:p w14:paraId="6490E6B0" w14:textId="0593BBEC" w:rsidR="000410F8" w:rsidRDefault="000410F8" w:rsidP="00822443">
      <w:pPr>
        <w:pStyle w:val="a0"/>
        <w:tabs>
          <w:tab w:val="left" w:pos="1168"/>
        </w:tabs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ECFFF9" wp14:editId="293C1D93">
            <wp:extent cx="5894717" cy="1324053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668" cy="13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F5E0" w14:textId="7DC3570D" w:rsidR="000410F8" w:rsidRPr="00C307CE" w:rsidRDefault="000410F8" w:rsidP="00417BCC">
      <w:pPr>
        <w:pStyle w:val="a0"/>
        <w:tabs>
          <w:tab w:val="left" w:pos="1168"/>
        </w:tabs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.1.3 </w:t>
      </w:r>
      <w:r>
        <w:rPr>
          <w:rFonts w:hint="eastAsia"/>
          <w:lang w:eastAsia="zh-CN"/>
        </w:rPr>
        <w:t>企业认证信息确定</w:t>
      </w:r>
    </w:p>
    <w:p w14:paraId="101C6ED2" w14:textId="125F76EF" w:rsidR="00472620" w:rsidRPr="00472620" w:rsidRDefault="00472620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1" w:name="_Toc84951285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lastRenderedPageBreak/>
        <w:t>系统登录</w:t>
      </w:r>
      <w:bookmarkEnd w:id="11"/>
    </w:p>
    <w:p w14:paraId="0F8A5A5D" w14:textId="77777777" w:rsidR="00472620" w:rsidRPr="00472620" w:rsidRDefault="00472620" w:rsidP="00472620">
      <w:pPr>
        <w:pStyle w:val="afd"/>
        <w:keepNext/>
        <w:keepLines/>
        <w:numPr>
          <w:ilvl w:val="0"/>
          <w:numId w:val="4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2" w:name="_Toc84951234"/>
      <w:bookmarkStart w:id="13" w:name="_Toc84951286"/>
      <w:bookmarkEnd w:id="12"/>
      <w:bookmarkEnd w:id="13"/>
    </w:p>
    <w:p w14:paraId="2C66A795" w14:textId="5A62A368" w:rsidR="00472620" w:rsidRDefault="00C307CE" w:rsidP="00C307C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425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4" w:name="_Toc84951287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1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.2.1 </w:t>
      </w:r>
      <w:r w:rsidR="00472620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4"/>
    </w:p>
    <w:p w14:paraId="46C0567F" w14:textId="71DDC076" w:rsidR="00472620" w:rsidRPr="00472620" w:rsidRDefault="00472620" w:rsidP="00472620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登录</w:t>
      </w:r>
      <w:r>
        <w:rPr>
          <w:rFonts w:hint="eastAsia"/>
          <w:lang w:eastAsia="zh-CN"/>
        </w:rPr>
        <w:t>S</w:t>
      </w:r>
      <w:r>
        <w:rPr>
          <w:lang w:eastAsia="zh-CN"/>
        </w:rPr>
        <w:t>CM</w:t>
      </w:r>
      <w:r>
        <w:rPr>
          <w:rFonts w:hint="eastAsia"/>
          <w:lang w:eastAsia="zh-CN"/>
        </w:rPr>
        <w:t>系统。</w:t>
      </w:r>
    </w:p>
    <w:p w14:paraId="45E2110E" w14:textId="2A50F641" w:rsidR="00472620" w:rsidRDefault="00472620" w:rsidP="00C307CE">
      <w:pPr>
        <w:pStyle w:val="3"/>
        <w:widowControl w:val="0"/>
        <w:numPr>
          <w:ilvl w:val="2"/>
          <w:numId w:val="58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5" w:name="_Toc84951288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5"/>
    </w:p>
    <w:p w14:paraId="59DD1229" w14:textId="76785C65" w:rsidR="00472620" w:rsidRPr="00472620" w:rsidRDefault="00472620" w:rsidP="00472620">
      <w:pPr>
        <w:pStyle w:val="aff"/>
        <w:spacing w:line="360" w:lineRule="auto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（1）打开系统地址，进入到S</w:t>
      </w:r>
      <w:r>
        <w:rPr>
          <w:rFonts w:ascii="宋体"/>
          <w:b w:val="0"/>
          <w:bCs w:val="0"/>
          <w:sz w:val="24"/>
          <w:szCs w:val="24"/>
        </w:rPr>
        <w:t>CM</w:t>
      </w:r>
      <w:r>
        <w:rPr>
          <w:rFonts w:ascii="宋体" w:hint="eastAsia"/>
          <w:b w:val="0"/>
          <w:bCs w:val="0"/>
          <w:sz w:val="24"/>
          <w:szCs w:val="24"/>
        </w:rPr>
        <w:t>系统登录界面，如图1</w:t>
      </w:r>
      <w:r>
        <w:rPr>
          <w:rFonts w:ascii="宋体"/>
          <w:b w:val="0"/>
          <w:bCs w:val="0"/>
          <w:sz w:val="24"/>
          <w:szCs w:val="24"/>
        </w:rPr>
        <w:t>.</w:t>
      </w:r>
      <w:r>
        <w:rPr>
          <w:rFonts w:ascii="宋体" w:hint="eastAsia"/>
          <w:b w:val="0"/>
          <w:bCs w:val="0"/>
          <w:sz w:val="24"/>
          <w:szCs w:val="24"/>
        </w:rPr>
        <w:t>1</w:t>
      </w:r>
      <w:r w:rsidR="00C307CE">
        <w:rPr>
          <w:rFonts w:ascii="宋体"/>
          <w:b w:val="0"/>
          <w:bCs w:val="0"/>
          <w:sz w:val="24"/>
          <w:szCs w:val="24"/>
        </w:rPr>
        <w:t>.1</w:t>
      </w:r>
      <w:r>
        <w:rPr>
          <w:rFonts w:ascii="宋体" w:hint="eastAsia"/>
          <w:b w:val="0"/>
          <w:bCs w:val="0"/>
          <w:sz w:val="24"/>
          <w:szCs w:val="24"/>
        </w:rPr>
        <w:t>。</w:t>
      </w:r>
    </w:p>
    <w:p w14:paraId="6E26B9EC" w14:textId="0F548929" w:rsidR="00472620" w:rsidRPr="00472620" w:rsidRDefault="00472620" w:rsidP="00472620">
      <w:pPr>
        <w:pStyle w:val="aff"/>
        <w:spacing w:line="360" w:lineRule="auto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（2）输入账号、密码，点击【登录】按钮，完成系统登录的操作。</w:t>
      </w:r>
    </w:p>
    <w:p w14:paraId="68FCC77A" w14:textId="77777777" w:rsidR="00472620" w:rsidRDefault="00472620" w:rsidP="00472620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914D5B" wp14:editId="01514F17">
            <wp:extent cx="6629400" cy="3349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4C18" w14:textId="5D49BECD" w:rsidR="00472620" w:rsidRDefault="00472620" w:rsidP="00472620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C307CE">
        <w:rPr>
          <w:lang w:eastAsia="zh-CN"/>
        </w:rPr>
        <w:t>2.1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登录页面</w:t>
      </w:r>
    </w:p>
    <w:p w14:paraId="693F0F71" w14:textId="23A3C680" w:rsidR="00472620" w:rsidRDefault="00472620" w:rsidP="00472620">
      <w:pPr>
        <w:pStyle w:val="aff"/>
        <w:spacing w:line="360" w:lineRule="auto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（</w:t>
      </w:r>
      <w:r>
        <w:rPr>
          <w:rFonts w:ascii="宋体"/>
          <w:b w:val="0"/>
          <w:bCs w:val="0"/>
          <w:sz w:val="24"/>
          <w:szCs w:val="24"/>
        </w:rPr>
        <w:t>3</w:t>
      </w:r>
      <w:r>
        <w:rPr>
          <w:rFonts w:ascii="宋体" w:hint="eastAsia"/>
          <w:b w:val="0"/>
          <w:bCs w:val="0"/>
          <w:sz w:val="24"/>
          <w:szCs w:val="24"/>
        </w:rPr>
        <w:t>）【忘记密码】点击后输入用户名。点击【确定】后给用户邮箱发送邮件，</w:t>
      </w:r>
      <w:r w:rsidR="007D41E5">
        <w:rPr>
          <w:rFonts w:ascii="宋体" w:hint="eastAsia"/>
          <w:b w:val="0"/>
          <w:bCs w:val="0"/>
          <w:sz w:val="24"/>
          <w:szCs w:val="24"/>
        </w:rPr>
        <w:t>打开邮件</w:t>
      </w:r>
      <w:r>
        <w:rPr>
          <w:rFonts w:ascii="宋体" w:hint="eastAsia"/>
          <w:b w:val="0"/>
          <w:bCs w:val="0"/>
          <w:sz w:val="24"/>
          <w:szCs w:val="24"/>
        </w:rPr>
        <w:t>根据</w:t>
      </w:r>
      <w:proofErr w:type="gramStart"/>
      <w:r>
        <w:rPr>
          <w:rFonts w:ascii="宋体" w:hint="eastAsia"/>
          <w:b w:val="0"/>
          <w:bCs w:val="0"/>
          <w:sz w:val="24"/>
          <w:szCs w:val="24"/>
        </w:rPr>
        <w:t>提示重</w:t>
      </w:r>
      <w:proofErr w:type="gramEnd"/>
      <w:r>
        <w:rPr>
          <w:rFonts w:ascii="宋体" w:hint="eastAsia"/>
          <w:b w:val="0"/>
          <w:bCs w:val="0"/>
          <w:sz w:val="24"/>
          <w:szCs w:val="24"/>
        </w:rPr>
        <w:t>设密码。</w:t>
      </w:r>
    </w:p>
    <w:p w14:paraId="032DBC88" w14:textId="24EC3E15" w:rsidR="00472620" w:rsidRDefault="00472620" w:rsidP="00C307CE">
      <w:pPr>
        <w:pStyle w:val="aff0"/>
        <w:ind w:firstLine="20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A6A3923" wp14:editId="32E1D0C4">
            <wp:extent cx="2717074" cy="1156498"/>
            <wp:effectExtent l="0" t="0" r="762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2473" cy="11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7835" w14:textId="676428F3" w:rsidR="00C307CE" w:rsidRPr="00472620" w:rsidRDefault="00C307CE" w:rsidP="00C307CE">
      <w:pPr>
        <w:pStyle w:val="aff0"/>
        <w:ind w:firstLine="20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.2.2 </w:t>
      </w:r>
      <w:r>
        <w:rPr>
          <w:rFonts w:hint="eastAsia"/>
          <w:lang w:eastAsia="zh-CN"/>
        </w:rPr>
        <w:t>忘记密码</w:t>
      </w:r>
    </w:p>
    <w:p w14:paraId="3826A084" w14:textId="77777777" w:rsidR="00472620" w:rsidRPr="00472620" w:rsidRDefault="00472620" w:rsidP="00472620">
      <w:pPr>
        <w:pStyle w:val="a0"/>
        <w:ind w:left="0"/>
        <w:rPr>
          <w:lang w:eastAsia="zh-CN"/>
        </w:rPr>
      </w:pPr>
    </w:p>
    <w:p w14:paraId="7712763F" w14:textId="6391FC38" w:rsidR="00472620" w:rsidRDefault="009B35A6" w:rsidP="00472620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285D32C" wp14:editId="31391048">
            <wp:extent cx="6629400" cy="31388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C10" w14:textId="292A59A0" w:rsidR="00472620" w:rsidRPr="00472620" w:rsidRDefault="00472620" w:rsidP="00472620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C307CE">
        <w:rPr>
          <w:lang w:eastAsia="zh-CN"/>
        </w:rPr>
        <w:t>2.3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主页</w:t>
      </w:r>
    </w:p>
    <w:p w14:paraId="6E4E81DB" w14:textId="70CF04E4" w:rsidR="00472620" w:rsidRDefault="00472620" w:rsidP="001E5D09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6" w:name="_Toc84951289"/>
      <w:bookmarkEnd w:id="2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系统中退出</w:t>
      </w:r>
      <w:bookmarkEnd w:id="16"/>
    </w:p>
    <w:p w14:paraId="2CDFA4AE" w14:textId="77777777" w:rsidR="00C307CE" w:rsidRPr="00C307CE" w:rsidRDefault="00C307CE" w:rsidP="00C307CE">
      <w:pPr>
        <w:pStyle w:val="afd"/>
        <w:keepNext/>
        <w:keepLines/>
        <w:numPr>
          <w:ilvl w:val="1"/>
          <w:numId w:val="58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7" w:name="_Toc84951238"/>
      <w:bookmarkStart w:id="18" w:name="_Toc84951290"/>
      <w:bookmarkEnd w:id="17"/>
      <w:bookmarkEnd w:id="18"/>
    </w:p>
    <w:p w14:paraId="69E07F2C" w14:textId="13512776" w:rsidR="007D41E5" w:rsidRDefault="00C307CE" w:rsidP="00C307C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424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9" w:name="_Toc8495129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1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.3.1 </w:t>
      </w:r>
      <w:r w:rsidR="007D41E5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9"/>
    </w:p>
    <w:p w14:paraId="647BA18F" w14:textId="276BD2CE" w:rsidR="007D41E5" w:rsidRPr="00472620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退出</w:t>
      </w:r>
      <w:r>
        <w:rPr>
          <w:rFonts w:hint="eastAsia"/>
          <w:lang w:eastAsia="zh-CN"/>
        </w:rPr>
        <w:t>S</w:t>
      </w:r>
      <w:r>
        <w:rPr>
          <w:lang w:eastAsia="zh-CN"/>
        </w:rPr>
        <w:t>CM</w:t>
      </w:r>
      <w:r>
        <w:rPr>
          <w:rFonts w:hint="eastAsia"/>
          <w:lang w:eastAsia="zh-CN"/>
        </w:rPr>
        <w:t>系统。</w:t>
      </w:r>
    </w:p>
    <w:p w14:paraId="50FB8B06" w14:textId="2447F762" w:rsidR="007D41E5" w:rsidRPr="007D41E5" w:rsidRDefault="00C307CE" w:rsidP="00C307C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424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20" w:name="_Toc84951292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1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.3.2 </w:t>
      </w:r>
      <w:r w:rsidR="007D41E5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20"/>
    </w:p>
    <w:p w14:paraId="10AF4263" w14:textId="048EF128" w:rsidR="00472620" w:rsidRDefault="00472620" w:rsidP="00472620">
      <w:pPr>
        <w:pStyle w:val="a0"/>
        <w:ind w:left="0"/>
        <w:rPr>
          <w:lang w:eastAsia="zh-CN"/>
        </w:rPr>
      </w:pPr>
      <w:r>
        <w:t>单击页面右上角的</w:t>
      </w:r>
      <w:r>
        <w:rPr>
          <w:rFonts w:hint="eastAsia"/>
          <w:lang w:eastAsia="zh-CN"/>
        </w:rPr>
        <w:t>图标展开列表，点击</w:t>
      </w:r>
      <w:r>
        <w:t>“</w:t>
      </w:r>
      <w:r>
        <w:rPr>
          <w:rFonts w:hint="eastAsia"/>
          <w:lang w:eastAsia="zh-CN"/>
        </w:rPr>
        <w:t>退出登录</w:t>
      </w:r>
      <w:r>
        <w:t>”</w:t>
      </w:r>
      <w:r w:rsidR="007D41E5">
        <w:rPr>
          <w:rFonts w:hint="eastAsia"/>
          <w:lang w:eastAsia="zh-CN"/>
        </w:rPr>
        <w:t>退出</w:t>
      </w:r>
      <w:r>
        <w:t>当前账号。</w:t>
      </w:r>
      <w:r>
        <w:rPr>
          <w:rFonts w:hint="eastAsia"/>
          <w:lang w:eastAsia="zh-CN"/>
        </w:rPr>
        <w:t xml:space="preserve"> </w:t>
      </w:r>
    </w:p>
    <w:p w14:paraId="7ABB0A68" w14:textId="7AC64047" w:rsidR="00472620" w:rsidRDefault="00C307CE" w:rsidP="00C307CE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628DE403" wp14:editId="7CB6C29D">
            <wp:simplePos x="0" y="0"/>
            <wp:positionH relativeFrom="column">
              <wp:posOffset>2645908</wp:posOffset>
            </wp:positionH>
            <wp:positionV relativeFrom="paragraph">
              <wp:posOffset>8238</wp:posOffset>
            </wp:positionV>
            <wp:extent cx="1005840" cy="1005840"/>
            <wp:effectExtent l="0" t="0" r="3810" b="381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br w:type="textWrapping" w:clear="all"/>
      </w:r>
    </w:p>
    <w:p w14:paraId="2F92E3EB" w14:textId="204C97B3" w:rsidR="005C5EBD" w:rsidRDefault="005C5EBD" w:rsidP="00C307CE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 w:rsidR="00C307CE">
        <w:rPr>
          <w:rFonts w:hint="eastAsia"/>
          <w:lang w:eastAsia="zh-CN"/>
        </w:rPr>
        <w:t>1.</w:t>
      </w:r>
      <w:r w:rsidR="00C307CE">
        <w:rPr>
          <w:lang w:eastAsia="zh-CN"/>
        </w:rPr>
        <w:t xml:space="preserve">3.1 </w:t>
      </w:r>
      <w:r w:rsidR="00C307CE">
        <w:rPr>
          <w:rFonts w:hint="eastAsia"/>
          <w:lang w:eastAsia="zh-CN"/>
        </w:rPr>
        <w:t>退出</w:t>
      </w:r>
    </w:p>
    <w:p w14:paraId="3F228827" w14:textId="0B537C2B" w:rsidR="00472620" w:rsidRDefault="00472620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21" w:name="_Toc84951293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修改密码</w:t>
      </w:r>
      <w:bookmarkEnd w:id="21"/>
    </w:p>
    <w:p w14:paraId="54DE48C0" w14:textId="6CEB465E" w:rsidR="007D41E5" w:rsidRDefault="00C307CE" w:rsidP="00C307C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424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22" w:name="_Toc8495129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1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.4.1 </w:t>
      </w:r>
      <w:r w:rsidR="007D41E5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22"/>
    </w:p>
    <w:p w14:paraId="6E99D08A" w14:textId="27042D60" w:rsidR="007D41E5" w:rsidRPr="00472620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修改登录用户密码。</w:t>
      </w:r>
    </w:p>
    <w:p w14:paraId="1CCF3884" w14:textId="1F51AF7D" w:rsidR="007D41E5" w:rsidRPr="007D41E5" w:rsidRDefault="00C307CE" w:rsidP="00C307C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424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23" w:name="_Toc84951295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lastRenderedPageBreak/>
        <w:t>1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.4.2 </w:t>
      </w:r>
      <w:r w:rsidR="007D41E5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23"/>
    </w:p>
    <w:p w14:paraId="663EEDE4" w14:textId="128EB26C" w:rsidR="00472620" w:rsidRPr="00472620" w:rsidRDefault="00472620" w:rsidP="00472620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输入旧密码，新密码，确认新密码后点击确定修改密码</w:t>
      </w:r>
    </w:p>
    <w:p w14:paraId="74C43D1C" w14:textId="589A18CD" w:rsidR="00472620" w:rsidRDefault="00472620" w:rsidP="00C307CE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66CD44BD" wp14:editId="7F32BD6E">
            <wp:simplePos x="2281881" y="4094205"/>
            <wp:positionH relativeFrom="column">
              <wp:posOffset>2283941</wp:posOffset>
            </wp:positionH>
            <wp:positionV relativeFrom="paragraph">
              <wp:align>top</wp:align>
            </wp:positionV>
            <wp:extent cx="3435531" cy="1704111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31" cy="170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7CE">
        <w:rPr>
          <w:lang w:eastAsia="zh-CN"/>
        </w:rPr>
        <w:br w:type="textWrapping" w:clear="all"/>
      </w:r>
    </w:p>
    <w:p w14:paraId="2121313C" w14:textId="0C4B35B9" w:rsidR="005C5EBD" w:rsidRPr="00472620" w:rsidRDefault="005C5EBD" w:rsidP="00C307CE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C307CE">
        <w:rPr>
          <w:lang w:eastAsia="zh-CN"/>
        </w:rPr>
        <w:t xml:space="preserve">4.2 </w:t>
      </w:r>
      <w:r w:rsidR="00C307CE">
        <w:rPr>
          <w:rFonts w:hint="eastAsia"/>
          <w:lang w:eastAsia="zh-CN"/>
        </w:rPr>
        <w:t>修改密码</w:t>
      </w:r>
    </w:p>
    <w:p w14:paraId="337495C5" w14:textId="5B7E41AA" w:rsidR="007D389D" w:rsidRPr="00472620" w:rsidRDefault="00C307CE" w:rsidP="00472620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24" w:name="_Toc84951296"/>
      <w:r>
        <w:rPr>
          <w:rFonts w:ascii="微软雅黑" w:eastAsia="微软雅黑" w:hAnsi="微软雅黑" w:hint="eastAsia"/>
          <w:bCs/>
          <w:sz w:val="36"/>
          <w:szCs w:val="36"/>
          <w:lang w:eastAsia="zh-CN"/>
        </w:rPr>
        <w:t>投标</w:t>
      </w:r>
      <w:bookmarkEnd w:id="24"/>
    </w:p>
    <w:p w14:paraId="721A6088" w14:textId="77777777" w:rsidR="007D389D" w:rsidRPr="00477D2D" w:rsidRDefault="007D389D" w:rsidP="00C307CE">
      <w:pPr>
        <w:pStyle w:val="afd"/>
        <w:keepNext/>
        <w:keepLines/>
        <w:numPr>
          <w:ilvl w:val="0"/>
          <w:numId w:val="58"/>
        </w:numPr>
        <w:tabs>
          <w:tab w:val="left" w:pos="425"/>
          <w:tab w:val="left" w:pos="709"/>
          <w:tab w:val="left" w:pos="2520"/>
        </w:tabs>
        <w:spacing w:line="360" w:lineRule="auto"/>
        <w:ind w:rightChars="100" w:right="200" w:firstLineChars="0"/>
        <w:jc w:val="left"/>
        <w:outlineLvl w:val="0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25" w:name="_Toc81557805"/>
      <w:bookmarkStart w:id="26" w:name="_Toc81557914"/>
      <w:bookmarkStart w:id="27" w:name="_Toc82185791"/>
      <w:bookmarkStart w:id="28" w:name="_Toc84951245"/>
      <w:bookmarkStart w:id="29" w:name="_Toc84951297"/>
      <w:bookmarkEnd w:id="25"/>
      <w:bookmarkEnd w:id="26"/>
      <w:bookmarkEnd w:id="27"/>
      <w:bookmarkEnd w:id="28"/>
      <w:bookmarkEnd w:id="29"/>
    </w:p>
    <w:p w14:paraId="185A055A" w14:textId="77777777" w:rsidR="007D389D" w:rsidRPr="00477D2D" w:rsidRDefault="007D389D" w:rsidP="00C307CE">
      <w:pPr>
        <w:pStyle w:val="afd"/>
        <w:keepNext/>
        <w:keepLines/>
        <w:numPr>
          <w:ilvl w:val="0"/>
          <w:numId w:val="58"/>
        </w:numPr>
        <w:tabs>
          <w:tab w:val="left" w:pos="425"/>
          <w:tab w:val="left" w:pos="709"/>
          <w:tab w:val="left" w:pos="2520"/>
        </w:tabs>
        <w:spacing w:line="360" w:lineRule="auto"/>
        <w:ind w:rightChars="100" w:right="200" w:firstLineChars="0"/>
        <w:jc w:val="left"/>
        <w:outlineLvl w:val="0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30" w:name="_Toc81557806"/>
      <w:bookmarkStart w:id="31" w:name="_Toc81557915"/>
      <w:bookmarkStart w:id="32" w:name="_Toc82185792"/>
      <w:bookmarkStart w:id="33" w:name="_Toc84951246"/>
      <w:bookmarkStart w:id="34" w:name="_Toc84951298"/>
      <w:bookmarkEnd w:id="30"/>
      <w:bookmarkEnd w:id="31"/>
      <w:bookmarkEnd w:id="32"/>
      <w:bookmarkEnd w:id="33"/>
      <w:bookmarkEnd w:id="34"/>
    </w:p>
    <w:p w14:paraId="77620DB3" w14:textId="77777777" w:rsidR="007D389D" w:rsidRPr="00477D2D" w:rsidRDefault="007D389D" w:rsidP="00C307CE">
      <w:pPr>
        <w:pStyle w:val="afd"/>
        <w:keepNext/>
        <w:keepLines/>
        <w:numPr>
          <w:ilvl w:val="1"/>
          <w:numId w:val="58"/>
        </w:numPr>
        <w:pBdr>
          <w:top w:val="single" w:sz="48" w:space="4" w:color="auto"/>
        </w:pBd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35" w:name="_Toc81557807"/>
      <w:bookmarkStart w:id="36" w:name="_Toc81557916"/>
      <w:bookmarkStart w:id="37" w:name="_Toc82185793"/>
      <w:bookmarkStart w:id="38" w:name="_Toc84951247"/>
      <w:bookmarkStart w:id="39" w:name="_Toc84951299"/>
      <w:bookmarkEnd w:id="35"/>
      <w:bookmarkEnd w:id="36"/>
      <w:bookmarkEnd w:id="37"/>
      <w:bookmarkEnd w:id="38"/>
      <w:bookmarkEnd w:id="39"/>
    </w:p>
    <w:p w14:paraId="31BA0488" w14:textId="77777777" w:rsidR="007D389D" w:rsidRPr="00477D2D" w:rsidRDefault="007D389D" w:rsidP="00C307CE">
      <w:pPr>
        <w:pStyle w:val="afd"/>
        <w:keepNext/>
        <w:keepLines/>
        <w:numPr>
          <w:ilvl w:val="1"/>
          <w:numId w:val="58"/>
        </w:numPr>
        <w:pBdr>
          <w:top w:val="single" w:sz="48" w:space="4" w:color="auto"/>
        </w:pBd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40" w:name="_Toc81557808"/>
      <w:bookmarkStart w:id="41" w:name="_Toc81557917"/>
      <w:bookmarkStart w:id="42" w:name="_Toc82185794"/>
      <w:bookmarkStart w:id="43" w:name="_Toc84951248"/>
      <w:bookmarkStart w:id="44" w:name="_Toc84951300"/>
      <w:bookmarkEnd w:id="40"/>
      <w:bookmarkEnd w:id="41"/>
      <w:bookmarkEnd w:id="42"/>
      <w:bookmarkEnd w:id="43"/>
      <w:bookmarkEnd w:id="44"/>
    </w:p>
    <w:p w14:paraId="12B99C30" w14:textId="77777777" w:rsidR="00472620" w:rsidRPr="00472620" w:rsidRDefault="00472620" w:rsidP="00472620">
      <w:pPr>
        <w:pStyle w:val="afd"/>
        <w:keepNext/>
        <w:keepLines/>
        <w:widowControl/>
        <w:numPr>
          <w:ilvl w:val="0"/>
          <w:numId w:val="3"/>
        </w:numPr>
        <w:spacing w:before="200" w:line="276" w:lineRule="auto"/>
        <w:ind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45" w:name="_Toc84951301"/>
      <w:bookmarkEnd w:id="45"/>
    </w:p>
    <w:p w14:paraId="07ED1659" w14:textId="0F6E7D4D" w:rsidR="005151BB" w:rsidRDefault="00C307CE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46" w:name="_Toc84951302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在线投标</w:t>
      </w:r>
      <w:bookmarkEnd w:id="46"/>
    </w:p>
    <w:p w14:paraId="5F0D0327" w14:textId="47ACFD7D" w:rsidR="00472620" w:rsidRDefault="00472620" w:rsidP="00472620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47" w:name="_Toc84951303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47"/>
    </w:p>
    <w:p w14:paraId="52857542" w14:textId="11BB3EA3" w:rsidR="007D41E5" w:rsidRPr="007D41E5" w:rsidRDefault="00417BCC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接到邀请招标后进入系统，进行线上报价，提交报价单</w:t>
      </w:r>
      <w:r w:rsidR="007D41E5">
        <w:rPr>
          <w:rFonts w:hint="eastAsia"/>
          <w:lang w:eastAsia="zh-CN"/>
        </w:rPr>
        <w:t>。</w:t>
      </w:r>
    </w:p>
    <w:p w14:paraId="151F56B5" w14:textId="62FA5B47" w:rsidR="00472620" w:rsidRDefault="007D41E5" w:rsidP="007D41E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48" w:name="_Toc8495130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48"/>
    </w:p>
    <w:p w14:paraId="398CA296" w14:textId="647935DA" w:rsidR="00417BCC" w:rsidRDefault="00417BCC" w:rsidP="00417BCC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招标列表可以看到所有招标单，修改查询条件可以更快的找到目标招标单，点击招标编号进入招标单详情，如图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.1.1.</w:t>
      </w:r>
    </w:p>
    <w:p w14:paraId="3D7DB707" w14:textId="24CD7726" w:rsidR="00417BCC" w:rsidRPr="00417BCC" w:rsidRDefault="00417BCC" w:rsidP="00417BC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960A5F9" wp14:editId="5A00E54E">
            <wp:extent cx="6629400" cy="2286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864F" w14:textId="4F602F0E" w:rsidR="007D41E5" w:rsidRDefault="007D41E5" w:rsidP="007D41E5">
      <w:pPr>
        <w:pStyle w:val="a0"/>
        <w:tabs>
          <w:tab w:val="left" w:pos="1903"/>
        </w:tabs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>.1</w:t>
      </w:r>
      <w:r w:rsidR="00E81BE7">
        <w:rPr>
          <w:rFonts w:ascii="微软雅黑" w:eastAsia="微软雅黑" w:hAnsi="微软雅黑"/>
          <w:lang w:eastAsia="zh-CN"/>
        </w:rPr>
        <w:t>.1</w:t>
      </w:r>
      <w:r>
        <w:rPr>
          <w:rFonts w:ascii="微软雅黑" w:eastAsia="微软雅黑" w:hAnsi="微软雅黑"/>
          <w:lang w:eastAsia="zh-CN"/>
        </w:rPr>
        <w:t xml:space="preserve"> </w:t>
      </w:r>
      <w:r w:rsidR="00417BCC">
        <w:rPr>
          <w:rFonts w:ascii="微软雅黑" w:eastAsia="微软雅黑" w:hAnsi="微软雅黑" w:hint="eastAsia"/>
          <w:lang w:eastAsia="zh-CN"/>
        </w:rPr>
        <w:t>招标单列表</w:t>
      </w:r>
    </w:p>
    <w:p w14:paraId="37FA1EF4" w14:textId="3ED4DF0C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2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查看标的详情信息，附件可以下载后详细查看。点击【拒绝回复】则拒绝投标，点击确认后将不能再对招标单做进一步操作。</w:t>
      </w:r>
    </w:p>
    <w:p w14:paraId="1398CE53" w14:textId="72631D33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F642EED" wp14:editId="59BDA779">
            <wp:extent cx="6629400" cy="17919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C7CA" w14:textId="124B6DE6" w:rsidR="005C5EBD" w:rsidRDefault="005C5EBD" w:rsidP="00C307CE">
      <w:pPr>
        <w:pStyle w:val="a0"/>
        <w:tabs>
          <w:tab w:val="left" w:pos="1903"/>
        </w:tabs>
        <w:ind w:left="36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>.</w:t>
      </w:r>
      <w:r w:rsidR="00E81BE7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2 </w:t>
      </w:r>
      <w:r w:rsidR="00417BCC">
        <w:rPr>
          <w:rFonts w:ascii="微软雅黑" w:eastAsia="微软雅黑" w:hAnsi="微软雅黑" w:hint="eastAsia"/>
          <w:lang w:eastAsia="zh-CN"/>
        </w:rPr>
        <w:t>招标单详情</w:t>
      </w:r>
    </w:p>
    <w:p w14:paraId="72C3D543" w14:textId="3D6CDFFD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点击我的回复，查看标的具体内容，点击【编辑回复】后填写所有需要录入的信息然后点击【保存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，每一项都需要编辑保存。</w:t>
      </w:r>
    </w:p>
    <w:p w14:paraId="78CBF4FD" w14:textId="406DEFA3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8F1E2D" wp14:editId="41F27B6C">
            <wp:extent cx="6629400" cy="34626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FF66" w14:textId="1E4A058B" w:rsidR="00417BCC" w:rsidRDefault="00417BCC" w:rsidP="00417BCC">
      <w:pPr>
        <w:pStyle w:val="a0"/>
        <w:tabs>
          <w:tab w:val="left" w:pos="1903"/>
        </w:tabs>
        <w:ind w:left="36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 xml:space="preserve">.1.3 </w:t>
      </w:r>
      <w:r>
        <w:rPr>
          <w:rFonts w:ascii="微软雅黑" w:eastAsia="微软雅黑" w:hAnsi="微软雅黑" w:hint="eastAsia"/>
          <w:lang w:eastAsia="zh-CN"/>
        </w:rPr>
        <w:t>我的回复-商业标</w:t>
      </w:r>
    </w:p>
    <w:p w14:paraId="4D705BCB" w14:textId="32316358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4</w:t>
      </w:r>
      <w:r>
        <w:rPr>
          <w:rFonts w:ascii="微软雅黑" w:eastAsia="微软雅黑" w:hAnsi="微软雅黑"/>
          <w:lang w:eastAsia="zh-CN"/>
        </w:rPr>
        <w:t>.</w:t>
      </w:r>
      <w:r w:rsidRPr="00417BCC">
        <w:rPr>
          <w:rFonts w:ascii="微软雅黑" w:eastAsia="微软雅黑" w:hAnsi="微软雅黑" w:hint="eastAsia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如果有资质标和技术标内容时，也需要点击进入填写对应内容，点击【新增附件】上传所需附件，如图2</w:t>
      </w:r>
      <w:r>
        <w:rPr>
          <w:rFonts w:ascii="微软雅黑" w:eastAsia="微软雅黑" w:hAnsi="微软雅黑"/>
          <w:lang w:eastAsia="zh-CN"/>
        </w:rPr>
        <w:t>.1.4.</w:t>
      </w:r>
    </w:p>
    <w:p w14:paraId="18C371A0" w14:textId="3C2E18C4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1B30E33" wp14:editId="54EA7EE0">
            <wp:extent cx="6629400" cy="159766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C8B" w14:textId="6B683F07" w:rsidR="00417BCC" w:rsidRDefault="00417BCC" w:rsidP="00417BCC">
      <w:pPr>
        <w:pStyle w:val="a0"/>
        <w:tabs>
          <w:tab w:val="left" w:pos="1903"/>
        </w:tabs>
        <w:ind w:left="36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 xml:space="preserve">.1.4 </w:t>
      </w:r>
      <w:r>
        <w:rPr>
          <w:rFonts w:ascii="微软雅黑" w:eastAsia="微软雅黑" w:hAnsi="微软雅黑" w:hint="eastAsia"/>
          <w:lang w:eastAsia="zh-CN"/>
        </w:rPr>
        <w:t>我的回复-技术标/资质标</w:t>
      </w:r>
    </w:p>
    <w:p w14:paraId="4F78F53D" w14:textId="6BD5EF9E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5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全部填写完成后，点击【提交回复】提交投标内容。</w:t>
      </w:r>
    </w:p>
    <w:p w14:paraId="52B7542A" w14:textId="5AE5CD5F" w:rsidR="00417BCC" w:rsidRP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049113" wp14:editId="676DE6A9">
            <wp:extent cx="6629400" cy="26384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F11A" w14:textId="48124886" w:rsidR="00417BCC" w:rsidRDefault="00417BCC" w:rsidP="00417BCC">
      <w:pPr>
        <w:pStyle w:val="a0"/>
        <w:tabs>
          <w:tab w:val="left" w:pos="1903"/>
        </w:tabs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 xml:space="preserve">.1.5 </w:t>
      </w:r>
      <w:r>
        <w:rPr>
          <w:rFonts w:ascii="微软雅黑" w:eastAsia="微软雅黑" w:hAnsi="微软雅黑" w:hint="eastAsia"/>
          <w:lang w:eastAsia="zh-CN"/>
        </w:rPr>
        <w:t>提交回复</w:t>
      </w:r>
    </w:p>
    <w:p w14:paraId="00751879" w14:textId="5A71D286" w:rsidR="00417BCC" w:rsidRDefault="00417BCC" w:rsidP="00417BCC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6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在投标截止时间前，可以点击【撤销回复】撤销投标内容，然后编辑后重新提交。</w:t>
      </w:r>
    </w:p>
    <w:p w14:paraId="54E2C489" w14:textId="722818A5" w:rsidR="00417BCC" w:rsidRDefault="00417BCC" w:rsidP="00417BCC">
      <w:pPr>
        <w:pStyle w:val="a0"/>
        <w:tabs>
          <w:tab w:val="left" w:pos="1903"/>
        </w:tabs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74659B9" wp14:editId="4A5E6FD1">
            <wp:extent cx="6629400" cy="1101725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38E" w14:textId="724FC5CA" w:rsidR="00417BCC" w:rsidRPr="00417BCC" w:rsidRDefault="00417BCC" w:rsidP="00417BCC">
      <w:pPr>
        <w:pStyle w:val="a0"/>
        <w:tabs>
          <w:tab w:val="left" w:pos="1903"/>
        </w:tabs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 xml:space="preserve">.1.6 </w:t>
      </w:r>
      <w:r>
        <w:rPr>
          <w:rFonts w:ascii="微软雅黑" w:eastAsia="微软雅黑" w:hAnsi="微软雅黑" w:hint="eastAsia"/>
          <w:lang w:eastAsia="zh-CN"/>
        </w:rPr>
        <w:t>撤销回复</w:t>
      </w:r>
    </w:p>
    <w:p w14:paraId="6B4C1E19" w14:textId="6847BB2F" w:rsidR="007D389D" w:rsidRDefault="00854225" w:rsidP="00655A59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49" w:name="_Toc84951305"/>
      <w:r>
        <w:rPr>
          <w:rFonts w:ascii="微软雅黑" w:eastAsia="微软雅黑" w:hAnsi="微软雅黑" w:hint="eastAsia"/>
          <w:bCs/>
          <w:sz w:val="36"/>
          <w:szCs w:val="36"/>
          <w:lang w:eastAsia="zh-CN"/>
        </w:rPr>
        <w:lastRenderedPageBreak/>
        <w:t>竞价</w:t>
      </w:r>
      <w:bookmarkEnd w:id="49"/>
    </w:p>
    <w:p w14:paraId="1A0426C9" w14:textId="3546812D" w:rsidR="00617AF2" w:rsidRPr="00655A59" w:rsidRDefault="00617AF2" w:rsidP="00655A59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50" w:name="_Toc84951306"/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3.1 </w:t>
      </w:r>
      <w:r w:rsidR="00854225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在线竞价</w:t>
      </w:r>
      <w:bookmarkEnd w:id="50"/>
    </w:p>
    <w:p w14:paraId="2C50BF11" w14:textId="77777777" w:rsidR="00617AF2" w:rsidRPr="00477D2D" w:rsidRDefault="00617AF2" w:rsidP="00E17257">
      <w:pPr>
        <w:pStyle w:val="afd"/>
        <w:widowControl/>
        <w:numPr>
          <w:ilvl w:val="2"/>
          <w:numId w:val="17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30BEC50B" w14:textId="703B577E" w:rsidR="00617AF2" w:rsidRDefault="00617AF2" w:rsidP="00655A59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1" w:name="_Toc84951307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3.1.1 </w:t>
      </w:r>
      <w:r w:rsidR="00655A59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51"/>
    </w:p>
    <w:p w14:paraId="2F98776F" w14:textId="3DE6B4E7" w:rsidR="00655A59" w:rsidRDefault="00854225" w:rsidP="00655A59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接到邀请竞价后进入系统，进行在线竞价，同时与多家供应商一起报价竞价</w:t>
      </w:r>
      <w:r w:rsidR="008E08D5">
        <w:rPr>
          <w:rFonts w:hint="eastAsia"/>
          <w:lang w:eastAsia="zh-CN"/>
        </w:rPr>
        <w:t>。</w:t>
      </w:r>
    </w:p>
    <w:p w14:paraId="53764C65" w14:textId="3955A787" w:rsidR="00655A59" w:rsidRDefault="00655A59" w:rsidP="00655A59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2" w:name="_Toc84951308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3.1.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52"/>
    </w:p>
    <w:p w14:paraId="4E766DEF" w14:textId="0EF55488" w:rsidR="002748FB" w:rsidRDefault="00655A59" w:rsidP="002748FB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854225" w:rsidRPr="00477D2D">
        <w:rPr>
          <w:rFonts w:ascii="微软雅黑" w:eastAsia="微软雅黑" w:hAnsi="微软雅黑"/>
          <w:lang w:eastAsia="zh-CN"/>
        </w:rPr>
        <w:t xml:space="preserve"> </w:t>
      </w:r>
      <w:r w:rsidR="002748FB">
        <w:rPr>
          <w:rFonts w:hint="eastAsia"/>
          <w:lang w:eastAsia="zh-CN"/>
        </w:rPr>
        <w:t>竞价列表可以看到所有竞价单，修改查询条件可以更快的找到目标招标单，点击竞价编号进入竞价单详情，如图</w:t>
      </w:r>
      <w:r w:rsidR="002748FB">
        <w:rPr>
          <w:lang w:eastAsia="zh-CN"/>
        </w:rPr>
        <w:t>3.1.1</w:t>
      </w:r>
      <w:r w:rsidR="002748FB">
        <w:rPr>
          <w:rFonts w:hint="eastAsia"/>
          <w:lang w:eastAsia="zh-CN"/>
        </w:rPr>
        <w:t>，点击进行中的竞价大厅图标</w:t>
      </w:r>
      <w:r w:rsidR="002748FB">
        <w:rPr>
          <w:noProof/>
          <w:lang w:eastAsia="zh-CN"/>
        </w:rPr>
        <w:drawing>
          <wp:inline distT="0" distB="0" distL="0" distR="0" wp14:anchorId="40AD839F" wp14:editId="5B9F365D">
            <wp:extent cx="285750" cy="285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8FB">
        <w:rPr>
          <w:rFonts w:hint="eastAsia"/>
          <w:lang w:eastAsia="zh-CN"/>
        </w:rPr>
        <w:t>可以进入竞价大厅进行在线竞价。</w:t>
      </w:r>
    </w:p>
    <w:p w14:paraId="44E4BBBA" w14:textId="017AE4F2" w:rsidR="007D389D" w:rsidRPr="002748FB" w:rsidRDefault="002748FB" w:rsidP="002748FB">
      <w:pPr>
        <w:pStyle w:val="a0"/>
        <w:tabs>
          <w:tab w:val="left" w:pos="425"/>
        </w:tabs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62ADBEF3" wp14:editId="3756395C">
            <wp:extent cx="6629400" cy="22269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F61C" w14:textId="4F0E7DD9" w:rsidR="00DA654C" w:rsidRDefault="002748FB" w:rsidP="002748FB">
      <w:pPr>
        <w:pStyle w:val="a0"/>
        <w:tabs>
          <w:tab w:val="left" w:pos="709"/>
          <w:tab w:val="center" w:pos="5433"/>
          <w:tab w:val="left" w:pos="6664"/>
        </w:tabs>
        <w:ind w:left="426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/>
          <w:color w:val="000000"/>
          <w:lang w:eastAsia="zh-CN"/>
        </w:rPr>
        <w:tab/>
      </w:r>
      <w:r>
        <w:rPr>
          <w:rFonts w:ascii="微软雅黑" w:eastAsia="微软雅黑" w:hAnsi="微软雅黑"/>
          <w:color w:val="000000"/>
          <w:lang w:eastAsia="zh-CN"/>
        </w:rPr>
        <w:tab/>
      </w:r>
      <w:r>
        <w:rPr>
          <w:rFonts w:ascii="微软雅黑" w:eastAsia="微软雅黑" w:hAnsi="微软雅黑" w:hint="eastAsia"/>
          <w:color w:val="000000"/>
          <w:lang w:eastAsia="zh-CN"/>
        </w:rPr>
        <w:t>图3</w:t>
      </w:r>
      <w:r>
        <w:rPr>
          <w:rFonts w:ascii="微软雅黑" w:eastAsia="微软雅黑" w:hAnsi="微软雅黑"/>
          <w:color w:val="000000"/>
          <w:lang w:eastAsia="zh-CN"/>
        </w:rPr>
        <w:t xml:space="preserve">.1.1 </w:t>
      </w:r>
      <w:r>
        <w:rPr>
          <w:rFonts w:ascii="微软雅黑" w:eastAsia="微软雅黑" w:hAnsi="微软雅黑" w:hint="eastAsia"/>
          <w:color w:val="000000"/>
          <w:lang w:eastAsia="zh-CN"/>
        </w:rPr>
        <w:t>竞价列表</w:t>
      </w:r>
      <w:r>
        <w:rPr>
          <w:rFonts w:ascii="微软雅黑" w:eastAsia="微软雅黑" w:hAnsi="微软雅黑"/>
          <w:color w:val="000000"/>
          <w:lang w:eastAsia="zh-CN"/>
        </w:rPr>
        <w:tab/>
      </w:r>
    </w:p>
    <w:p w14:paraId="64881143" w14:textId="6FD27C37" w:rsidR="00A262E2" w:rsidRPr="00A262E2" w:rsidRDefault="002748FB" w:rsidP="002748FB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/>
          <w:color w:val="000000"/>
          <w:lang w:eastAsia="zh-CN"/>
        </w:rPr>
        <w:t>2.</w:t>
      </w:r>
      <w:r w:rsidR="00A262E2">
        <w:rPr>
          <w:rFonts w:ascii="微软雅黑" w:eastAsia="微软雅黑" w:hAnsi="微软雅黑" w:hint="eastAsia"/>
          <w:color w:val="000000"/>
          <w:lang w:eastAsia="zh-CN"/>
        </w:rPr>
        <w:t>点击竞价编号进入竞价单明细，可以查看竞价</w:t>
      </w:r>
      <w:proofErr w:type="gramStart"/>
      <w:r w:rsidR="00A262E2">
        <w:rPr>
          <w:rFonts w:ascii="微软雅黑" w:eastAsia="微软雅黑" w:hAnsi="微软雅黑" w:hint="eastAsia"/>
          <w:color w:val="000000"/>
          <w:lang w:eastAsia="zh-CN"/>
        </w:rPr>
        <w:t>单基本</w:t>
      </w:r>
      <w:proofErr w:type="gramEnd"/>
      <w:r w:rsidR="00A262E2">
        <w:rPr>
          <w:rFonts w:ascii="微软雅黑" w:eastAsia="微软雅黑" w:hAnsi="微软雅黑" w:hint="eastAsia"/>
          <w:color w:val="000000"/>
          <w:lang w:eastAsia="zh-CN"/>
        </w:rPr>
        <w:t>信息，第一个tab页是品类，信息，可以看到竞价物品的名称、起始价格、数量等信息。</w:t>
      </w:r>
    </w:p>
    <w:p w14:paraId="4ADBC6E7" w14:textId="5CF34E85" w:rsidR="00A262E2" w:rsidRDefault="00A262E2" w:rsidP="002748FB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5E31A4" wp14:editId="382C0E06">
            <wp:extent cx="5831353" cy="265985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9277" cy="2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257F" w14:textId="326B7AFB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jc w:val="center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lastRenderedPageBreak/>
        <w:t>图3</w:t>
      </w:r>
      <w:r>
        <w:rPr>
          <w:rFonts w:ascii="微软雅黑" w:eastAsia="微软雅黑" w:hAnsi="微软雅黑"/>
          <w:color w:val="000000"/>
          <w:lang w:eastAsia="zh-CN"/>
        </w:rPr>
        <w:t xml:space="preserve">.1.2 </w:t>
      </w:r>
      <w:r>
        <w:rPr>
          <w:rFonts w:ascii="微软雅黑" w:eastAsia="微软雅黑" w:hAnsi="微软雅黑" w:hint="eastAsia"/>
          <w:color w:val="000000"/>
          <w:lang w:eastAsia="zh-CN"/>
        </w:rPr>
        <w:t>竞价详情-品类明细</w:t>
      </w:r>
    </w:p>
    <w:p w14:paraId="6059CB6B" w14:textId="623430B4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3</w:t>
      </w:r>
      <w:r>
        <w:rPr>
          <w:rFonts w:ascii="微软雅黑" w:eastAsia="微软雅黑" w:hAnsi="微软雅黑"/>
          <w:color w:val="000000"/>
          <w:lang w:eastAsia="zh-CN"/>
        </w:rPr>
        <w:t>.</w:t>
      </w:r>
      <w:r>
        <w:rPr>
          <w:rFonts w:ascii="微软雅黑" w:eastAsia="微软雅黑" w:hAnsi="微软雅黑" w:hint="eastAsia"/>
          <w:color w:val="000000"/>
          <w:lang w:eastAsia="zh-CN"/>
        </w:rPr>
        <w:t>点击附件tab页，可以下载附件并查看附件信息。</w:t>
      </w:r>
    </w:p>
    <w:p w14:paraId="6BBDFBA5" w14:textId="5E2AD806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360"/>
        <w:rPr>
          <w:rFonts w:ascii="微软雅黑" w:eastAsia="微软雅黑" w:hAnsi="微软雅黑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AE3A7E" wp14:editId="08F5D0F6">
            <wp:extent cx="6629400" cy="1377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E00" w14:textId="1917A6F8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jc w:val="center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图3</w:t>
      </w:r>
      <w:r>
        <w:rPr>
          <w:rFonts w:ascii="微软雅黑" w:eastAsia="微软雅黑" w:hAnsi="微软雅黑"/>
          <w:color w:val="000000"/>
          <w:lang w:eastAsia="zh-CN"/>
        </w:rPr>
        <w:t xml:space="preserve">.1.3 </w:t>
      </w:r>
      <w:r>
        <w:rPr>
          <w:rFonts w:ascii="微软雅黑" w:eastAsia="微软雅黑" w:hAnsi="微软雅黑" w:hint="eastAsia"/>
          <w:color w:val="000000"/>
          <w:lang w:eastAsia="zh-CN"/>
        </w:rPr>
        <w:t>竞价详情-附件</w:t>
      </w:r>
    </w:p>
    <w:p w14:paraId="182520B8" w14:textId="4F6FA078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4</w:t>
      </w:r>
      <w:r>
        <w:rPr>
          <w:rFonts w:ascii="微软雅黑" w:eastAsia="微软雅黑" w:hAnsi="微软雅黑"/>
          <w:color w:val="000000"/>
          <w:lang w:eastAsia="zh-CN"/>
        </w:rPr>
        <w:t>.</w:t>
      </w:r>
      <w:r>
        <w:rPr>
          <w:rFonts w:ascii="微软雅黑" w:eastAsia="微软雅黑" w:hAnsi="微软雅黑" w:hint="eastAsia"/>
          <w:color w:val="000000"/>
          <w:lang w:eastAsia="zh-CN"/>
        </w:rPr>
        <w:t>进入竞价大厅，可以查看到所有竞价物品，在竞价输入框输入报价后点击【出价】按钮进行报价，需要符合竞价设定规则，所有的出价均为该项物品的总价：</w:t>
      </w:r>
    </w:p>
    <w:p w14:paraId="5C81F786" w14:textId="467B5EB9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起始价格：方向为正向，则首次出价必须大于等于起始价格；方向为反向，则首次出价必须小于等于起始价格。</w:t>
      </w:r>
    </w:p>
    <w:p w14:paraId="6BED22F7" w14:textId="3AA4EB25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触发价格：采购心理价位，方向为正向时，报价大于触发价格则会显示绿色-已触发；方向为反向时，报价小于触发价格则会显示绿色-已触发。</w:t>
      </w:r>
    </w:p>
    <w:p w14:paraId="63DDB212" w14:textId="0770CC4D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最小出价规则：最小出价倍数，则出价必须是上次出价减去/加上最小出价幅度的倍数；绝对阈值，表示出价必须大于/小于上次出价±最小出价幅度。</w:t>
      </w:r>
    </w:p>
    <w:p w14:paraId="0D5A6417" w14:textId="1E28E022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到达触发价格后，最小出价幅度会相应变成触发价格后最小出价配置。</w:t>
      </w:r>
    </w:p>
    <w:p w14:paraId="212B3E7D" w14:textId="052E1FD0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例如其实价格为1</w:t>
      </w:r>
      <w:r>
        <w:rPr>
          <w:rFonts w:ascii="微软雅黑" w:eastAsia="微软雅黑" w:hAnsi="微软雅黑"/>
          <w:color w:val="000000"/>
          <w:lang w:eastAsia="zh-CN"/>
        </w:rPr>
        <w:t>000</w:t>
      </w:r>
      <w:r>
        <w:rPr>
          <w:rFonts w:ascii="微软雅黑" w:eastAsia="微软雅黑" w:hAnsi="微软雅黑" w:hint="eastAsia"/>
          <w:color w:val="000000"/>
          <w:lang w:eastAsia="zh-CN"/>
        </w:rPr>
        <w:t>，方向为反向，最小出价规则为最小出价倍数，最小出价幅度为5</w:t>
      </w:r>
      <w:r>
        <w:rPr>
          <w:rFonts w:ascii="微软雅黑" w:eastAsia="微软雅黑" w:hAnsi="微软雅黑"/>
          <w:color w:val="000000"/>
          <w:lang w:eastAsia="zh-CN"/>
        </w:rPr>
        <w:t>0</w:t>
      </w:r>
      <w:r>
        <w:rPr>
          <w:rFonts w:ascii="微软雅黑" w:eastAsia="微软雅黑" w:hAnsi="微软雅黑" w:hint="eastAsia"/>
          <w:color w:val="000000"/>
          <w:lang w:eastAsia="zh-CN"/>
        </w:rPr>
        <w:t>，触发价格后最小出价配置为5，则首次出价必须小于等于1</w:t>
      </w:r>
      <w:r>
        <w:rPr>
          <w:rFonts w:ascii="微软雅黑" w:eastAsia="微软雅黑" w:hAnsi="微软雅黑"/>
          <w:color w:val="000000"/>
          <w:lang w:eastAsia="zh-CN"/>
        </w:rPr>
        <w:t>000</w:t>
      </w:r>
      <w:r>
        <w:rPr>
          <w:rFonts w:ascii="微软雅黑" w:eastAsia="微软雅黑" w:hAnsi="微软雅黑" w:hint="eastAsia"/>
          <w:color w:val="000000"/>
          <w:lang w:eastAsia="zh-CN"/>
        </w:rPr>
        <w:t>，若第一次出价为1</w:t>
      </w:r>
      <w:r>
        <w:rPr>
          <w:rFonts w:ascii="微软雅黑" w:eastAsia="微软雅黑" w:hAnsi="微软雅黑"/>
          <w:color w:val="000000"/>
          <w:lang w:eastAsia="zh-CN"/>
        </w:rPr>
        <w:t>000</w:t>
      </w:r>
      <w:r>
        <w:rPr>
          <w:rFonts w:ascii="微软雅黑" w:eastAsia="微软雅黑" w:hAnsi="微软雅黑" w:hint="eastAsia"/>
          <w:color w:val="000000"/>
          <w:lang w:eastAsia="zh-CN"/>
        </w:rPr>
        <w:t>，第二次出价需要为9</w:t>
      </w:r>
      <w:r>
        <w:rPr>
          <w:rFonts w:ascii="微软雅黑" w:eastAsia="微软雅黑" w:hAnsi="微软雅黑"/>
          <w:color w:val="000000"/>
          <w:lang w:eastAsia="zh-CN"/>
        </w:rPr>
        <w:t>50</w:t>
      </w:r>
      <w:r>
        <w:rPr>
          <w:rFonts w:ascii="微软雅黑" w:eastAsia="微软雅黑" w:hAnsi="微软雅黑" w:hint="eastAsia"/>
          <w:color w:val="000000"/>
          <w:lang w:eastAsia="zh-CN"/>
        </w:rPr>
        <w:t>,</w:t>
      </w:r>
      <w:r>
        <w:rPr>
          <w:rFonts w:ascii="微软雅黑" w:eastAsia="微软雅黑" w:hAnsi="微软雅黑"/>
          <w:color w:val="000000"/>
          <w:lang w:eastAsia="zh-CN"/>
        </w:rPr>
        <w:t>900</w:t>
      </w:r>
      <w:r>
        <w:rPr>
          <w:rFonts w:ascii="微软雅黑" w:eastAsia="微软雅黑" w:hAnsi="微软雅黑" w:hint="eastAsia"/>
          <w:color w:val="000000"/>
          <w:lang w:eastAsia="zh-CN"/>
        </w:rPr>
        <w:t>,8</w:t>
      </w:r>
      <w:r>
        <w:rPr>
          <w:rFonts w:ascii="微软雅黑" w:eastAsia="微软雅黑" w:hAnsi="微软雅黑"/>
          <w:color w:val="000000"/>
          <w:lang w:eastAsia="zh-CN"/>
        </w:rPr>
        <w:t>50</w:t>
      </w:r>
      <w:proofErr w:type="gramStart"/>
      <w:r>
        <w:rPr>
          <w:rFonts w:ascii="微软雅黑" w:eastAsia="微软雅黑" w:hAnsi="微软雅黑" w:hint="eastAsia"/>
          <w:color w:val="000000"/>
          <w:lang w:eastAsia="zh-CN"/>
        </w:rPr>
        <w:t>一</w:t>
      </w:r>
      <w:proofErr w:type="gramEnd"/>
      <w:r>
        <w:rPr>
          <w:rFonts w:ascii="微软雅黑" w:eastAsia="微软雅黑" w:hAnsi="微软雅黑" w:hint="eastAsia"/>
          <w:color w:val="000000"/>
          <w:lang w:eastAsia="zh-CN"/>
        </w:rPr>
        <w:t>次类推，等触发价格触发后，例如触发价为1</w:t>
      </w:r>
      <w:r>
        <w:rPr>
          <w:rFonts w:ascii="微软雅黑" w:eastAsia="微软雅黑" w:hAnsi="微软雅黑"/>
          <w:color w:val="000000"/>
          <w:lang w:eastAsia="zh-CN"/>
        </w:rPr>
        <w:t>00</w:t>
      </w:r>
      <w:r>
        <w:rPr>
          <w:rFonts w:ascii="微软雅黑" w:eastAsia="微软雅黑" w:hAnsi="微软雅黑" w:hint="eastAsia"/>
          <w:color w:val="000000"/>
          <w:lang w:eastAsia="zh-CN"/>
        </w:rPr>
        <w:t>，则可以5元的倍数进行递减出价。</w:t>
      </w:r>
    </w:p>
    <w:p w14:paraId="255DE6FF" w14:textId="52459BB1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35B5E61F" wp14:editId="47480DD8">
            <wp:extent cx="6629400" cy="3317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C278" w14:textId="1339088C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jc w:val="center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图3</w:t>
      </w:r>
      <w:r>
        <w:rPr>
          <w:rFonts w:ascii="微软雅黑" w:eastAsia="微软雅黑" w:hAnsi="微软雅黑"/>
          <w:color w:val="000000"/>
          <w:lang w:eastAsia="zh-CN"/>
        </w:rPr>
        <w:t xml:space="preserve">.1.4 </w:t>
      </w:r>
      <w:r>
        <w:rPr>
          <w:rFonts w:ascii="微软雅黑" w:eastAsia="微软雅黑" w:hAnsi="微软雅黑" w:hint="eastAsia"/>
          <w:color w:val="000000"/>
          <w:lang w:eastAsia="zh-CN"/>
        </w:rPr>
        <w:t>在线竞价</w:t>
      </w:r>
    </w:p>
    <w:p w14:paraId="0E09B057" w14:textId="050BE858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lastRenderedPageBreak/>
        <w:t>5</w:t>
      </w:r>
      <w:r>
        <w:rPr>
          <w:rFonts w:ascii="微软雅黑" w:eastAsia="微软雅黑" w:hAnsi="微软雅黑"/>
          <w:color w:val="000000"/>
          <w:lang w:eastAsia="zh-CN"/>
        </w:rPr>
        <w:t>.</w:t>
      </w:r>
      <w:r>
        <w:rPr>
          <w:rFonts w:ascii="微软雅黑" w:eastAsia="微软雅黑" w:hAnsi="微软雅黑" w:hint="eastAsia"/>
          <w:color w:val="000000"/>
          <w:lang w:eastAsia="zh-CN"/>
        </w:rPr>
        <w:t>多项产品竞价，如果有多项产品同时在一个竞价项目内进行竞价，则可以在竞价大厅依次对产品进行报价。</w:t>
      </w:r>
    </w:p>
    <w:p w14:paraId="507C7008" w14:textId="67BE2CCE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360"/>
        <w:rPr>
          <w:rFonts w:ascii="微软雅黑" w:eastAsia="微软雅黑" w:hAnsi="微软雅黑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0485726B" wp14:editId="62A623BE">
            <wp:extent cx="6629400" cy="1475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F0EB" w14:textId="732EAADB" w:rsidR="00A262E2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0"/>
        <w:jc w:val="center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图3</w:t>
      </w:r>
      <w:r>
        <w:rPr>
          <w:rFonts w:ascii="微软雅黑" w:eastAsia="微软雅黑" w:hAnsi="微软雅黑"/>
          <w:color w:val="000000"/>
          <w:lang w:eastAsia="zh-CN"/>
        </w:rPr>
        <w:t xml:space="preserve">.1.5 </w:t>
      </w:r>
      <w:r>
        <w:rPr>
          <w:rFonts w:ascii="微软雅黑" w:eastAsia="微软雅黑" w:hAnsi="微软雅黑" w:hint="eastAsia"/>
          <w:color w:val="000000"/>
          <w:lang w:eastAsia="zh-CN"/>
        </w:rPr>
        <w:t>多项产品在线竞价</w:t>
      </w:r>
    </w:p>
    <w:p w14:paraId="05C9D6EC" w14:textId="77777777" w:rsidR="00A262E2" w:rsidRPr="00477D2D" w:rsidRDefault="00A262E2" w:rsidP="00A262E2">
      <w:pPr>
        <w:pStyle w:val="a0"/>
        <w:tabs>
          <w:tab w:val="left" w:pos="709"/>
          <w:tab w:val="center" w:pos="5433"/>
          <w:tab w:val="left" w:pos="6664"/>
        </w:tabs>
        <w:ind w:left="360"/>
        <w:rPr>
          <w:rFonts w:ascii="微软雅黑" w:eastAsia="微软雅黑" w:hAnsi="微软雅黑"/>
          <w:color w:val="000000"/>
          <w:lang w:eastAsia="zh-CN"/>
        </w:rPr>
      </w:pPr>
    </w:p>
    <w:sectPr w:rsidR="00A262E2" w:rsidRPr="00477D2D" w:rsidSect="00EA27EA">
      <w:headerReference w:type="default" r:id="rId33"/>
      <w:footerReference w:type="default" r:id="rId34"/>
      <w:pgSz w:w="12240" w:h="15840" w:code="1"/>
      <w:pgMar w:top="720" w:right="720" w:bottom="1080" w:left="720" w:header="432" w:footer="432" w:gutter="360"/>
      <w:paperSrc w:first="1" w:other="1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48CECB" w14:textId="77777777" w:rsidR="00333DEA" w:rsidRDefault="00333DEA">
      <w:r>
        <w:separator/>
      </w:r>
    </w:p>
  </w:endnote>
  <w:endnote w:type="continuationSeparator" w:id="0">
    <w:p w14:paraId="085B217D" w14:textId="77777777" w:rsidR="00333DEA" w:rsidRDefault="00333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1E1B1" w14:textId="11D508AF" w:rsidR="007D389D" w:rsidRDefault="007D389D" w:rsidP="00BA5243">
    <w:pPr>
      <w:pStyle w:val="a6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472620"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472620">
      <w:rPr>
        <w:noProof/>
        <w:szCs w:val="21"/>
      </w:rPr>
      <w:t>60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DB088" w14:textId="77777777" w:rsidR="003C5A04" w:rsidRDefault="003C5A04" w:rsidP="00035F43">
    <w:pPr>
      <w:pStyle w:val="a6"/>
      <w:framePr w:wrap="around" w:vAnchor="text" w:hAnchor="margin" w:xAlign="right" w:y="1"/>
      <w:rPr>
        <w:rStyle w:val="ae"/>
      </w:rPr>
    </w:pPr>
  </w:p>
  <w:p w14:paraId="6777ADE7" w14:textId="54E06F24" w:rsidR="003C5A04" w:rsidRPr="00035F43" w:rsidRDefault="003C5A04" w:rsidP="00A30DF7">
    <w:pPr>
      <w:pStyle w:val="a6"/>
      <w:tabs>
        <w:tab w:val="center" w:pos="4962"/>
        <w:tab w:val="right" w:pos="9923"/>
      </w:tabs>
      <w:jc w:val="center"/>
      <w:rPr>
        <w:rFonts w:eastAsia="微软雅黑"/>
      </w:rPr>
    </w:pP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PAGE </w:instrText>
    </w:r>
    <w:r w:rsidRPr="00FF3C95">
      <w:rPr>
        <w:rStyle w:val="ae"/>
        <w:rFonts w:eastAsia="微软雅黑"/>
        <w:szCs w:val="16"/>
      </w:rPr>
      <w:fldChar w:fldCharType="separate"/>
    </w:r>
    <w:r w:rsidR="00FD2299">
      <w:rPr>
        <w:rStyle w:val="ae"/>
        <w:rFonts w:eastAsia="微软雅黑"/>
        <w:noProof/>
        <w:szCs w:val="16"/>
      </w:rPr>
      <w:t>15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</w:rPr>
      <w:t xml:space="preserve"> /</w:t>
    </w:r>
    <w:r w:rsidR="00A262E2">
      <w:rPr>
        <w:rStyle w:val="ae"/>
        <w:rFonts w:eastAsia="微软雅黑"/>
        <w:szCs w:val="16"/>
      </w:rP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5BB329" w14:textId="77777777" w:rsidR="00333DEA" w:rsidRDefault="00333DEA">
      <w:r>
        <w:separator/>
      </w:r>
    </w:p>
  </w:footnote>
  <w:footnote w:type="continuationSeparator" w:id="0">
    <w:p w14:paraId="304CE6A7" w14:textId="77777777" w:rsidR="00333DEA" w:rsidRDefault="00333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4B0333" w14:textId="77777777" w:rsidR="007D389D" w:rsidRDefault="007D389D" w:rsidP="00F24AB7">
    <w:pPr>
      <w:spacing w:before="48" w:after="4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81623A" w14:textId="77777777" w:rsidR="007D389D" w:rsidRPr="00115B85" w:rsidRDefault="007D389D" w:rsidP="00C5475E">
    <w:pPr>
      <w:pStyle w:val="a8"/>
      <w:jc w:val="both"/>
      <w:rPr>
        <w:b/>
      </w:rPr>
    </w:pPr>
    <w:r>
      <w:rPr>
        <w:rFonts w:ascii="微软雅黑" w:eastAsia="微软雅黑" w:hAnsi="微软雅黑"/>
        <w:noProof/>
        <w:sz w:val="21"/>
        <w:szCs w:val="21"/>
        <w:lang w:eastAsia="zh-CN"/>
      </w:rPr>
      <w:drawing>
        <wp:inline distT="0" distB="0" distL="0" distR="0" wp14:anchorId="708D18B9" wp14:editId="6FFA6D83">
          <wp:extent cx="762000" cy="390525"/>
          <wp:effectExtent l="0" t="0" r="0" b="9525"/>
          <wp:docPr id="15" name="Picture 4" descr="Description: C:\Users\haochen\Desktop\2011117144626342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C:\Users\haochen\Desktop\2011117144626342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hint="eastAsia"/>
        <w:b/>
        <w:color w:val="000000"/>
        <w:sz w:val="21"/>
        <w:szCs w:val="21"/>
      </w:rPr>
      <w:t xml:space="preserve">      </w:t>
    </w:r>
    <w:r>
      <w:rPr>
        <w:rFonts w:ascii="微软雅黑" w:eastAsia="微软雅黑" w:hAnsi="微软雅黑" w:hint="eastAsia"/>
        <w:b/>
        <w:color w:val="000000"/>
        <w:sz w:val="20"/>
      </w:rPr>
      <w:t>南通太平洋海洋工程有限公司SAP一期实施项目</w:t>
    </w:r>
    <w:r w:rsidRPr="00D17885">
      <w:rPr>
        <w:rFonts w:ascii="微软雅黑" w:eastAsia="微软雅黑" w:hAnsi="微软雅黑" w:hint="eastAsia"/>
        <w:b/>
        <w:color w:val="000000"/>
        <w:sz w:val="20"/>
      </w:rPr>
      <w:t>_</w:t>
    </w:r>
    <w:r>
      <w:rPr>
        <w:rFonts w:ascii="微软雅黑" w:eastAsia="微软雅黑" w:hAnsi="微软雅黑" w:hint="eastAsia"/>
        <w:b/>
        <w:color w:val="000000"/>
        <w:sz w:val="20"/>
      </w:rPr>
      <w:t>需求分析书</w:t>
    </w:r>
    <w:r>
      <w:rPr>
        <w:rFonts w:hint="eastAsia"/>
        <w:b/>
      </w:rPr>
      <w:t xml:space="preserve">       </w:t>
    </w:r>
    <w:r>
      <w:rPr>
        <w:rFonts w:ascii="微软雅黑" w:eastAsia="微软雅黑" w:hAnsi="微软雅黑"/>
        <w:noProof/>
        <w:lang w:eastAsia="zh-CN"/>
      </w:rPr>
      <w:drawing>
        <wp:inline distT="0" distB="0" distL="0" distR="0" wp14:anchorId="7548219D" wp14:editId="6B3E7AF2">
          <wp:extent cx="838200" cy="409575"/>
          <wp:effectExtent l="0" t="0" r="0" b="9525"/>
          <wp:docPr id="16" name="Picture 14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3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16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</w:rPr>
      <w:t xml:space="preserve">    </w:t>
    </w:r>
    <w:r w:rsidR="00333DEA">
      <w:rPr>
        <w:rFonts w:ascii="微软雅黑" w:eastAsia="微软雅黑" w:hAnsi="微软雅黑"/>
      </w:rPr>
      <w:pict w14:anchorId="0787656F">
        <v:rect id="_x0000_i1025" style="width:0;height:.75pt" o:hrstd="t" o:hr="t" fillcolor="gray" stroked="f"/>
      </w:pict>
    </w:r>
  </w:p>
  <w:p w14:paraId="3DA23B9D" w14:textId="77777777" w:rsidR="007D389D" w:rsidRPr="00115B85" w:rsidRDefault="007D389D" w:rsidP="00115B85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19DC77" w14:textId="1FB1A91E" w:rsidR="007D389D" w:rsidRDefault="007D389D">
    <w:pPr>
      <w:pStyle w:val="a8"/>
    </w:pPr>
    <w:r>
      <w:rPr>
        <w:rFonts w:ascii="微软雅黑" w:eastAsia="微软雅黑" w:hAnsi="微软雅黑" w:hint="eastAsia"/>
        <w:b/>
        <w:color w:val="000000"/>
        <w:sz w:val="20"/>
      </w:rPr>
      <w:t xml:space="preserve">  </w:t>
    </w:r>
    <w:r>
      <w:rPr>
        <w:rFonts w:hint="eastAsia"/>
        <w:b/>
      </w:rPr>
      <w:t xml:space="preserve"> </w:t>
    </w:r>
    <w:r>
      <w:rPr>
        <w:b/>
      </w:rPr>
      <w:t xml:space="preserve">                     </w:t>
    </w:r>
    <w:r>
      <w:rPr>
        <w:rFonts w:hint="eastAsia"/>
        <w:b/>
      </w:rPr>
      <w:t xml:space="preserve">   </w:t>
    </w:r>
    <w:r w:rsidRPr="004C39B2">
      <w:rPr>
        <w:b/>
      </w:rPr>
      <w:t xml:space="preserve"> </w:t>
    </w:r>
    <w:r>
      <w:rPr>
        <w:rFonts w:ascii="微软雅黑" w:eastAsia="微软雅黑" w:hAnsi="微软雅黑" w:hint="eastAsia"/>
        <w:b/>
        <w:color w:val="000000"/>
        <w:sz w:val="20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0DC47" w14:textId="215B47D6" w:rsidR="003C5A04" w:rsidRPr="00FF3C95" w:rsidRDefault="003C5A04" w:rsidP="00B1072F">
    <w:pPr>
      <w:pStyle w:val="a8"/>
      <w:pBdr>
        <w:bottom w:val="single" w:sz="4" w:space="1" w:color="auto"/>
      </w:pBdr>
      <w:tabs>
        <w:tab w:val="clear" w:pos="10440"/>
        <w:tab w:val="right" w:pos="10800"/>
      </w:tabs>
      <w:rPr>
        <w:rFonts w:eastAsia="微软雅黑"/>
      </w:rPr>
    </w:pPr>
    <w:r w:rsidRPr="00FF3C95">
      <w:rPr>
        <w:rFonts w:eastAsia="微软雅黑"/>
        <w:szCs w:val="16"/>
      </w:rPr>
      <w:t xml:space="preserve"> </w:t>
    </w:r>
    <w:r>
      <w:rPr>
        <w:noProof/>
        <w:lang w:eastAsia="zh-C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11EB"/>
    <w:multiLevelType w:val="hybridMultilevel"/>
    <w:tmpl w:val="11CC3194"/>
    <w:lvl w:ilvl="0" w:tplc="04090001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1" w15:restartNumberingAfterBreak="0">
    <w:nsid w:val="028010C7"/>
    <w:multiLevelType w:val="hybridMultilevel"/>
    <w:tmpl w:val="E4A40C58"/>
    <w:lvl w:ilvl="0" w:tplc="6B60A1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2D30B93"/>
    <w:multiLevelType w:val="multilevel"/>
    <w:tmpl w:val="BF5260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5" w:hanging="88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5" w:hanging="88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3" w15:restartNumberingAfterBreak="0">
    <w:nsid w:val="04526BE7"/>
    <w:multiLevelType w:val="hybridMultilevel"/>
    <w:tmpl w:val="D7D2475C"/>
    <w:lvl w:ilvl="0" w:tplc="72CED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3917B5"/>
    <w:multiLevelType w:val="hybridMultilevel"/>
    <w:tmpl w:val="6B704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8B0EC7"/>
    <w:multiLevelType w:val="hybridMultilevel"/>
    <w:tmpl w:val="D68AE68A"/>
    <w:lvl w:ilvl="0" w:tplc="72CED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010E93"/>
    <w:multiLevelType w:val="hybridMultilevel"/>
    <w:tmpl w:val="BC4C4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90945EA"/>
    <w:multiLevelType w:val="hybridMultilevel"/>
    <w:tmpl w:val="B25288F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0B5E3575"/>
    <w:multiLevelType w:val="hybridMultilevel"/>
    <w:tmpl w:val="466AE568"/>
    <w:lvl w:ilvl="0" w:tplc="72CED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E266AA"/>
    <w:multiLevelType w:val="hybridMultilevel"/>
    <w:tmpl w:val="AF9225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ACD5C9F"/>
    <w:multiLevelType w:val="hybridMultilevel"/>
    <w:tmpl w:val="5C00C77A"/>
    <w:lvl w:ilvl="0" w:tplc="72CED75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FE667DD"/>
    <w:multiLevelType w:val="multilevel"/>
    <w:tmpl w:val="AF3AC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5" w:hanging="88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5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12" w15:restartNumberingAfterBreak="0">
    <w:nsid w:val="20AC25F4"/>
    <w:multiLevelType w:val="multilevel"/>
    <w:tmpl w:val="350C71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9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3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7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2" w:hanging="1800"/>
      </w:pPr>
      <w:rPr>
        <w:rFonts w:hint="default"/>
      </w:rPr>
    </w:lvl>
  </w:abstractNum>
  <w:abstractNum w:abstractNumId="13" w15:restartNumberingAfterBreak="0">
    <w:nsid w:val="22973DB1"/>
    <w:multiLevelType w:val="hybridMultilevel"/>
    <w:tmpl w:val="67FA7EC2"/>
    <w:lvl w:ilvl="0" w:tplc="2C702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9A4EC1"/>
    <w:multiLevelType w:val="hybridMultilevel"/>
    <w:tmpl w:val="FEC8D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69E3C3E"/>
    <w:multiLevelType w:val="hybridMultilevel"/>
    <w:tmpl w:val="974A96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88A652A"/>
    <w:multiLevelType w:val="hybridMultilevel"/>
    <w:tmpl w:val="42AE7B18"/>
    <w:lvl w:ilvl="0" w:tplc="FB9E7866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3163DF"/>
    <w:multiLevelType w:val="multilevel"/>
    <w:tmpl w:val="350C71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9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3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7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2" w:hanging="1800"/>
      </w:pPr>
      <w:rPr>
        <w:rFonts w:hint="default"/>
      </w:rPr>
    </w:lvl>
  </w:abstractNum>
  <w:abstractNum w:abstractNumId="18" w15:restartNumberingAfterBreak="0">
    <w:nsid w:val="2BC8448C"/>
    <w:multiLevelType w:val="hybridMultilevel"/>
    <w:tmpl w:val="CB643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CF43BD3"/>
    <w:multiLevelType w:val="multilevel"/>
    <w:tmpl w:val="2DCA0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88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94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674" w:hanging="94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20" w15:restartNumberingAfterBreak="0">
    <w:nsid w:val="32DB2928"/>
    <w:multiLevelType w:val="hybridMultilevel"/>
    <w:tmpl w:val="B71ADD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5E37367"/>
    <w:multiLevelType w:val="multilevel"/>
    <w:tmpl w:val="0ED6A0D4"/>
    <w:lvl w:ilvl="0">
      <w:start w:val="2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8" w:hanging="8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019" w:hanging="88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34" w:hanging="8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2" w15:restartNumberingAfterBreak="0">
    <w:nsid w:val="382F19FF"/>
    <w:multiLevelType w:val="multilevel"/>
    <w:tmpl w:val="350C71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9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3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7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2" w:hanging="1800"/>
      </w:pPr>
      <w:rPr>
        <w:rFonts w:hint="default"/>
      </w:rPr>
    </w:lvl>
  </w:abstractNum>
  <w:abstractNum w:abstractNumId="23" w15:restartNumberingAfterBreak="0">
    <w:nsid w:val="3E2836D3"/>
    <w:multiLevelType w:val="hybridMultilevel"/>
    <w:tmpl w:val="04208B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665B94"/>
    <w:multiLevelType w:val="hybridMultilevel"/>
    <w:tmpl w:val="63E6F88C"/>
    <w:lvl w:ilvl="0" w:tplc="8640A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0E601C7"/>
    <w:multiLevelType w:val="hybridMultilevel"/>
    <w:tmpl w:val="AC42D6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 w15:restartNumberingAfterBreak="0">
    <w:nsid w:val="41B91D3C"/>
    <w:multiLevelType w:val="hybridMultilevel"/>
    <w:tmpl w:val="95BE30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2980A67"/>
    <w:multiLevelType w:val="hybridMultilevel"/>
    <w:tmpl w:val="A26C8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2EA5716"/>
    <w:multiLevelType w:val="hybridMultilevel"/>
    <w:tmpl w:val="834A3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5AD4165"/>
    <w:multiLevelType w:val="hybridMultilevel"/>
    <w:tmpl w:val="15CC80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A667B99"/>
    <w:multiLevelType w:val="hybridMultilevel"/>
    <w:tmpl w:val="7448815C"/>
    <w:lvl w:ilvl="0" w:tplc="EBC0B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B07041F"/>
    <w:multiLevelType w:val="hybridMultilevel"/>
    <w:tmpl w:val="73DC46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4C272C98"/>
    <w:multiLevelType w:val="hybridMultilevel"/>
    <w:tmpl w:val="B84E01D6"/>
    <w:lvl w:ilvl="0" w:tplc="9BB0279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E862385"/>
    <w:multiLevelType w:val="hybridMultilevel"/>
    <w:tmpl w:val="CC8CB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4F732D2D"/>
    <w:multiLevelType w:val="multilevel"/>
    <w:tmpl w:val="AF3AC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5" w:hanging="88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5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35" w15:restartNumberingAfterBreak="0">
    <w:nsid w:val="51D64DC3"/>
    <w:multiLevelType w:val="hybridMultilevel"/>
    <w:tmpl w:val="4B7A0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1E27F05"/>
    <w:multiLevelType w:val="hybridMultilevel"/>
    <w:tmpl w:val="6650995A"/>
    <w:lvl w:ilvl="0" w:tplc="CC0C9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3AB0252"/>
    <w:multiLevelType w:val="hybridMultilevel"/>
    <w:tmpl w:val="E6FCD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62335E9"/>
    <w:multiLevelType w:val="hybridMultilevel"/>
    <w:tmpl w:val="F89624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9" w15:restartNumberingAfterBreak="0">
    <w:nsid w:val="56DD2DF4"/>
    <w:multiLevelType w:val="hybridMultilevel"/>
    <w:tmpl w:val="505A1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9E6261B"/>
    <w:multiLevelType w:val="hybridMultilevel"/>
    <w:tmpl w:val="32BE32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5BA91C93"/>
    <w:multiLevelType w:val="multilevel"/>
    <w:tmpl w:val="1A94207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7" w:hanging="5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538" w:hanging="113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70" w:hanging="17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2" w15:restartNumberingAfterBreak="0">
    <w:nsid w:val="5EE70903"/>
    <w:multiLevelType w:val="hybridMultilevel"/>
    <w:tmpl w:val="3C5AC15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3" w15:restartNumberingAfterBreak="0">
    <w:nsid w:val="5F2F69D1"/>
    <w:multiLevelType w:val="hybridMultilevel"/>
    <w:tmpl w:val="85489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F6331CD"/>
    <w:multiLevelType w:val="multilevel"/>
    <w:tmpl w:val="046C1E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8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94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512" w:hanging="94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45" w15:restartNumberingAfterBreak="0">
    <w:nsid w:val="601A05C3"/>
    <w:multiLevelType w:val="hybridMultilevel"/>
    <w:tmpl w:val="8F16A9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607F400B"/>
    <w:multiLevelType w:val="singleLevel"/>
    <w:tmpl w:val="34587FE0"/>
    <w:lvl w:ilvl="0">
      <w:start w:val="1"/>
      <w:numFmt w:val="bullet"/>
      <w:pStyle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7" w15:restartNumberingAfterBreak="0">
    <w:nsid w:val="67131F64"/>
    <w:multiLevelType w:val="hybridMultilevel"/>
    <w:tmpl w:val="EF30A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6BB66D1D"/>
    <w:multiLevelType w:val="multilevel"/>
    <w:tmpl w:val="609A733E"/>
    <w:lvl w:ilvl="0">
      <w:start w:val="2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8" w:hanging="8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51" w:hanging="88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9" w15:restartNumberingAfterBreak="0">
    <w:nsid w:val="6C606807"/>
    <w:multiLevelType w:val="hybridMultilevel"/>
    <w:tmpl w:val="2B96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70275CB6"/>
    <w:multiLevelType w:val="multilevel"/>
    <w:tmpl w:val="BE0C7960"/>
    <w:lvl w:ilvl="0">
      <w:start w:val="1"/>
      <w:numFmt w:val="decimal"/>
      <w:suff w:val="nothing"/>
      <w:lvlText w:val="第%1章 "/>
      <w:lvlJc w:val="left"/>
      <w:pPr>
        <w:ind w:left="4860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suff w:val="nothing"/>
      <w:lvlText w:val="%1.%2 "/>
      <w:lvlJc w:val="left"/>
      <w:pPr>
        <w:ind w:left="288" w:hanging="288"/>
      </w:pPr>
      <w:rPr>
        <w:rFonts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IMNote"/>
      <w:suff w:val="nothing"/>
      <w:lvlText w:val="%1.%2.%3 "/>
      <w:lvlJc w:val="left"/>
      <w:pPr>
        <w:ind w:left="2160" w:hanging="2160"/>
      </w:pPr>
      <w:rPr>
        <w:rFonts w:hint="eastAsia"/>
        <w:b/>
        <w:bCs w:val="0"/>
        <w:i w:val="0"/>
        <w:iCs w:val="0"/>
        <w: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1418" w:hanging="567"/>
      </w:pPr>
      <w:rPr>
        <w:rFonts w:ascii="微软雅黑" w:eastAsia="微软雅黑" w:hAnsi="微软雅黑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ascii="Arial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ascii="Arial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1" w15:restartNumberingAfterBreak="0">
    <w:nsid w:val="70750541"/>
    <w:multiLevelType w:val="multilevel"/>
    <w:tmpl w:val="EB8A98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8" w:hanging="8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51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52" w15:restartNumberingAfterBreak="0">
    <w:nsid w:val="7A100293"/>
    <w:multiLevelType w:val="hybridMultilevel"/>
    <w:tmpl w:val="C11E28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7A8E77BE"/>
    <w:multiLevelType w:val="hybridMultilevel"/>
    <w:tmpl w:val="37D8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 w15:restartNumberingAfterBreak="0">
    <w:nsid w:val="7F0254A6"/>
    <w:multiLevelType w:val="multilevel"/>
    <w:tmpl w:val="693A65E4"/>
    <w:lvl w:ilvl="0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16" w:hanging="2520"/>
      </w:pPr>
      <w:rPr>
        <w:rFonts w:hint="default"/>
      </w:rPr>
    </w:lvl>
  </w:abstractNum>
  <w:num w:numId="1">
    <w:abstractNumId w:val="46"/>
  </w:num>
  <w:num w:numId="2">
    <w:abstractNumId w:val="53"/>
  </w:num>
  <w:num w:numId="3">
    <w:abstractNumId w:val="50"/>
  </w:num>
  <w:num w:numId="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42"/>
  </w:num>
  <w:num w:numId="8">
    <w:abstractNumId w:val="30"/>
  </w:num>
  <w:num w:numId="9">
    <w:abstractNumId w:val="7"/>
  </w:num>
  <w:num w:numId="10">
    <w:abstractNumId w:val="51"/>
  </w:num>
  <w:num w:numId="11">
    <w:abstractNumId w:val="38"/>
  </w:num>
  <w:num w:numId="12">
    <w:abstractNumId w:val="50"/>
  </w:num>
  <w:num w:numId="13">
    <w:abstractNumId w:val="44"/>
  </w:num>
  <w:num w:numId="14">
    <w:abstractNumId w:val="31"/>
  </w:num>
  <w:num w:numId="15">
    <w:abstractNumId w:val="2"/>
  </w:num>
  <w:num w:numId="16">
    <w:abstractNumId w:val="23"/>
  </w:num>
  <w:num w:numId="17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8"/>
  </w:num>
  <w:num w:numId="21">
    <w:abstractNumId w:val="21"/>
  </w:num>
  <w:num w:numId="22">
    <w:abstractNumId w:val="19"/>
  </w:num>
  <w:num w:numId="23">
    <w:abstractNumId w:val="35"/>
  </w:num>
  <w:num w:numId="24">
    <w:abstractNumId w:val="34"/>
  </w:num>
  <w:num w:numId="25">
    <w:abstractNumId w:val="16"/>
  </w:num>
  <w:num w:numId="26">
    <w:abstractNumId w:val="18"/>
  </w:num>
  <w:num w:numId="27">
    <w:abstractNumId w:val="15"/>
  </w:num>
  <w:num w:numId="28">
    <w:abstractNumId w:val="4"/>
  </w:num>
  <w:num w:numId="29">
    <w:abstractNumId w:val="9"/>
  </w:num>
  <w:num w:numId="30">
    <w:abstractNumId w:val="14"/>
  </w:num>
  <w:num w:numId="31">
    <w:abstractNumId w:val="43"/>
  </w:num>
  <w:num w:numId="32">
    <w:abstractNumId w:val="37"/>
  </w:num>
  <w:num w:numId="33">
    <w:abstractNumId w:val="8"/>
  </w:num>
  <w:num w:numId="34">
    <w:abstractNumId w:val="47"/>
  </w:num>
  <w:num w:numId="35">
    <w:abstractNumId w:val="52"/>
  </w:num>
  <w:num w:numId="36">
    <w:abstractNumId w:val="20"/>
  </w:num>
  <w:num w:numId="37">
    <w:abstractNumId w:val="10"/>
  </w:num>
  <w:num w:numId="38">
    <w:abstractNumId w:val="40"/>
  </w:num>
  <w:num w:numId="39">
    <w:abstractNumId w:val="5"/>
  </w:num>
  <w:num w:numId="40">
    <w:abstractNumId w:val="39"/>
  </w:num>
  <w:num w:numId="41">
    <w:abstractNumId w:val="3"/>
  </w:num>
  <w:num w:numId="42">
    <w:abstractNumId w:val="25"/>
  </w:num>
  <w:num w:numId="43">
    <w:abstractNumId w:val="1"/>
  </w:num>
  <w:num w:numId="44">
    <w:abstractNumId w:val="0"/>
  </w:num>
  <w:num w:numId="45">
    <w:abstractNumId w:val="28"/>
  </w:num>
  <w:num w:numId="46">
    <w:abstractNumId w:val="33"/>
  </w:num>
  <w:num w:numId="47">
    <w:abstractNumId w:val="27"/>
  </w:num>
  <w:num w:numId="48">
    <w:abstractNumId w:val="49"/>
  </w:num>
  <w:num w:numId="49">
    <w:abstractNumId w:val="29"/>
  </w:num>
  <w:num w:numId="50">
    <w:abstractNumId w:val="45"/>
  </w:num>
  <w:num w:numId="51">
    <w:abstractNumId w:val="6"/>
  </w:num>
  <w:num w:numId="52">
    <w:abstractNumId w:val="26"/>
  </w:num>
  <w:num w:numId="53">
    <w:abstractNumId w:val="12"/>
  </w:num>
  <w:num w:numId="54">
    <w:abstractNumId w:val="32"/>
  </w:num>
  <w:num w:numId="55">
    <w:abstractNumId w:val="22"/>
  </w:num>
  <w:num w:numId="56">
    <w:abstractNumId w:val="36"/>
  </w:num>
  <w:num w:numId="57">
    <w:abstractNumId w:val="17"/>
  </w:num>
  <w:num w:numId="58">
    <w:abstractNumId w:val="54"/>
  </w:num>
  <w:num w:numId="59">
    <w:abstractNumId w:val="2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intFractionalCharacterWidth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IM_Version" w:val="2.0.6"/>
    <w:docVar w:name="DocumentName" w:val="BR.110 - Application Setup"/>
    <w:docVar w:name="MenuFileStack" w:val="AIM97.mnu|aimBR97.mnu|aimBR97.mnu"/>
    <w:docVar w:name="MenuNameStack" w:val="Main Menu|Business Requirements Mapping|BR.110 - Application Setup"/>
  </w:docVars>
  <w:rsids>
    <w:rsidRoot w:val="00977950"/>
    <w:rsid w:val="0000087B"/>
    <w:rsid w:val="00000ED8"/>
    <w:rsid w:val="000011C4"/>
    <w:rsid w:val="00002A8D"/>
    <w:rsid w:val="00002A94"/>
    <w:rsid w:val="0000312A"/>
    <w:rsid w:val="000045AA"/>
    <w:rsid w:val="00020EA7"/>
    <w:rsid w:val="00024539"/>
    <w:rsid w:val="000302FB"/>
    <w:rsid w:val="000315D1"/>
    <w:rsid w:val="00035F43"/>
    <w:rsid w:val="000410F8"/>
    <w:rsid w:val="0004173D"/>
    <w:rsid w:val="00042F52"/>
    <w:rsid w:val="00043993"/>
    <w:rsid w:val="00043D75"/>
    <w:rsid w:val="00044074"/>
    <w:rsid w:val="000475C0"/>
    <w:rsid w:val="00047E17"/>
    <w:rsid w:val="00051A50"/>
    <w:rsid w:val="00051B30"/>
    <w:rsid w:val="00052BF9"/>
    <w:rsid w:val="00052C9F"/>
    <w:rsid w:val="00053E77"/>
    <w:rsid w:val="00063A21"/>
    <w:rsid w:val="000640F1"/>
    <w:rsid w:val="00074883"/>
    <w:rsid w:val="00075D8C"/>
    <w:rsid w:val="00076B1C"/>
    <w:rsid w:val="00077C31"/>
    <w:rsid w:val="00080D6C"/>
    <w:rsid w:val="0008349B"/>
    <w:rsid w:val="00085B28"/>
    <w:rsid w:val="0009128D"/>
    <w:rsid w:val="000915DD"/>
    <w:rsid w:val="0009263C"/>
    <w:rsid w:val="000A15FE"/>
    <w:rsid w:val="000A2A09"/>
    <w:rsid w:val="000A46DB"/>
    <w:rsid w:val="000A7767"/>
    <w:rsid w:val="000B42D1"/>
    <w:rsid w:val="000B461A"/>
    <w:rsid w:val="000B53BA"/>
    <w:rsid w:val="000C0262"/>
    <w:rsid w:val="000C067C"/>
    <w:rsid w:val="000C2F07"/>
    <w:rsid w:val="000C3793"/>
    <w:rsid w:val="000C5611"/>
    <w:rsid w:val="000C7547"/>
    <w:rsid w:val="000D0546"/>
    <w:rsid w:val="000D0772"/>
    <w:rsid w:val="000D1836"/>
    <w:rsid w:val="000D2896"/>
    <w:rsid w:val="000D31E1"/>
    <w:rsid w:val="000D405F"/>
    <w:rsid w:val="000D4E97"/>
    <w:rsid w:val="000D63C5"/>
    <w:rsid w:val="000D796C"/>
    <w:rsid w:val="000D7C2C"/>
    <w:rsid w:val="000E0D59"/>
    <w:rsid w:val="000E160B"/>
    <w:rsid w:val="000E22FE"/>
    <w:rsid w:val="000E4433"/>
    <w:rsid w:val="000E7FA6"/>
    <w:rsid w:val="000F00D0"/>
    <w:rsid w:val="000F4787"/>
    <w:rsid w:val="000F5957"/>
    <w:rsid w:val="000F5D39"/>
    <w:rsid w:val="000F64EB"/>
    <w:rsid w:val="00100248"/>
    <w:rsid w:val="0010288E"/>
    <w:rsid w:val="00106F38"/>
    <w:rsid w:val="00112017"/>
    <w:rsid w:val="00114133"/>
    <w:rsid w:val="00117CFC"/>
    <w:rsid w:val="00120934"/>
    <w:rsid w:val="001233AC"/>
    <w:rsid w:val="00124348"/>
    <w:rsid w:val="00125B55"/>
    <w:rsid w:val="0012669E"/>
    <w:rsid w:val="00130E52"/>
    <w:rsid w:val="001316E3"/>
    <w:rsid w:val="00133E83"/>
    <w:rsid w:val="001374FB"/>
    <w:rsid w:val="0014089D"/>
    <w:rsid w:val="001432F5"/>
    <w:rsid w:val="0014497D"/>
    <w:rsid w:val="0014683A"/>
    <w:rsid w:val="00146BE1"/>
    <w:rsid w:val="00146C61"/>
    <w:rsid w:val="0015529D"/>
    <w:rsid w:val="001553A3"/>
    <w:rsid w:val="00156E9F"/>
    <w:rsid w:val="00162C6E"/>
    <w:rsid w:val="001658DA"/>
    <w:rsid w:val="00165BAD"/>
    <w:rsid w:val="00165C9D"/>
    <w:rsid w:val="00167E38"/>
    <w:rsid w:val="00171CFC"/>
    <w:rsid w:val="0017323E"/>
    <w:rsid w:val="00173D9F"/>
    <w:rsid w:val="00174B1F"/>
    <w:rsid w:val="0017631C"/>
    <w:rsid w:val="0018597A"/>
    <w:rsid w:val="00187E45"/>
    <w:rsid w:val="00192239"/>
    <w:rsid w:val="001A2259"/>
    <w:rsid w:val="001A2BF3"/>
    <w:rsid w:val="001A6131"/>
    <w:rsid w:val="001A65AC"/>
    <w:rsid w:val="001A6E7A"/>
    <w:rsid w:val="001A6EFB"/>
    <w:rsid w:val="001B0251"/>
    <w:rsid w:val="001B0792"/>
    <w:rsid w:val="001B336B"/>
    <w:rsid w:val="001B43A0"/>
    <w:rsid w:val="001B46EF"/>
    <w:rsid w:val="001B5BF0"/>
    <w:rsid w:val="001C39FA"/>
    <w:rsid w:val="001C65B3"/>
    <w:rsid w:val="001C7FE2"/>
    <w:rsid w:val="001D0DDE"/>
    <w:rsid w:val="001D2CC6"/>
    <w:rsid w:val="001D6EAA"/>
    <w:rsid w:val="001E050D"/>
    <w:rsid w:val="001E09E3"/>
    <w:rsid w:val="001E115D"/>
    <w:rsid w:val="001E26CE"/>
    <w:rsid w:val="001E2FFF"/>
    <w:rsid w:val="001E5D09"/>
    <w:rsid w:val="001E6FFE"/>
    <w:rsid w:val="001E704A"/>
    <w:rsid w:val="001E7919"/>
    <w:rsid w:val="001F0101"/>
    <w:rsid w:val="001F097C"/>
    <w:rsid w:val="001F1219"/>
    <w:rsid w:val="001F4ACE"/>
    <w:rsid w:val="001F4BDC"/>
    <w:rsid w:val="001F7082"/>
    <w:rsid w:val="00201821"/>
    <w:rsid w:val="00201907"/>
    <w:rsid w:val="002022CA"/>
    <w:rsid w:val="00202401"/>
    <w:rsid w:val="002025E7"/>
    <w:rsid w:val="00202A44"/>
    <w:rsid w:val="00205EBF"/>
    <w:rsid w:val="00205F1A"/>
    <w:rsid w:val="00207525"/>
    <w:rsid w:val="002103FE"/>
    <w:rsid w:val="00211F52"/>
    <w:rsid w:val="00212427"/>
    <w:rsid w:val="00213039"/>
    <w:rsid w:val="0021384B"/>
    <w:rsid w:val="002139F2"/>
    <w:rsid w:val="00216A9C"/>
    <w:rsid w:val="00216DFB"/>
    <w:rsid w:val="00217C99"/>
    <w:rsid w:val="00220DEB"/>
    <w:rsid w:val="002226F8"/>
    <w:rsid w:val="00223FA0"/>
    <w:rsid w:val="00225099"/>
    <w:rsid w:val="0022722E"/>
    <w:rsid w:val="00230350"/>
    <w:rsid w:val="00230BC2"/>
    <w:rsid w:val="002311DD"/>
    <w:rsid w:val="00232517"/>
    <w:rsid w:val="00232B1B"/>
    <w:rsid w:val="0023331B"/>
    <w:rsid w:val="00233A77"/>
    <w:rsid w:val="00234A55"/>
    <w:rsid w:val="00234C6B"/>
    <w:rsid w:val="00236BCE"/>
    <w:rsid w:val="00236E5D"/>
    <w:rsid w:val="002377C2"/>
    <w:rsid w:val="002378B6"/>
    <w:rsid w:val="002403E1"/>
    <w:rsid w:val="002431C1"/>
    <w:rsid w:val="00243994"/>
    <w:rsid w:val="00243BE6"/>
    <w:rsid w:val="0024680C"/>
    <w:rsid w:val="00253200"/>
    <w:rsid w:val="0025448D"/>
    <w:rsid w:val="00255FC2"/>
    <w:rsid w:val="002562BC"/>
    <w:rsid w:val="002568FC"/>
    <w:rsid w:val="00256F3A"/>
    <w:rsid w:val="0025789B"/>
    <w:rsid w:val="00260055"/>
    <w:rsid w:val="00264B7C"/>
    <w:rsid w:val="002661E6"/>
    <w:rsid w:val="00267FC4"/>
    <w:rsid w:val="0027091A"/>
    <w:rsid w:val="00270E4F"/>
    <w:rsid w:val="002713CA"/>
    <w:rsid w:val="002737EF"/>
    <w:rsid w:val="00274457"/>
    <w:rsid w:val="002748FB"/>
    <w:rsid w:val="00276E0B"/>
    <w:rsid w:val="0028096A"/>
    <w:rsid w:val="00281E43"/>
    <w:rsid w:val="002847A6"/>
    <w:rsid w:val="002850B8"/>
    <w:rsid w:val="00285B50"/>
    <w:rsid w:val="00290844"/>
    <w:rsid w:val="0029452E"/>
    <w:rsid w:val="00295650"/>
    <w:rsid w:val="00297BE1"/>
    <w:rsid w:val="002A2821"/>
    <w:rsid w:val="002A3348"/>
    <w:rsid w:val="002A33BA"/>
    <w:rsid w:val="002B34B1"/>
    <w:rsid w:val="002B35E2"/>
    <w:rsid w:val="002B382C"/>
    <w:rsid w:val="002B6065"/>
    <w:rsid w:val="002C1DB3"/>
    <w:rsid w:val="002C3F26"/>
    <w:rsid w:val="002C45AC"/>
    <w:rsid w:val="002C5F14"/>
    <w:rsid w:val="002D16B2"/>
    <w:rsid w:val="002D640F"/>
    <w:rsid w:val="002D687B"/>
    <w:rsid w:val="002D70D2"/>
    <w:rsid w:val="002E0327"/>
    <w:rsid w:val="002E14C1"/>
    <w:rsid w:val="002E1AF0"/>
    <w:rsid w:val="002E3E47"/>
    <w:rsid w:val="002E55F0"/>
    <w:rsid w:val="002E6042"/>
    <w:rsid w:val="002E7AD3"/>
    <w:rsid w:val="002F10C9"/>
    <w:rsid w:val="002F1600"/>
    <w:rsid w:val="002F2780"/>
    <w:rsid w:val="002F560C"/>
    <w:rsid w:val="00303025"/>
    <w:rsid w:val="00305402"/>
    <w:rsid w:val="00306295"/>
    <w:rsid w:val="003062EE"/>
    <w:rsid w:val="00307981"/>
    <w:rsid w:val="003108FC"/>
    <w:rsid w:val="00311105"/>
    <w:rsid w:val="0031351A"/>
    <w:rsid w:val="00314612"/>
    <w:rsid w:val="00314D8F"/>
    <w:rsid w:val="00315B1D"/>
    <w:rsid w:val="00324E26"/>
    <w:rsid w:val="003260ED"/>
    <w:rsid w:val="00326E9D"/>
    <w:rsid w:val="00327FAD"/>
    <w:rsid w:val="00331EAE"/>
    <w:rsid w:val="0033317D"/>
    <w:rsid w:val="00333DEA"/>
    <w:rsid w:val="00337DEC"/>
    <w:rsid w:val="00341650"/>
    <w:rsid w:val="003416F4"/>
    <w:rsid w:val="0034625D"/>
    <w:rsid w:val="003474CA"/>
    <w:rsid w:val="00353298"/>
    <w:rsid w:val="003563A5"/>
    <w:rsid w:val="00357C53"/>
    <w:rsid w:val="00360C07"/>
    <w:rsid w:val="00362206"/>
    <w:rsid w:val="0036443F"/>
    <w:rsid w:val="00376F84"/>
    <w:rsid w:val="00380563"/>
    <w:rsid w:val="00385AFC"/>
    <w:rsid w:val="003876D6"/>
    <w:rsid w:val="00390250"/>
    <w:rsid w:val="00390646"/>
    <w:rsid w:val="00391611"/>
    <w:rsid w:val="003916CB"/>
    <w:rsid w:val="0039195D"/>
    <w:rsid w:val="003943AB"/>
    <w:rsid w:val="00394AE6"/>
    <w:rsid w:val="00394C9A"/>
    <w:rsid w:val="003978B6"/>
    <w:rsid w:val="003A3B35"/>
    <w:rsid w:val="003A3CE2"/>
    <w:rsid w:val="003A4525"/>
    <w:rsid w:val="003A5222"/>
    <w:rsid w:val="003B6359"/>
    <w:rsid w:val="003B70F7"/>
    <w:rsid w:val="003C3888"/>
    <w:rsid w:val="003C3996"/>
    <w:rsid w:val="003C3B89"/>
    <w:rsid w:val="003C5A04"/>
    <w:rsid w:val="003D10D3"/>
    <w:rsid w:val="003D1979"/>
    <w:rsid w:val="003D1BAF"/>
    <w:rsid w:val="003D3156"/>
    <w:rsid w:val="003E06BA"/>
    <w:rsid w:val="003E09EC"/>
    <w:rsid w:val="003E1484"/>
    <w:rsid w:val="003E4DA4"/>
    <w:rsid w:val="003E5463"/>
    <w:rsid w:val="003E57D7"/>
    <w:rsid w:val="003F0CE2"/>
    <w:rsid w:val="003F11E8"/>
    <w:rsid w:val="003F150E"/>
    <w:rsid w:val="003F22CD"/>
    <w:rsid w:val="003F24C3"/>
    <w:rsid w:val="003F4752"/>
    <w:rsid w:val="003F4960"/>
    <w:rsid w:val="003F59B4"/>
    <w:rsid w:val="003F7526"/>
    <w:rsid w:val="00400158"/>
    <w:rsid w:val="00405A29"/>
    <w:rsid w:val="00410CB6"/>
    <w:rsid w:val="00412C0C"/>
    <w:rsid w:val="00412EE3"/>
    <w:rsid w:val="004149AF"/>
    <w:rsid w:val="00417203"/>
    <w:rsid w:val="00417BCC"/>
    <w:rsid w:val="004211C4"/>
    <w:rsid w:val="0042262F"/>
    <w:rsid w:val="00422B66"/>
    <w:rsid w:val="00425C5E"/>
    <w:rsid w:val="004260F0"/>
    <w:rsid w:val="00431EF3"/>
    <w:rsid w:val="00431F98"/>
    <w:rsid w:val="00432933"/>
    <w:rsid w:val="00440C66"/>
    <w:rsid w:val="00442AC8"/>
    <w:rsid w:val="00444727"/>
    <w:rsid w:val="00445C75"/>
    <w:rsid w:val="00447799"/>
    <w:rsid w:val="00447DAA"/>
    <w:rsid w:val="0045165E"/>
    <w:rsid w:val="0045252D"/>
    <w:rsid w:val="00454B84"/>
    <w:rsid w:val="004606FF"/>
    <w:rsid w:val="00463ABC"/>
    <w:rsid w:val="004721CC"/>
    <w:rsid w:val="00472620"/>
    <w:rsid w:val="00473435"/>
    <w:rsid w:val="00473A0B"/>
    <w:rsid w:val="00473E05"/>
    <w:rsid w:val="004772E3"/>
    <w:rsid w:val="00477303"/>
    <w:rsid w:val="00477460"/>
    <w:rsid w:val="00477D2D"/>
    <w:rsid w:val="00484325"/>
    <w:rsid w:val="00485FFB"/>
    <w:rsid w:val="00486096"/>
    <w:rsid w:val="00486A2C"/>
    <w:rsid w:val="00490C48"/>
    <w:rsid w:val="0049187D"/>
    <w:rsid w:val="0049188F"/>
    <w:rsid w:val="00497185"/>
    <w:rsid w:val="004976C7"/>
    <w:rsid w:val="004A0E8B"/>
    <w:rsid w:val="004A2440"/>
    <w:rsid w:val="004A2875"/>
    <w:rsid w:val="004A378F"/>
    <w:rsid w:val="004A3EBC"/>
    <w:rsid w:val="004A464A"/>
    <w:rsid w:val="004A50E5"/>
    <w:rsid w:val="004A779B"/>
    <w:rsid w:val="004B12EF"/>
    <w:rsid w:val="004B38B4"/>
    <w:rsid w:val="004B543A"/>
    <w:rsid w:val="004B56F6"/>
    <w:rsid w:val="004B72DF"/>
    <w:rsid w:val="004C0219"/>
    <w:rsid w:val="004C1519"/>
    <w:rsid w:val="004C76C0"/>
    <w:rsid w:val="004D01CC"/>
    <w:rsid w:val="004D3C95"/>
    <w:rsid w:val="004D45EF"/>
    <w:rsid w:val="004D5BBC"/>
    <w:rsid w:val="004D5FD6"/>
    <w:rsid w:val="004D66ED"/>
    <w:rsid w:val="004E1B61"/>
    <w:rsid w:val="004F0E0C"/>
    <w:rsid w:val="004F1A26"/>
    <w:rsid w:val="004F2DE2"/>
    <w:rsid w:val="004F42BD"/>
    <w:rsid w:val="004F6991"/>
    <w:rsid w:val="004F71F5"/>
    <w:rsid w:val="00501CF8"/>
    <w:rsid w:val="005025F2"/>
    <w:rsid w:val="0050435A"/>
    <w:rsid w:val="005045DC"/>
    <w:rsid w:val="00505678"/>
    <w:rsid w:val="00505F38"/>
    <w:rsid w:val="00506FDD"/>
    <w:rsid w:val="00513E0E"/>
    <w:rsid w:val="00514E9C"/>
    <w:rsid w:val="005151BB"/>
    <w:rsid w:val="005172D0"/>
    <w:rsid w:val="00517871"/>
    <w:rsid w:val="00523032"/>
    <w:rsid w:val="00523447"/>
    <w:rsid w:val="0052710C"/>
    <w:rsid w:val="0052735A"/>
    <w:rsid w:val="0053155E"/>
    <w:rsid w:val="005344D3"/>
    <w:rsid w:val="00536ECF"/>
    <w:rsid w:val="00540DEF"/>
    <w:rsid w:val="00541D02"/>
    <w:rsid w:val="00545247"/>
    <w:rsid w:val="00545472"/>
    <w:rsid w:val="00545670"/>
    <w:rsid w:val="00545B47"/>
    <w:rsid w:val="005514D6"/>
    <w:rsid w:val="00551DC9"/>
    <w:rsid w:val="00552543"/>
    <w:rsid w:val="00553893"/>
    <w:rsid w:val="0055719D"/>
    <w:rsid w:val="005574F5"/>
    <w:rsid w:val="00561268"/>
    <w:rsid w:val="00561AE0"/>
    <w:rsid w:val="00563123"/>
    <w:rsid w:val="00564603"/>
    <w:rsid w:val="00565382"/>
    <w:rsid w:val="00566F22"/>
    <w:rsid w:val="005721DA"/>
    <w:rsid w:val="00572F38"/>
    <w:rsid w:val="00572FAA"/>
    <w:rsid w:val="0057479C"/>
    <w:rsid w:val="00574AFA"/>
    <w:rsid w:val="005809C7"/>
    <w:rsid w:val="0058253A"/>
    <w:rsid w:val="005831A5"/>
    <w:rsid w:val="00584998"/>
    <w:rsid w:val="00584EC3"/>
    <w:rsid w:val="00584F2E"/>
    <w:rsid w:val="0059247B"/>
    <w:rsid w:val="005A2974"/>
    <w:rsid w:val="005A349A"/>
    <w:rsid w:val="005A429D"/>
    <w:rsid w:val="005A6536"/>
    <w:rsid w:val="005A65C2"/>
    <w:rsid w:val="005A67E5"/>
    <w:rsid w:val="005A74AA"/>
    <w:rsid w:val="005A7E05"/>
    <w:rsid w:val="005B1557"/>
    <w:rsid w:val="005B5A55"/>
    <w:rsid w:val="005B5EF7"/>
    <w:rsid w:val="005B61E5"/>
    <w:rsid w:val="005C0C10"/>
    <w:rsid w:val="005C185A"/>
    <w:rsid w:val="005C2F7C"/>
    <w:rsid w:val="005C3487"/>
    <w:rsid w:val="005C3EC7"/>
    <w:rsid w:val="005C51FA"/>
    <w:rsid w:val="005C5EBD"/>
    <w:rsid w:val="005C69F3"/>
    <w:rsid w:val="005C6B00"/>
    <w:rsid w:val="005D2942"/>
    <w:rsid w:val="005D56C5"/>
    <w:rsid w:val="005D72BD"/>
    <w:rsid w:val="005D7944"/>
    <w:rsid w:val="005E06C5"/>
    <w:rsid w:val="005E18C6"/>
    <w:rsid w:val="005E4E9A"/>
    <w:rsid w:val="005E6D0B"/>
    <w:rsid w:val="005E6E85"/>
    <w:rsid w:val="005F0BAF"/>
    <w:rsid w:val="005F1094"/>
    <w:rsid w:val="005F2B7E"/>
    <w:rsid w:val="005F5E1F"/>
    <w:rsid w:val="006002CD"/>
    <w:rsid w:val="00600BC6"/>
    <w:rsid w:val="00604E57"/>
    <w:rsid w:val="0061470C"/>
    <w:rsid w:val="00614735"/>
    <w:rsid w:val="00615AB4"/>
    <w:rsid w:val="00616632"/>
    <w:rsid w:val="006172D8"/>
    <w:rsid w:val="0061776A"/>
    <w:rsid w:val="00617AF2"/>
    <w:rsid w:val="00621BE1"/>
    <w:rsid w:val="00623871"/>
    <w:rsid w:val="0062462B"/>
    <w:rsid w:val="006248F0"/>
    <w:rsid w:val="00625F49"/>
    <w:rsid w:val="00627370"/>
    <w:rsid w:val="006341EE"/>
    <w:rsid w:val="00634838"/>
    <w:rsid w:val="00635DA4"/>
    <w:rsid w:val="00636391"/>
    <w:rsid w:val="00637AA4"/>
    <w:rsid w:val="00637FDC"/>
    <w:rsid w:val="00640BFC"/>
    <w:rsid w:val="00641DB9"/>
    <w:rsid w:val="006458BE"/>
    <w:rsid w:val="00650706"/>
    <w:rsid w:val="00651632"/>
    <w:rsid w:val="00651E5A"/>
    <w:rsid w:val="00653003"/>
    <w:rsid w:val="00655A59"/>
    <w:rsid w:val="0065704B"/>
    <w:rsid w:val="00661A57"/>
    <w:rsid w:val="006627EB"/>
    <w:rsid w:val="00663504"/>
    <w:rsid w:val="00664400"/>
    <w:rsid w:val="006663CE"/>
    <w:rsid w:val="00666B5A"/>
    <w:rsid w:val="00666E34"/>
    <w:rsid w:val="0066765F"/>
    <w:rsid w:val="00670512"/>
    <w:rsid w:val="00670E5C"/>
    <w:rsid w:val="0067115D"/>
    <w:rsid w:val="006725C0"/>
    <w:rsid w:val="00674FF5"/>
    <w:rsid w:val="0067558E"/>
    <w:rsid w:val="00675E93"/>
    <w:rsid w:val="00677EFD"/>
    <w:rsid w:val="00680126"/>
    <w:rsid w:val="0068017C"/>
    <w:rsid w:val="00685A67"/>
    <w:rsid w:val="00686FF3"/>
    <w:rsid w:val="00687E7F"/>
    <w:rsid w:val="00693F98"/>
    <w:rsid w:val="00694E89"/>
    <w:rsid w:val="00696B67"/>
    <w:rsid w:val="0069789F"/>
    <w:rsid w:val="00697D10"/>
    <w:rsid w:val="006A42B4"/>
    <w:rsid w:val="006A46F4"/>
    <w:rsid w:val="006B1310"/>
    <w:rsid w:val="006B1E1D"/>
    <w:rsid w:val="006C0B70"/>
    <w:rsid w:val="006C342A"/>
    <w:rsid w:val="006C40A9"/>
    <w:rsid w:val="006C40C1"/>
    <w:rsid w:val="006C47FF"/>
    <w:rsid w:val="006C4EBD"/>
    <w:rsid w:val="006C5517"/>
    <w:rsid w:val="006C5748"/>
    <w:rsid w:val="006C5943"/>
    <w:rsid w:val="006D03EC"/>
    <w:rsid w:val="006D240F"/>
    <w:rsid w:val="006D28FB"/>
    <w:rsid w:val="006D65AB"/>
    <w:rsid w:val="006D6650"/>
    <w:rsid w:val="006E0596"/>
    <w:rsid w:val="006E1500"/>
    <w:rsid w:val="006E16AB"/>
    <w:rsid w:val="006E2229"/>
    <w:rsid w:val="006E2BFA"/>
    <w:rsid w:val="006E52D8"/>
    <w:rsid w:val="006E7B4C"/>
    <w:rsid w:val="006F1C2C"/>
    <w:rsid w:val="006F1E6D"/>
    <w:rsid w:val="006F471E"/>
    <w:rsid w:val="006F7741"/>
    <w:rsid w:val="00704F02"/>
    <w:rsid w:val="00705C8B"/>
    <w:rsid w:val="007069E6"/>
    <w:rsid w:val="0070746B"/>
    <w:rsid w:val="0071026A"/>
    <w:rsid w:val="00711026"/>
    <w:rsid w:val="00712CB9"/>
    <w:rsid w:val="0071712C"/>
    <w:rsid w:val="007212E8"/>
    <w:rsid w:val="007222AC"/>
    <w:rsid w:val="00722890"/>
    <w:rsid w:val="00723416"/>
    <w:rsid w:val="0072350A"/>
    <w:rsid w:val="0072456B"/>
    <w:rsid w:val="00725477"/>
    <w:rsid w:val="007320C7"/>
    <w:rsid w:val="00732D56"/>
    <w:rsid w:val="00734931"/>
    <w:rsid w:val="00735308"/>
    <w:rsid w:val="00737133"/>
    <w:rsid w:val="00737C26"/>
    <w:rsid w:val="00741845"/>
    <w:rsid w:val="00741F0F"/>
    <w:rsid w:val="0074472D"/>
    <w:rsid w:val="007458F1"/>
    <w:rsid w:val="00746D40"/>
    <w:rsid w:val="007477E2"/>
    <w:rsid w:val="0074798F"/>
    <w:rsid w:val="00750820"/>
    <w:rsid w:val="00750C95"/>
    <w:rsid w:val="00750CF3"/>
    <w:rsid w:val="0075432D"/>
    <w:rsid w:val="00754531"/>
    <w:rsid w:val="00757208"/>
    <w:rsid w:val="00757D2B"/>
    <w:rsid w:val="007618BD"/>
    <w:rsid w:val="00765B7B"/>
    <w:rsid w:val="00771FF6"/>
    <w:rsid w:val="00772460"/>
    <w:rsid w:val="007724D8"/>
    <w:rsid w:val="0077352E"/>
    <w:rsid w:val="0077643D"/>
    <w:rsid w:val="007765C0"/>
    <w:rsid w:val="00781C01"/>
    <w:rsid w:val="007860F0"/>
    <w:rsid w:val="00786DC0"/>
    <w:rsid w:val="00787B09"/>
    <w:rsid w:val="00790604"/>
    <w:rsid w:val="007909E4"/>
    <w:rsid w:val="00791D74"/>
    <w:rsid w:val="00792953"/>
    <w:rsid w:val="00793066"/>
    <w:rsid w:val="007936A2"/>
    <w:rsid w:val="007939FE"/>
    <w:rsid w:val="00794338"/>
    <w:rsid w:val="00794591"/>
    <w:rsid w:val="00796BFA"/>
    <w:rsid w:val="0079763D"/>
    <w:rsid w:val="00797951"/>
    <w:rsid w:val="00797CE1"/>
    <w:rsid w:val="007A00B8"/>
    <w:rsid w:val="007A1869"/>
    <w:rsid w:val="007A2783"/>
    <w:rsid w:val="007A3B0C"/>
    <w:rsid w:val="007A46D2"/>
    <w:rsid w:val="007A59B5"/>
    <w:rsid w:val="007A5C14"/>
    <w:rsid w:val="007A67D7"/>
    <w:rsid w:val="007B18E7"/>
    <w:rsid w:val="007B479C"/>
    <w:rsid w:val="007B5214"/>
    <w:rsid w:val="007B709F"/>
    <w:rsid w:val="007C3C83"/>
    <w:rsid w:val="007C4415"/>
    <w:rsid w:val="007C489D"/>
    <w:rsid w:val="007C5CCD"/>
    <w:rsid w:val="007C5ECC"/>
    <w:rsid w:val="007C6E8B"/>
    <w:rsid w:val="007D3008"/>
    <w:rsid w:val="007D34C8"/>
    <w:rsid w:val="007D3636"/>
    <w:rsid w:val="007D389D"/>
    <w:rsid w:val="007D4115"/>
    <w:rsid w:val="007D41E5"/>
    <w:rsid w:val="007D487A"/>
    <w:rsid w:val="007D4B37"/>
    <w:rsid w:val="007D6E9B"/>
    <w:rsid w:val="007E3216"/>
    <w:rsid w:val="007E4B9A"/>
    <w:rsid w:val="007F4046"/>
    <w:rsid w:val="007F4637"/>
    <w:rsid w:val="007F4703"/>
    <w:rsid w:val="007F4AA7"/>
    <w:rsid w:val="007F76D5"/>
    <w:rsid w:val="00800B52"/>
    <w:rsid w:val="0080312A"/>
    <w:rsid w:val="008117F3"/>
    <w:rsid w:val="00812165"/>
    <w:rsid w:val="00813A01"/>
    <w:rsid w:val="00814196"/>
    <w:rsid w:val="00817B4E"/>
    <w:rsid w:val="00822443"/>
    <w:rsid w:val="0082498B"/>
    <w:rsid w:val="00825527"/>
    <w:rsid w:val="00825BD1"/>
    <w:rsid w:val="0082625B"/>
    <w:rsid w:val="00826CEF"/>
    <w:rsid w:val="0083103F"/>
    <w:rsid w:val="008316F9"/>
    <w:rsid w:val="00836D26"/>
    <w:rsid w:val="00842DDA"/>
    <w:rsid w:val="00847681"/>
    <w:rsid w:val="0085085B"/>
    <w:rsid w:val="00851BB0"/>
    <w:rsid w:val="00854225"/>
    <w:rsid w:val="00855E58"/>
    <w:rsid w:val="00856B46"/>
    <w:rsid w:val="0086223F"/>
    <w:rsid w:val="0086252E"/>
    <w:rsid w:val="00862FF6"/>
    <w:rsid w:val="0086414F"/>
    <w:rsid w:val="00866105"/>
    <w:rsid w:val="008661A8"/>
    <w:rsid w:val="00866A5C"/>
    <w:rsid w:val="008678FD"/>
    <w:rsid w:val="00871C89"/>
    <w:rsid w:val="008729A6"/>
    <w:rsid w:val="0087397E"/>
    <w:rsid w:val="0087415E"/>
    <w:rsid w:val="008746A7"/>
    <w:rsid w:val="008779CC"/>
    <w:rsid w:val="00880A94"/>
    <w:rsid w:val="008818DF"/>
    <w:rsid w:val="008836D9"/>
    <w:rsid w:val="008858AC"/>
    <w:rsid w:val="00891A0F"/>
    <w:rsid w:val="00894F70"/>
    <w:rsid w:val="00896EBB"/>
    <w:rsid w:val="0089727D"/>
    <w:rsid w:val="008A0D26"/>
    <w:rsid w:val="008A43EA"/>
    <w:rsid w:val="008A4D7C"/>
    <w:rsid w:val="008A5F7E"/>
    <w:rsid w:val="008B2AC5"/>
    <w:rsid w:val="008B33D9"/>
    <w:rsid w:val="008B5F5C"/>
    <w:rsid w:val="008B733B"/>
    <w:rsid w:val="008B7632"/>
    <w:rsid w:val="008C118B"/>
    <w:rsid w:val="008C16B3"/>
    <w:rsid w:val="008C3B9F"/>
    <w:rsid w:val="008C4862"/>
    <w:rsid w:val="008C509C"/>
    <w:rsid w:val="008C7323"/>
    <w:rsid w:val="008D0255"/>
    <w:rsid w:val="008D0E84"/>
    <w:rsid w:val="008D1805"/>
    <w:rsid w:val="008D21EE"/>
    <w:rsid w:val="008D3479"/>
    <w:rsid w:val="008D438E"/>
    <w:rsid w:val="008D6E08"/>
    <w:rsid w:val="008D7710"/>
    <w:rsid w:val="008E08D5"/>
    <w:rsid w:val="008E2867"/>
    <w:rsid w:val="008E2EB4"/>
    <w:rsid w:val="008E3550"/>
    <w:rsid w:val="008E3D59"/>
    <w:rsid w:val="008E416F"/>
    <w:rsid w:val="008E4CBD"/>
    <w:rsid w:val="008E694F"/>
    <w:rsid w:val="008F0FBA"/>
    <w:rsid w:val="008F2F46"/>
    <w:rsid w:val="008F30A7"/>
    <w:rsid w:val="008F3EF7"/>
    <w:rsid w:val="008F45C9"/>
    <w:rsid w:val="008F51D4"/>
    <w:rsid w:val="00903834"/>
    <w:rsid w:val="00906331"/>
    <w:rsid w:val="00907272"/>
    <w:rsid w:val="00910020"/>
    <w:rsid w:val="0091091D"/>
    <w:rsid w:val="00912721"/>
    <w:rsid w:val="00914C00"/>
    <w:rsid w:val="00917309"/>
    <w:rsid w:val="00920456"/>
    <w:rsid w:val="00920D4D"/>
    <w:rsid w:val="00923665"/>
    <w:rsid w:val="00924055"/>
    <w:rsid w:val="0092431B"/>
    <w:rsid w:val="0092593B"/>
    <w:rsid w:val="0092718C"/>
    <w:rsid w:val="00930F05"/>
    <w:rsid w:val="00933032"/>
    <w:rsid w:val="00933572"/>
    <w:rsid w:val="0093799B"/>
    <w:rsid w:val="009408AD"/>
    <w:rsid w:val="0094589D"/>
    <w:rsid w:val="009465DA"/>
    <w:rsid w:val="00946FF6"/>
    <w:rsid w:val="0094716F"/>
    <w:rsid w:val="00947F9C"/>
    <w:rsid w:val="00956349"/>
    <w:rsid w:val="00960487"/>
    <w:rsid w:val="0096083E"/>
    <w:rsid w:val="009614C0"/>
    <w:rsid w:val="00961AAB"/>
    <w:rsid w:val="009620E3"/>
    <w:rsid w:val="00962AEC"/>
    <w:rsid w:val="00962B4F"/>
    <w:rsid w:val="00963DBA"/>
    <w:rsid w:val="009645CF"/>
    <w:rsid w:val="00965BBE"/>
    <w:rsid w:val="009673D3"/>
    <w:rsid w:val="00967DEB"/>
    <w:rsid w:val="00971524"/>
    <w:rsid w:val="0097207C"/>
    <w:rsid w:val="00977950"/>
    <w:rsid w:val="00982606"/>
    <w:rsid w:val="009838A1"/>
    <w:rsid w:val="009854F3"/>
    <w:rsid w:val="009918BE"/>
    <w:rsid w:val="0099590A"/>
    <w:rsid w:val="00997964"/>
    <w:rsid w:val="009A051F"/>
    <w:rsid w:val="009A2390"/>
    <w:rsid w:val="009A2598"/>
    <w:rsid w:val="009A4134"/>
    <w:rsid w:val="009A4AAE"/>
    <w:rsid w:val="009A4F8C"/>
    <w:rsid w:val="009A50B2"/>
    <w:rsid w:val="009A7C26"/>
    <w:rsid w:val="009A7E6F"/>
    <w:rsid w:val="009B35A6"/>
    <w:rsid w:val="009B3D0A"/>
    <w:rsid w:val="009B3EF2"/>
    <w:rsid w:val="009B5643"/>
    <w:rsid w:val="009B79FF"/>
    <w:rsid w:val="009C20B9"/>
    <w:rsid w:val="009C5FCA"/>
    <w:rsid w:val="009C6528"/>
    <w:rsid w:val="009C76C0"/>
    <w:rsid w:val="009C7887"/>
    <w:rsid w:val="009C7D5C"/>
    <w:rsid w:val="009D4264"/>
    <w:rsid w:val="009D676F"/>
    <w:rsid w:val="009E4F61"/>
    <w:rsid w:val="009E6F7C"/>
    <w:rsid w:val="009F27F5"/>
    <w:rsid w:val="009F5965"/>
    <w:rsid w:val="009F6ABE"/>
    <w:rsid w:val="009F7152"/>
    <w:rsid w:val="009F7A77"/>
    <w:rsid w:val="00A05DAE"/>
    <w:rsid w:val="00A162E7"/>
    <w:rsid w:val="00A17727"/>
    <w:rsid w:val="00A20191"/>
    <w:rsid w:val="00A20332"/>
    <w:rsid w:val="00A20D9F"/>
    <w:rsid w:val="00A22118"/>
    <w:rsid w:val="00A2312F"/>
    <w:rsid w:val="00A262E2"/>
    <w:rsid w:val="00A27DCA"/>
    <w:rsid w:val="00A30DF7"/>
    <w:rsid w:val="00A34EE2"/>
    <w:rsid w:val="00A37873"/>
    <w:rsid w:val="00A40443"/>
    <w:rsid w:val="00A406C6"/>
    <w:rsid w:val="00A42546"/>
    <w:rsid w:val="00A43E12"/>
    <w:rsid w:val="00A44458"/>
    <w:rsid w:val="00A466DF"/>
    <w:rsid w:val="00A5321A"/>
    <w:rsid w:val="00A534EE"/>
    <w:rsid w:val="00A5451A"/>
    <w:rsid w:val="00A5697A"/>
    <w:rsid w:val="00A6269C"/>
    <w:rsid w:val="00A64671"/>
    <w:rsid w:val="00A70C9A"/>
    <w:rsid w:val="00A75276"/>
    <w:rsid w:val="00A7668B"/>
    <w:rsid w:val="00A77467"/>
    <w:rsid w:val="00A80F8D"/>
    <w:rsid w:val="00A84376"/>
    <w:rsid w:val="00A879F3"/>
    <w:rsid w:val="00A9066D"/>
    <w:rsid w:val="00A926F9"/>
    <w:rsid w:val="00A929C1"/>
    <w:rsid w:val="00A95A9D"/>
    <w:rsid w:val="00A965EA"/>
    <w:rsid w:val="00AA16AF"/>
    <w:rsid w:val="00AA2860"/>
    <w:rsid w:val="00AA63EF"/>
    <w:rsid w:val="00AA645A"/>
    <w:rsid w:val="00AA6A31"/>
    <w:rsid w:val="00AA7894"/>
    <w:rsid w:val="00AB00BA"/>
    <w:rsid w:val="00AB0948"/>
    <w:rsid w:val="00AB0E36"/>
    <w:rsid w:val="00AB0F18"/>
    <w:rsid w:val="00AB287A"/>
    <w:rsid w:val="00AB2CEF"/>
    <w:rsid w:val="00AB3048"/>
    <w:rsid w:val="00AB3747"/>
    <w:rsid w:val="00AB6C8A"/>
    <w:rsid w:val="00AB6D8F"/>
    <w:rsid w:val="00AC0BD3"/>
    <w:rsid w:val="00AC2D73"/>
    <w:rsid w:val="00AC2F7C"/>
    <w:rsid w:val="00AC3723"/>
    <w:rsid w:val="00AC4742"/>
    <w:rsid w:val="00AC5C01"/>
    <w:rsid w:val="00AC7F85"/>
    <w:rsid w:val="00AD27E5"/>
    <w:rsid w:val="00AD2E1D"/>
    <w:rsid w:val="00AD33A4"/>
    <w:rsid w:val="00AD6509"/>
    <w:rsid w:val="00AD6E40"/>
    <w:rsid w:val="00AE02E2"/>
    <w:rsid w:val="00AE0891"/>
    <w:rsid w:val="00AE0907"/>
    <w:rsid w:val="00AE0A77"/>
    <w:rsid w:val="00AE21A7"/>
    <w:rsid w:val="00AE22F6"/>
    <w:rsid w:val="00AE2618"/>
    <w:rsid w:val="00AE484D"/>
    <w:rsid w:val="00AE4870"/>
    <w:rsid w:val="00AE5691"/>
    <w:rsid w:val="00AF00C9"/>
    <w:rsid w:val="00AF08BD"/>
    <w:rsid w:val="00AF1534"/>
    <w:rsid w:val="00AF1E27"/>
    <w:rsid w:val="00AF2382"/>
    <w:rsid w:val="00AF3BA5"/>
    <w:rsid w:val="00AF56A5"/>
    <w:rsid w:val="00B01055"/>
    <w:rsid w:val="00B02133"/>
    <w:rsid w:val="00B03D38"/>
    <w:rsid w:val="00B04A14"/>
    <w:rsid w:val="00B1072F"/>
    <w:rsid w:val="00B11948"/>
    <w:rsid w:val="00B12511"/>
    <w:rsid w:val="00B144E7"/>
    <w:rsid w:val="00B1759F"/>
    <w:rsid w:val="00B2105F"/>
    <w:rsid w:val="00B24162"/>
    <w:rsid w:val="00B24A8E"/>
    <w:rsid w:val="00B35B15"/>
    <w:rsid w:val="00B35C75"/>
    <w:rsid w:val="00B35D4D"/>
    <w:rsid w:val="00B361D1"/>
    <w:rsid w:val="00B368E9"/>
    <w:rsid w:val="00B3710E"/>
    <w:rsid w:val="00B414F1"/>
    <w:rsid w:val="00B41A2C"/>
    <w:rsid w:val="00B4640F"/>
    <w:rsid w:val="00B52A17"/>
    <w:rsid w:val="00B53C9C"/>
    <w:rsid w:val="00B5404D"/>
    <w:rsid w:val="00B555D2"/>
    <w:rsid w:val="00B574AB"/>
    <w:rsid w:val="00B6002C"/>
    <w:rsid w:val="00B60309"/>
    <w:rsid w:val="00B6097E"/>
    <w:rsid w:val="00B60EF9"/>
    <w:rsid w:val="00B619C5"/>
    <w:rsid w:val="00B6381F"/>
    <w:rsid w:val="00B66119"/>
    <w:rsid w:val="00B67857"/>
    <w:rsid w:val="00B71F5D"/>
    <w:rsid w:val="00B722D7"/>
    <w:rsid w:val="00B7407A"/>
    <w:rsid w:val="00B746C7"/>
    <w:rsid w:val="00B767F5"/>
    <w:rsid w:val="00B7793F"/>
    <w:rsid w:val="00B80CF5"/>
    <w:rsid w:val="00B8254F"/>
    <w:rsid w:val="00B86BEA"/>
    <w:rsid w:val="00B86C44"/>
    <w:rsid w:val="00B915FC"/>
    <w:rsid w:val="00B92D2C"/>
    <w:rsid w:val="00B93F77"/>
    <w:rsid w:val="00B94CD7"/>
    <w:rsid w:val="00B97965"/>
    <w:rsid w:val="00BA6554"/>
    <w:rsid w:val="00BB2D41"/>
    <w:rsid w:val="00BB32A8"/>
    <w:rsid w:val="00BB40AC"/>
    <w:rsid w:val="00BB4D71"/>
    <w:rsid w:val="00BB6540"/>
    <w:rsid w:val="00BB762F"/>
    <w:rsid w:val="00BC4123"/>
    <w:rsid w:val="00BD066B"/>
    <w:rsid w:val="00BD0B8E"/>
    <w:rsid w:val="00BD1CB9"/>
    <w:rsid w:val="00BD2940"/>
    <w:rsid w:val="00BD3763"/>
    <w:rsid w:val="00BD4113"/>
    <w:rsid w:val="00BD43A1"/>
    <w:rsid w:val="00BD77C6"/>
    <w:rsid w:val="00BE26D0"/>
    <w:rsid w:val="00BE44D2"/>
    <w:rsid w:val="00BE76CF"/>
    <w:rsid w:val="00BE7C13"/>
    <w:rsid w:val="00BE7ECE"/>
    <w:rsid w:val="00BF3D12"/>
    <w:rsid w:val="00BF5CE9"/>
    <w:rsid w:val="00BF6483"/>
    <w:rsid w:val="00BF6B89"/>
    <w:rsid w:val="00BF760E"/>
    <w:rsid w:val="00C00930"/>
    <w:rsid w:val="00C074E7"/>
    <w:rsid w:val="00C10A24"/>
    <w:rsid w:val="00C10B37"/>
    <w:rsid w:val="00C13799"/>
    <w:rsid w:val="00C16063"/>
    <w:rsid w:val="00C200A8"/>
    <w:rsid w:val="00C203AD"/>
    <w:rsid w:val="00C20859"/>
    <w:rsid w:val="00C21D98"/>
    <w:rsid w:val="00C23A12"/>
    <w:rsid w:val="00C30553"/>
    <w:rsid w:val="00C307CE"/>
    <w:rsid w:val="00C324D0"/>
    <w:rsid w:val="00C33B0B"/>
    <w:rsid w:val="00C366EF"/>
    <w:rsid w:val="00C36A2B"/>
    <w:rsid w:val="00C40A5D"/>
    <w:rsid w:val="00C43EC8"/>
    <w:rsid w:val="00C44820"/>
    <w:rsid w:val="00C4547C"/>
    <w:rsid w:val="00C474B1"/>
    <w:rsid w:val="00C5083E"/>
    <w:rsid w:val="00C53BE8"/>
    <w:rsid w:val="00C53C9F"/>
    <w:rsid w:val="00C5415B"/>
    <w:rsid w:val="00C54615"/>
    <w:rsid w:val="00C57F3D"/>
    <w:rsid w:val="00C608C6"/>
    <w:rsid w:val="00C61F38"/>
    <w:rsid w:val="00C65E00"/>
    <w:rsid w:val="00C66390"/>
    <w:rsid w:val="00C66C99"/>
    <w:rsid w:val="00C67EB1"/>
    <w:rsid w:val="00C705C7"/>
    <w:rsid w:val="00C75640"/>
    <w:rsid w:val="00C8192C"/>
    <w:rsid w:val="00C86FAD"/>
    <w:rsid w:val="00C879BF"/>
    <w:rsid w:val="00C90A24"/>
    <w:rsid w:val="00C90AC2"/>
    <w:rsid w:val="00C9228D"/>
    <w:rsid w:val="00C93FD5"/>
    <w:rsid w:val="00C96EEF"/>
    <w:rsid w:val="00CA10CC"/>
    <w:rsid w:val="00CA1D39"/>
    <w:rsid w:val="00CA3B59"/>
    <w:rsid w:val="00CA480D"/>
    <w:rsid w:val="00CA49EC"/>
    <w:rsid w:val="00CA6DE9"/>
    <w:rsid w:val="00CB03C7"/>
    <w:rsid w:val="00CB189A"/>
    <w:rsid w:val="00CB253C"/>
    <w:rsid w:val="00CB2AE1"/>
    <w:rsid w:val="00CB3003"/>
    <w:rsid w:val="00CB3461"/>
    <w:rsid w:val="00CB445B"/>
    <w:rsid w:val="00CC4076"/>
    <w:rsid w:val="00CC4DF3"/>
    <w:rsid w:val="00CC5A3F"/>
    <w:rsid w:val="00CD0EC0"/>
    <w:rsid w:val="00CD1A9D"/>
    <w:rsid w:val="00CD21A5"/>
    <w:rsid w:val="00CD5E95"/>
    <w:rsid w:val="00CE004A"/>
    <w:rsid w:val="00CE0483"/>
    <w:rsid w:val="00CE2388"/>
    <w:rsid w:val="00CE3869"/>
    <w:rsid w:val="00CE4255"/>
    <w:rsid w:val="00CE500D"/>
    <w:rsid w:val="00CE7BBA"/>
    <w:rsid w:val="00CF080F"/>
    <w:rsid w:val="00CF09E7"/>
    <w:rsid w:val="00CF2081"/>
    <w:rsid w:val="00CF22E1"/>
    <w:rsid w:val="00CF276A"/>
    <w:rsid w:val="00CF288A"/>
    <w:rsid w:val="00CF31D2"/>
    <w:rsid w:val="00CF35D8"/>
    <w:rsid w:val="00CF4B10"/>
    <w:rsid w:val="00CF583B"/>
    <w:rsid w:val="00CF5AA9"/>
    <w:rsid w:val="00CF7C47"/>
    <w:rsid w:val="00CF7D35"/>
    <w:rsid w:val="00D0158E"/>
    <w:rsid w:val="00D02144"/>
    <w:rsid w:val="00D0214E"/>
    <w:rsid w:val="00D02197"/>
    <w:rsid w:val="00D0301A"/>
    <w:rsid w:val="00D07B3E"/>
    <w:rsid w:val="00D235DB"/>
    <w:rsid w:val="00D25BB5"/>
    <w:rsid w:val="00D31B5D"/>
    <w:rsid w:val="00D3283F"/>
    <w:rsid w:val="00D350A0"/>
    <w:rsid w:val="00D3663F"/>
    <w:rsid w:val="00D36E65"/>
    <w:rsid w:val="00D40CFF"/>
    <w:rsid w:val="00D45832"/>
    <w:rsid w:val="00D45AB9"/>
    <w:rsid w:val="00D50B23"/>
    <w:rsid w:val="00D512EE"/>
    <w:rsid w:val="00D5362F"/>
    <w:rsid w:val="00D53F63"/>
    <w:rsid w:val="00D622D5"/>
    <w:rsid w:val="00D62D68"/>
    <w:rsid w:val="00D645AD"/>
    <w:rsid w:val="00D650AB"/>
    <w:rsid w:val="00D67079"/>
    <w:rsid w:val="00D722B5"/>
    <w:rsid w:val="00D75FEF"/>
    <w:rsid w:val="00D766CA"/>
    <w:rsid w:val="00D77349"/>
    <w:rsid w:val="00D77F5A"/>
    <w:rsid w:val="00D8213D"/>
    <w:rsid w:val="00D842FD"/>
    <w:rsid w:val="00D84C44"/>
    <w:rsid w:val="00D96A1B"/>
    <w:rsid w:val="00D97072"/>
    <w:rsid w:val="00DA04A0"/>
    <w:rsid w:val="00DA1644"/>
    <w:rsid w:val="00DA36C8"/>
    <w:rsid w:val="00DA3F45"/>
    <w:rsid w:val="00DA4D53"/>
    <w:rsid w:val="00DA4DC9"/>
    <w:rsid w:val="00DA5E4C"/>
    <w:rsid w:val="00DA654C"/>
    <w:rsid w:val="00DB0010"/>
    <w:rsid w:val="00DB3D02"/>
    <w:rsid w:val="00DB478F"/>
    <w:rsid w:val="00DB5B7A"/>
    <w:rsid w:val="00DB6F21"/>
    <w:rsid w:val="00DC0770"/>
    <w:rsid w:val="00DC17F8"/>
    <w:rsid w:val="00DC57A1"/>
    <w:rsid w:val="00DD1542"/>
    <w:rsid w:val="00DD30DA"/>
    <w:rsid w:val="00DD3B5A"/>
    <w:rsid w:val="00DD4896"/>
    <w:rsid w:val="00DD49F2"/>
    <w:rsid w:val="00DD5EC0"/>
    <w:rsid w:val="00DD7AC1"/>
    <w:rsid w:val="00DE1449"/>
    <w:rsid w:val="00DE3A70"/>
    <w:rsid w:val="00DE4656"/>
    <w:rsid w:val="00DE527C"/>
    <w:rsid w:val="00DE53B5"/>
    <w:rsid w:val="00DF1BC5"/>
    <w:rsid w:val="00DF1F74"/>
    <w:rsid w:val="00DF21EB"/>
    <w:rsid w:val="00DF6362"/>
    <w:rsid w:val="00E013C3"/>
    <w:rsid w:val="00E02F01"/>
    <w:rsid w:val="00E03DBD"/>
    <w:rsid w:val="00E06228"/>
    <w:rsid w:val="00E076F9"/>
    <w:rsid w:val="00E10672"/>
    <w:rsid w:val="00E108A4"/>
    <w:rsid w:val="00E112DA"/>
    <w:rsid w:val="00E12820"/>
    <w:rsid w:val="00E13690"/>
    <w:rsid w:val="00E16F58"/>
    <w:rsid w:val="00E17167"/>
    <w:rsid w:val="00E17257"/>
    <w:rsid w:val="00E1742D"/>
    <w:rsid w:val="00E21BF1"/>
    <w:rsid w:val="00E21CF8"/>
    <w:rsid w:val="00E22AA0"/>
    <w:rsid w:val="00E2437C"/>
    <w:rsid w:val="00E25402"/>
    <w:rsid w:val="00E25869"/>
    <w:rsid w:val="00E30723"/>
    <w:rsid w:val="00E30D0F"/>
    <w:rsid w:val="00E3177A"/>
    <w:rsid w:val="00E3656C"/>
    <w:rsid w:val="00E373F4"/>
    <w:rsid w:val="00E40336"/>
    <w:rsid w:val="00E41445"/>
    <w:rsid w:val="00E43695"/>
    <w:rsid w:val="00E438A5"/>
    <w:rsid w:val="00E43E7F"/>
    <w:rsid w:val="00E44BDF"/>
    <w:rsid w:val="00E459BF"/>
    <w:rsid w:val="00E46514"/>
    <w:rsid w:val="00E47BCE"/>
    <w:rsid w:val="00E50954"/>
    <w:rsid w:val="00E516EB"/>
    <w:rsid w:val="00E533A3"/>
    <w:rsid w:val="00E53D19"/>
    <w:rsid w:val="00E543D6"/>
    <w:rsid w:val="00E553E4"/>
    <w:rsid w:val="00E570D2"/>
    <w:rsid w:val="00E626AE"/>
    <w:rsid w:val="00E6300B"/>
    <w:rsid w:val="00E63F58"/>
    <w:rsid w:val="00E64092"/>
    <w:rsid w:val="00E64841"/>
    <w:rsid w:val="00E64BDE"/>
    <w:rsid w:val="00E701EF"/>
    <w:rsid w:val="00E70909"/>
    <w:rsid w:val="00E73A9C"/>
    <w:rsid w:val="00E73C8D"/>
    <w:rsid w:val="00E73E1F"/>
    <w:rsid w:val="00E760BF"/>
    <w:rsid w:val="00E76965"/>
    <w:rsid w:val="00E76F31"/>
    <w:rsid w:val="00E81BE7"/>
    <w:rsid w:val="00E8222E"/>
    <w:rsid w:val="00E830A3"/>
    <w:rsid w:val="00E86534"/>
    <w:rsid w:val="00E86D02"/>
    <w:rsid w:val="00E93B7B"/>
    <w:rsid w:val="00E95638"/>
    <w:rsid w:val="00E96431"/>
    <w:rsid w:val="00E9754F"/>
    <w:rsid w:val="00EA0200"/>
    <w:rsid w:val="00EA0769"/>
    <w:rsid w:val="00EA1A10"/>
    <w:rsid w:val="00EA27EA"/>
    <w:rsid w:val="00EA3EB2"/>
    <w:rsid w:val="00EA406A"/>
    <w:rsid w:val="00EA6417"/>
    <w:rsid w:val="00EA655E"/>
    <w:rsid w:val="00EA779D"/>
    <w:rsid w:val="00EB1B9F"/>
    <w:rsid w:val="00EB2EF2"/>
    <w:rsid w:val="00EB3AC7"/>
    <w:rsid w:val="00EB641F"/>
    <w:rsid w:val="00EC187D"/>
    <w:rsid w:val="00EC1A04"/>
    <w:rsid w:val="00EC275D"/>
    <w:rsid w:val="00EC356F"/>
    <w:rsid w:val="00EC3AEA"/>
    <w:rsid w:val="00EC45FA"/>
    <w:rsid w:val="00EC4EB2"/>
    <w:rsid w:val="00EC53BD"/>
    <w:rsid w:val="00EC6A20"/>
    <w:rsid w:val="00EC7D71"/>
    <w:rsid w:val="00ED0A57"/>
    <w:rsid w:val="00ED13F5"/>
    <w:rsid w:val="00ED16F5"/>
    <w:rsid w:val="00ED437B"/>
    <w:rsid w:val="00ED525F"/>
    <w:rsid w:val="00ED59F3"/>
    <w:rsid w:val="00ED70D6"/>
    <w:rsid w:val="00EE0730"/>
    <w:rsid w:val="00EE20C1"/>
    <w:rsid w:val="00EE2393"/>
    <w:rsid w:val="00EE2490"/>
    <w:rsid w:val="00EE5502"/>
    <w:rsid w:val="00EE58E1"/>
    <w:rsid w:val="00EE5B17"/>
    <w:rsid w:val="00EF2A15"/>
    <w:rsid w:val="00EF2FA7"/>
    <w:rsid w:val="00EF3745"/>
    <w:rsid w:val="00EF55AE"/>
    <w:rsid w:val="00EF687C"/>
    <w:rsid w:val="00F01B69"/>
    <w:rsid w:val="00F054C5"/>
    <w:rsid w:val="00F05B5A"/>
    <w:rsid w:val="00F07EBF"/>
    <w:rsid w:val="00F10F81"/>
    <w:rsid w:val="00F113CC"/>
    <w:rsid w:val="00F13784"/>
    <w:rsid w:val="00F1386F"/>
    <w:rsid w:val="00F13DFC"/>
    <w:rsid w:val="00F16B68"/>
    <w:rsid w:val="00F17965"/>
    <w:rsid w:val="00F20101"/>
    <w:rsid w:val="00F2075A"/>
    <w:rsid w:val="00F214DA"/>
    <w:rsid w:val="00F252CB"/>
    <w:rsid w:val="00F25611"/>
    <w:rsid w:val="00F25CE1"/>
    <w:rsid w:val="00F32331"/>
    <w:rsid w:val="00F32DA4"/>
    <w:rsid w:val="00F32DE8"/>
    <w:rsid w:val="00F41403"/>
    <w:rsid w:val="00F422BC"/>
    <w:rsid w:val="00F4535D"/>
    <w:rsid w:val="00F469EF"/>
    <w:rsid w:val="00F47911"/>
    <w:rsid w:val="00F500AE"/>
    <w:rsid w:val="00F50AC0"/>
    <w:rsid w:val="00F51959"/>
    <w:rsid w:val="00F521F3"/>
    <w:rsid w:val="00F530BC"/>
    <w:rsid w:val="00F53335"/>
    <w:rsid w:val="00F53B9B"/>
    <w:rsid w:val="00F53DF4"/>
    <w:rsid w:val="00F55D40"/>
    <w:rsid w:val="00F6014F"/>
    <w:rsid w:val="00F60B57"/>
    <w:rsid w:val="00F60E96"/>
    <w:rsid w:val="00F621A3"/>
    <w:rsid w:val="00F622E3"/>
    <w:rsid w:val="00F62A5B"/>
    <w:rsid w:val="00F62F4F"/>
    <w:rsid w:val="00F65E00"/>
    <w:rsid w:val="00F754E8"/>
    <w:rsid w:val="00F80843"/>
    <w:rsid w:val="00F8101C"/>
    <w:rsid w:val="00F81584"/>
    <w:rsid w:val="00F82C29"/>
    <w:rsid w:val="00F854BC"/>
    <w:rsid w:val="00F9650B"/>
    <w:rsid w:val="00F978F1"/>
    <w:rsid w:val="00FA1E63"/>
    <w:rsid w:val="00FA2AA6"/>
    <w:rsid w:val="00FA2DFB"/>
    <w:rsid w:val="00FB20CF"/>
    <w:rsid w:val="00FB6262"/>
    <w:rsid w:val="00FB6C43"/>
    <w:rsid w:val="00FC04E4"/>
    <w:rsid w:val="00FC1F0E"/>
    <w:rsid w:val="00FC220C"/>
    <w:rsid w:val="00FC3042"/>
    <w:rsid w:val="00FD0C6F"/>
    <w:rsid w:val="00FD0FFA"/>
    <w:rsid w:val="00FD14F2"/>
    <w:rsid w:val="00FD2299"/>
    <w:rsid w:val="00FD2524"/>
    <w:rsid w:val="00FD4968"/>
    <w:rsid w:val="00FD4C0C"/>
    <w:rsid w:val="00FE039A"/>
    <w:rsid w:val="00FE18AD"/>
    <w:rsid w:val="00FE1A0C"/>
    <w:rsid w:val="00FE219F"/>
    <w:rsid w:val="00FE5AE3"/>
    <w:rsid w:val="00FF10EA"/>
    <w:rsid w:val="00FF116C"/>
    <w:rsid w:val="00FF2817"/>
    <w:rsid w:val="00FF3003"/>
    <w:rsid w:val="00FF3C06"/>
    <w:rsid w:val="00FF3C95"/>
    <w:rsid w:val="00FF3D8F"/>
    <w:rsid w:val="00FF5656"/>
    <w:rsid w:val="00FF5767"/>
    <w:rsid w:val="00FF5D36"/>
    <w:rsid w:val="00FF73BD"/>
    <w:rsid w:val="00FF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9EB5F6"/>
  <w15:docId w15:val="{B9E03691-6078-40D9-8F8C-C525F20A8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宋体" w:hAnsi="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890"/>
    <w:rPr>
      <w:rFonts w:ascii="Book Antiqua" w:hAnsi="Book Antiqua"/>
      <w:lang w:eastAsia="es-ES"/>
    </w:rPr>
  </w:style>
  <w:style w:type="paragraph" w:styleId="1">
    <w:name w:val="heading 1"/>
    <w:basedOn w:val="a"/>
    <w:next w:val="a0"/>
    <w:qFormat/>
    <w:rsid w:val="00722890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2">
    <w:name w:val="heading 2"/>
    <w:basedOn w:val="a0"/>
    <w:next w:val="a0"/>
    <w:qFormat/>
    <w:rsid w:val="00722890"/>
    <w:pPr>
      <w:keepNext/>
      <w:keepLines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3">
    <w:name w:val="heading 3"/>
    <w:aliases w:val="Heading 3 - old,heading 3"/>
    <w:basedOn w:val="a0"/>
    <w:next w:val="a0"/>
    <w:link w:val="30"/>
    <w:qFormat/>
    <w:rsid w:val="00722890"/>
    <w:pPr>
      <w:keepNext/>
      <w:keepLines/>
      <w:ind w:left="0"/>
      <w:outlineLvl w:val="2"/>
    </w:pPr>
    <w:rPr>
      <w:b/>
      <w:sz w:val="24"/>
    </w:rPr>
  </w:style>
  <w:style w:type="paragraph" w:styleId="4">
    <w:name w:val="heading 4"/>
    <w:basedOn w:val="a0"/>
    <w:next w:val="a0"/>
    <w:link w:val="40"/>
    <w:qFormat/>
    <w:rsid w:val="00722890"/>
    <w:pPr>
      <w:keepNext/>
      <w:keepLines/>
      <w:numPr>
        <w:ilvl w:val="3"/>
        <w:numId w:val="3"/>
      </w:numPr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5">
    <w:name w:val="heading 5"/>
    <w:basedOn w:val="a0"/>
    <w:next w:val="a0"/>
    <w:qFormat/>
    <w:rsid w:val="00722890"/>
    <w:pPr>
      <w:keepNext/>
      <w:keepLines/>
      <w:outlineLvl w:val="4"/>
    </w:pPr>
    <w:rPr>
      <w:b/>
      <w:i/>
    </w:rPr>
  </w:style>
  <w:style w:type="paragraph" w:styleId="6">
    <w:name w:val="heading 6"/>
    <w:basedOn w:val="a"/>
    <w:next w:val="a1"/>
    <w:qFormat/>
    <w:rsid w:val="00722890"/>
    <w:pPr>
      <w:ind w:left="720"/>
      <w:outlineLvl w:val="5"/>
    </w:pPr>
    <w:rPr>
      <w:rFonts w:ascii="Times" w:hAnsi="Times"/>
      <w:u w:val="single"/>
    </w:rPr>
  </w:style>
  <w:style w:type="paragraph" w:styleId="7">
    <w:name w:val="heading 7"/>
    <w:basedOn w:val="a"/>
    <w:next w:val="a1"/>
    <w:qFormat/>
    <w:rsid w:val="00722890"/>
    <w:pPr>
      <w:ind w:left="720"/>
      <w:outlineLvl w:val="6"/>
    </w:pPr>
    <w:rPr>
      <w:rFonts w:ascii="Times" w:hAnsi="Times"/>
      <w:i/>
    </w:rPr>
  </w:style>
  <w:style w:type="paragraph" w:styleId="8">
    <w:name w:val="heading 8"/>
    <w:basedOn w:val="a"/>
    <w:next w:val="a1"/>
    <w:qFormat/>
    <w:rsid w:val="00722890"/>
    <w:pPr>
      <w:ind w:left="720"/>
      <w:outlineLvl w:val="7"/>
    </w:pPr>
    <w:rPr>
      <w:rFonts w:ascii="Times" w:hAnsi="Times"/>
      <w:i/>
    </w:rPr>
  </w:style>
  <w:style w:type="paragraph" w:styleId="9">
    <w:name w:val="heading 9"/>
    <w:basedOn w:val="a"/>
    <w:next w:val="a1"/>
    <w:qFormat/>
    <w:rsid w:val="00722890"/>
    <w:pPr>
      <w:ind w:left="720"/>
      <w:outlineLvl w:val="8"/>
    </w:pPr>
    <w:rPr>
      <w:rFonts w:ascii="Times" w:hAnsi="Times"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aliases w:val="Texto independiente Car Car Car Car,Texto independiente C... Car Car,body text1,body text2,body text3,bt,contents,body,正文文字,body text,?y?????,?y????×?,?y?????¡Á?,?y???,????,建议书标准,?y???????¨,?y???????¨¬?¡§|?,?y????????¡§???¡ì|?,?y?????¡§¡é?"/>
    <w:basedOn w:val="a"/>
    <w:link w:val="a5"/>
    <w:rsid w:val="00722890"/>
    <w:pPr>
      <w:spacing w:before="120" w:after="120"/>
      <w:ind w:left="2520"/>
    </w:pPr>
  </w:style>
  <w:style w:type="paragraph" w:styleId="a1">
    <w:name w:val="Normal Indent"/>
    <w:basedOn w:val="a"/>
    <w:rsid w:val="00722890"/>
    <w:pPr>
      <w:tabs>
        <w:tab w:val="left" w:pos="2880"/>
      </w:tabs>
      <w:ind w:left="1152"/>
    </w:pPr>
  </w:style>
  <w:style w:type="paragraph" w:styleId="50">
    <w:name w:val="toc 5"/>
    <w:basedOn w:val="a"/>
    <w:next w:val="a"/>
    <w:semiHidden/>
    <w:rsid w:val="00722890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722890"/>
  </w:style>
  <w:style w:type="paragraph" w:customStyle="1" w:styleId="Checklist">
    <w:name w:val="Checklist"/>
    <w:basedOn w:val="Bullet"/>
    <w:rsid w:val="00722890"/>
    <w:pPr>
      <w:ind w:left="3427" w:hanging="547"/>
    </w:pPr>
  </w:style>
  <w:style w:type="paragraph" w:customStyle="1" w:styleId="Bullet">
    <w:name w:val="Bullet"/>
    <w:basedOn w:val="a0"/>
    <w:rsid w:val="00722890"/>
    <w:pPr>
      <w:keepLines/>
      <w:numPr>
        <w:numId w:val="1"/>
      </w:numPr>
      <w:spacing w:before="60" w:after="60"/>
    </w:pPr>
  </w:style>
  <w:style w:type="paragraph" w:styleId="31">
    <w:name w:val="toc 3"/>
    <w:basedOn w:val="a"/>
    <w:next w:val="a"/>
    <w:uiPriority w:val="39"/>
    <w:rsid w:val="00722890"/>
    <w:pPr>
      <w:tabs>
        <w:tab w:val="right" w:leader="dot" w:pos="10080"/>
      </w:tabs>
      <w:ind w:left="2880"/>
    </w:pPr>
  </w:style>
  <w:style w:type="paragraph" w:styleId="20">
    <w:name w:val="toc 2"/>
    <w:basedOn w:val="a"/>
    <w:next w:val="a"/>
    <w:uiPriority w:val="39"/>
    <w:rsid w:val="00722890"/>
    <w:pPr>
      <w:tabs>
        <w:tab w:val="right" w:leader="dot" w:pos="10080"/>
      </w:tabs>
      <w:spacing w:before="120" w:after="120"/>
      <w:ind w:left="2520"/>
    </w:pPr>
  </w:style>
  <w:style w:type="paragraph" w:styleId="10">
    <w:name w:val="toc 1"/>
    <w:basedOn w:val="a"/>
    <w:next w:val="a"/>
    <w:uiPriority w:val="39"/>
    <w:rsid w:val="00722890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a6">
    <w:name w:val="footer"/>
    <w:aliases w:val="Footer1"/>
    <w:basedOn w:val="a"/>
    <w:link w:val="a7"/>
    <w:uiPriority w:val="99"/>
    <w:rsid w:val="00722890"/>
    <w:pPr>
      <w:tabs>
        <w:tab w:val="right" w:pos="7920"/>
      </w:tabs>
    </w:pPr>
    <w:rPr>
      <w:sz w:val="16"/>
    </w:rPr>
  </w:style>
  <w:style w:type="paragraph" w:styleId="a8">
    <w:name w:val="header"/>
    <w:aliases w:val="Cap_副标题,hdr,Cover Page,page-header,ph"/>
    <w:basedOn w:val="a"/>
    <w:link w:val="a9"/>
    <w:uiPriority w:val="99"/>
    <w:rsid w:val="00722890"/>
    <w:pPr>
      <w:tabs>
        <w:tab w:val="right" w:pos="10440"/>
      </w:tabs>
    </w:pPr>
    <w:rPr>
      <w:sz w:val="16"/>
    </w:rPr>
  </w:style>
  <w:style w:type="character" w:styleId="aa">
    <w:name w:val="footnote reference"/>
    <w:semiHidden/>
    <w:rsid w:val="00722890"/>
    <w:rPr>
      <w:position w:val="6"/>
      <w:sz w:val="16"/>
    </w:rPr>
  </w:style>
  <w:style w:type="paragraph" w:styleId="ab">
    <w:name w:val="footnote text"/>
    <w:basedOn w:val="a"/>
    <w:semiHidden/>
    <w:rsid w:val="00722890"/>
    <w:pPr>
      <w:spacing w:after="240"/>
      <w:ind w:hanging="720"/>
    </w:pPr>
  </w:style>
  <w:style w:type="paragraph" w:styleId="ac">
    <w:name w:val="Title"/>
    <w:qFormat/>
    <w:rsid w:val="00722890"/>
    <w:pPr>
      <w:keepLines/>
      <w:spacing w:after="120"/>
      <w:ind w:left="2520" w:right="720"/>
    </w:pPr>
    <w:rPr>
      <w:rFonts w:ascii="Book Antiqua" w:hAnsi="Book Antiqua"/>
      <w:sz w:val="48"/>
      <w:lang w:eastAsia="es-ES"/>
    </w:rPr>
  </w:style>
  <w:style w:type="paragraph" w:customStyle="1" w:styleId="tty132">
    <w:name w:val="tty132"/>
    <w:basedOn w:val="tty80"/>
    <w:rsid w:val="00722890"/>
    <w:rPr>
      <w:sz w:val="12"/>
    </w:rPr>
  </w:style>
  <w:style w:type="paragraph" w:customStyle="1" w:styleId="tty80">
    <w:name w:val="tty80"/>
    <w:basedOn w:val="a"/>
    <w:rsid w:val="00722890"/>
    <w:rPr>
      <w:rFonts w:ascii="Courier New" w:hAnsi="Courier New"/>
    </w:rPr>
  </w:style>
  <w:style w:type="paragraph" w:customStyle="1" w:styleId="hangingindent">
    <w:name w:val="hanging indent"/>
    <w:basedOn w:val="a0"/>
    <w:rsid w:val="00722890"/>
    <w:pPr>
      <w:keepLines/>
      <w:ind w:left="5400" w:hanging="2880"/>
    </w:pPr>
  </w:style>
  <w:style w:type="paragraph" w:customStyle="1" w:styleId="TableText">
    <w:name w:val="Table Text"/>
    <w:basedOn w:val="a"/>
    <w:rsid w:val="00722890"/>
    <w:pPr>
      <w:keepLines/>
    </w:pPr>
    <w:rPr>
      <w:sz w:val="16"/>
    </w:rPr>
  </w:style>
  <w:style w:type="paragraph" w:customStyle="1" w:styleId="NumberList">
    <w:name w:val="Number List"/>
    <w:basedOn w:val="a0"/>
    <w:rsid w:val="00722890"/>
    <w:pPr>
      <w:spacing w:before="60" w:after="60"/>
      <w:ind w:left="3240" w:hanging="360"/>
    </w:pPr>
  </w:style>
  <w:style w:type="paragraph" w:customStyle="1" w:styleId="HeadingBar">
    <w:name w:val="Heading Bar"/>
    <w:basedOn w:val="a"/>
    <w:next w:val="3"/>
    <w:rsid w:val="00722890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a0"/>
    <w:rsid w:val="00722890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tty80"/>
    <w:rsid w:val="00722890"/>
    <w:pPr>
      <w:ind w:right="-720"/>
    </w:pPr>
    <w:rPr>
      <w:sz w:val="8"/>
    </w:rPr>
  </w:style>
  <w:style w:type="paragraph" w:customStyle="1" w:styleId="TitleBar">
    <w:name w:val="Title Bar"/>
    <w:basedOn w:val="a"/>
    <w:rsid w:val="00722890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722890"/>
    <w:pPr>
      <w:ind w:left="2895"/>
    </w:pPr>
  </w:style>
  <w:style w:type="paragraph" w:customStyle="1" w:styleId="TOC1">
    <w:name w:val="TOC 标题1"/>
    <w:basedOn w:val="a"/>
    <w:rsid w:val="00722890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a2"/>
    <w:rsid w:val="00722890"/>
  </w:style>
  <w:style w:type="paragraph" w:customStyle="1" w:styleId="Legal">
    <w:name w:val="Legal"/>
    <w:basedOn w:val="a"/>
    <w:rsid w:val="00722890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rsid w:val="00722890"/>
    <w:rPr>
      <w:color w:val="0000FF"/>
    </w:rPr>
  </w:style>
  <w:style w:type="paragraph" w:customStyle="1" w:styleId="AIMNote">
    <w:name w:val="AIM Note"/>
    <w:basedOn w:val="a0"/>
    <w:rsid w:val="00722890"/>
    <w:pPr>
      <w:numPr>
        <w:ilvl w:val="2"/>
        <w:numId w:val="3"/>
      </w:num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right="5040"/>
    </w:pPr>
    <w:rPr>
      <w:vanish/>
    </w:rPr>
  </w:style>
  <w:style w:type="paragraph" w:customStyle="1" w:styleId="TableHeading">
    <w:name w:val="Table Heading"/>
    <w:basedOn w:val="TableText"/>
    <w:rsid w:val="00722890"/>
    <w:pPr>
      <w:spacing w:before="120" w:after="120"/>
    </w:pPr>
    <w:rPr>
      <w:b/>
    </w:rPr>
  </w:style>
  <w:style w:type="paragraph" w:styleId="ad">
    <w:name w:val="macro"/>
    <w:semiHidden/>
    <w:rsid w:val="0072289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eastAsia="es-ES"/>
    </w:rPr>
  </w:style>
  <w:style w:type="paragraph" w:styleId="41">
    <w:name w:val="toc 4"/>
    <w:basedOn w:val="a"/>
    <w:next w:val="a"/>
    <w:uiPriority w:val="39"/>
    <w:rsid w:val="00722890"/>
    <w:pPr>
      <w:tabs>
        <w:tab w:val="right" w:leader="dot" w:pos="10080"/>
      </w:tabs>
      <w:ind w:left="3240"/>
    </w:pPr>
    <w:rPr>
      <w:sz w:val="18"/>
    </w:rPr>
  </w:style>
  <w:style w:type="character" w:styleId="ae">
    <w:name w:val="page number"/>
    <w:basedOn w:val="a2"/>
    <w:rsid w:val="00722890"/>
  </w:style>
  <w:style w:type="paragraph" w:customStyle="1" w:styleId="RouteTitle">
    <w:name w:val="Route Title"/>
    <w:basedOn w:val="a"/>
    <w:rsid w:val="00722890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ac"/>
    <w:rsid w:val="00722890"/>
    <w:rPr>
      <w:smallCaps/>
    </w:rPr>
  </w:style>
  <w:style w:type="paragraph" w:customStyle="1" w:styleId="Note">
    <w:name w:val="Note"/>
    <w:basedOn w:val="a0"/>
    <w:rsid w:val="00722890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HelpNote">
    <w:name w:val="Help Note"/>
    <w:basedOn w:val="AIMNote"/>
    <w:rsid w:val="00722890"/>
    <w:pPr>
      <w:numPr>
        <w:ilvl w:val="0"/>
        <w:numId w:val="0"/>
      </w:numPr>
      <w:shd w:val="solid" w:color="00FF00" w:fill="auto"/>
      <w:ind w:left="1260" w:hanging="1260"/>
    </w:pPr>
  </w:style>
  <w:style w:type="paragraph" w:customStyle="1" w:styleId="scripts">
    <w:name w:val="scripts"/>
    <w:basedOn w:val="tty80"/>
    <w:rsid w:val="00722890"/>
    <w:pPr>
      <w:ind w:left="2880"/>
    </w:pPr>
    <w:rPr>
      <w:sz w:val="18"/>
    </w:rPr>
  </w:style>
  <w:style w:type="paragraph" w:customStyle="1" w:styleId="ICONHand">
    <w:name w:val="ICON Hand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11">
    <w:name w:val="标题1"/>
    <w:rsid w:val="00722890"/>
    <w:pPr>
      <w:keepLines/>
      <w:pBdr>
        <w:top w:val="single" w:sz="48" w:space="10" w:color="808080"/>
      </w:pBdr>
      <w:spacing w:before="120" w:after="120"/>
      <w:jc w:val="right"/>
    </w:pPr>
    <w:rPr>
      <w:rFonts w:ascii="Helvetica" w:hAnsi="Helvetica"/>
      <w:sz w:val="60"/>
      <w:lang w:eastAsia="es-ES"/>
    </w:rPr>
  </w:style>
  <w:style w:type="paragraph" w:customStyle="1" w:styleId="CoverLine">
    <w:name w:val="Cover Line"/>
    <w:basedOn w:val="a"/>
    <w:next w:val="af"/>
    <w:rsid w:val="00722890"/>
    <w:pPr>
      <w:pBdr>
        <w:top w:val="single" w:sz="24" w:space="1" w:color="auto"/>
      </w:pBdr>
    </w:pPr>
    <w:rPr>
      <w:rFonts w:ascii="Helvetica" w:hAnsi="Helvetica"/>
      <w:b/>
      <w:sz w:val="36"/>
    </w:rPr>
  </w:style>
  <w:style w:type="paragraph" w:styleId="af">
    <w:name w:val="Date"/>
    <w:basedOn w:val="a"/>
    <w:next w:val="1"/>
    <w:rsid w:val="00722890"/>
    <w:pPr>
      <w:spacing w:after="480"/>
    </w:pPr>
    <w:rPr>
      <w:rFonts w:ascii="Helvetica" w:hAnsi="Helvetica"/>
      <w:sz w:val="32"/>
    </w:rPr>
  </w:style>
  <w:style w:type="paragraph" w:customStyle="1" w:styleId="ModuleTitle">
    <w:name w:val="Module Title"/>
    <w:basedOn w:val="a"/>
    <w:next w:val="ModuleSub-title"/>
    <w:rsid w:val="00722890"/>
    <w:pPr>
      <w:spacing w:before="1200" w:after="1200"/>
      <w:jc w:val="right"/>
    </w:pPr>
    <w:rPr>
      <w:rFonts w:ascii="Helvetica" w:hAnsi="Helvetica"/>
      <w:sz w:val="52"/>
    </w:rPr>
  </w:style>
  <w:style w:type="paragraph" w:customStyle="1" w:styleId="ModuleSub-title">
    <w:name w:val="Module Sub-title"/>
    <w:basedOn w:val="a"/>
    <w:next w:val="2"/>
    <w:rsid w:val="00722890"/>
    <w:pPr>
      <w:jc w:val="center"/>
    </w:pPr>
    <w:rPr>
      <w:rFonts w:ascii="Helvetica" w:hAnsi="Helvetica"/>
      <w:sz w:val="36"/>
    </w:rPr>
  </w:style>
  <w:style w:type="paragraph" w:customStyle="1" w:styleId="BulletShade">
    <w:name w:val="Bullet Shade"/>
    <w:basedOn w:val="Bullet"/>
    <w:rsid w:val="00722890"/>
    <w:pPr>
      <w:shd w:val="pct10" w:color="auto" w:fill="auto"/>
      <w:spacing w:before="240" w:after="0"/>
      <w:ind w:left="720" w:hanging="720"/>
    </w:pPr>
    <w:rPr>
      <w:rFonts w:ascii="Helvetica" w:hAnsi="Helvetica"/>
      <w:sz w:val="36"/>
    </w:rPr>
  </w:style>
  <w:style w:type="paragraph" w:customStyle="1" w:styleId="Sub-Bullet">
    <w:name w:val="Sub-Bullet"/>
    <w:basedOn w:val="a"/>
    <w:rsid w:val="00722890"/>
    <w:pPr>
      <w:keepLines/>
      <w:spacing w:before="240"/>
      <w:ind w:left="1440" w:hanging="720"/>
    </w:pPr>
    <w:rPr>
      <w:rFonts w:ascii="Helvetica" w:hAnsi="Helvetica"/>
      <w:b/>
      <w:sz w:val="32"/>
    </w:rPr>
  </w:style>
  <w:style w:type="paragraph" w:customStyle="1" w:styleId="Definition">
    <w:name w:val="Definition"/>
    <w:basedOn w:val="a"/>
    <w:rsid w:val="00722890"/>
    <w:pPr>
      <w:keepLines/>
      <w:spacing w:before="480"/>
      <w:ind w:left="2880" w:hanging="2880"/>
    </w:pPr>
    <w:rPr>
      <w:rFonts w:ascii="Helvetica" w:hAnsi="Helvetica"/>
      <w:sz w:val="36"/>
    </w:rPr>
  </w:style>
  <w:style w:type="paragraph" w:customStyle="1" w:styleId="ClassTitle">
    <w:name w:val="Class Title"/>
    <w:basedOn w:val="1"/>
    <w:next w:val="ModuleSub-title"/>
    <w:rsid w:val="00722890"/>
    <w:pPr>
      <w:keepNext w:val="0"/>
      <w:tabs>
        <w:tab w:val="clear" w:pos="2520"/>
      </w:tabs>
      <w:spacing w:before="1440" w:after="1440"/>
      <w:ind w:left="2880"/>
      <w:jc w:val="right"/>
    </w:pPr>
    <w:rPr>
      <w:rFonts w:ascii="Helvetica" w:hAnsi="Helvetica"/>
      <w:b/>
      <w:sz w:val="48"/>
    </w:rPr>
  </w:style>
  <w:style w:type="paragraph" w:customStyle="1" w:styleId="header2">
    <w:name w:val="header 2"/>
    <w:basedOn w:val="2"/>
    <w:rsid w:val="00722890"/>
    <w:pPr>
      <w:keepNext w:val="0"/>
      <w:keepLines w:val="0"/>
      <w:pBdr>
        <w:top w:val="none" w:sz="0" w:space="0" w:color="auto"/>
      </w:pBdr>
      <w:spacing w:before="0" w:after="0" w:line="240" w:lineRule="atLeast"/>
      <w:jc w:val="center"/>
    </w:pPr>
    <w:rPr>
      <w:rFonts w:ascii="Helvetica" w:hAnsi="Helvetica"/>
      <w:sz w:val="36"/>
    </w:rPr>
  </w:style>
  <w:style w:type="paragraph" w:customStyle="1" w:styleId="ChapterIntro">
    <w:name w:val="Chapter Intro"/>
    <w:basedOn w:val="a0"/>
    <w:rsid w:val="00722890"/>
    <w:pPr>
      <w:ind w:left="0" w:right="1800"/>
    </w:pPr>
  </w:style>
  <w:style w:type="paragraph" w:customStyle="1" w:styleId="ICONLightBulb">
    <w:name w:val="ICON LightBulb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Document">
    <w:name w:val="ICON Document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Form">
    <w:name w:val="ICON Form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WarningSign1">
    <w:name w:val="ICON WarningSign1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Report">
    <w:name w:val="ICON Report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PICArrow">
    <w:name w:val="PIC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MgmtandControl">
    <w:name w:val="PIC Mgmt and Control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DownArrow">
    <w:name w:val="BMP Down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UpArrow">
    <w:name w:val="BMP Up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DownArrow1">
    <w:name w:val="BMP Down Arrow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UpArrow1">
    <w:name w:val="BMP Up Arrow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Document1">
    <w:name w:val="ICON Document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Report1">
    <w:name w:val="ICON Report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">
    <w:name w:val="ICON WarningSign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2">
    <w:name w:val="ICON WarningSign2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3">
    <w:name w:val="ICON WarningSign3"/>
    <w:rsid w:val="00722890"/>
    <w:pPr>
      <w:keepLines/>
    </w:pPr>
    <w:rPr>
      <w:rFonts w:ascii="Book Antiqua" w:hAnsi="Book Antiqua"/>
      <w:sz w:val="16"/>
      <w:lang w:eastAsia="es-ES"/>
    </w:rPr>
  </w:style>
  <w:style w:type="paragraph" w:customStyle="1" w:styleId="Sub-topic">
    <w:name w:val="Sub-topic"/>
    <w:basedOn w:val="a"/>
    <w:rsid w:val="00722890"/>
    <w:pPr>
      <w:ind w:left="720"/>
    </w:pPr>
    <w:rPr>
      <w:sz w:val="24"/>
    </w:rPr>
  </w:style>
  <w:style w:type="paragraph" w:customStyle="1" w:styleId="BMPCopyrightNotice">
    <w:name w:val="BMP Copyright Notice"/>
    <w:rsid w:val="00722890"/>
    <w:rPr>
      <w:rFonts w:ascii="Book Antiqua" w:hAnsi="Book Antiqua"/>
      <w:lang w:eastAsia="es-ES"/>
    </w:rPr>
  </w:style>
  <w:style w:type="paragraph" w:customStyle="1" w:styleId="PICOracleServices">
    <w:name w:val="PIC Oracle Services"/>
    <w:rsid w:val="00722890"/>
    <w:rPr>
      <w:rFonts w:ascii="Times New Roman" w:hAnsi="Times New Roman"/>
      <w:lang w:eastAsia="es-ES"/>
    </w:rPr>
  </w:style>
  <w:style w:type="paragraph" w:customStyle="1" w:styleId="PICOracleLogo">
    <w:name w:val="PIC Oracle Logo"/>
    <w:rsid w:val="00722890"/>
    <w:rPr>
      <w:rFonts w:ascii="Book Antiqua" w:hAnsi="Book Antiqua"/>
      <w:lang w:eastAsia="es-ES"/>
    </w:rPr>
  </w:style>
  <w:style w:type="paragraph" w:customStyle="1" w:styleId="PICCopyrightNotice">
    <w:name w:val="PIC Copyright Notice"/>
    <w:rsid w:val="00722890"/>
    <w:rPr>
      <w:rFonts w:ascii="Times New Roman" w:hAnsi="Times New Roman"/>
      <w:lang w:eastAsia="es-ES"/>
    </w:rPr>
  </w:style>
  <w:style w:type="paragraph" w:customStyle="1" w:styleId="Heading3">
    <w:name w:val="Heading3"/>
    <w:basedOn w:val="a"/>
    <w:rsid w:val="00722890"/>
    <w:rPr>
      <w:rFonts w:ascii="Times" w:hAnsi="Times"/>
      <w:noProof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ICAACopyright">
    <w:name w:val="PIC AACopyright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Welcome">
    <w:name w:val="PIC AAWelcome"/>
    <w:rsid w:val="00722890"/>
    <w:rPr>
      <w:rFonts w:ascii="Book Antiqua" w:hAnsi="Book Antiqua"/>
      <w:lang w:eastAsia="es-ES"/>
    </w:rPr>
  </w:style>
  <w:style w:type="paragraph" w:customStyle="1" w:styleId="PICAACompass">
    <w:name w:val="PIC AACompass"/>
    <w:rsid w:val="00722890"/>
    <w:rPr>
      <w:rFonts w:ascii="Times New Roman" w:hAnsi="Times New Roman"/>
      <w:lang w:eastAsia="es-ES"/>
    </w:rPr>
  </w:style>
  <w:style w:type="paragraph" w:customStyle="1" w:styleId="PICAAWelcome1">
    <w:name w:val="PIC AAWelcome1"/>
    <w:rsid w:val="00722890"/>
    <w:rPr>
      <w:rFonts w:ascii="Book Antiqua" w:hAnsi="Book Antiqua"/>
      <w:lang w:eastAsia="es-ES"/>
    </w:rPr>
  </w:style>
  <w:style w:type="paragraph" w:customStyle="1" w:styleId="PICAAWelcome2">
    <w:name w:val="PIC AAWelcome2"/>
    <w:rsid w:val="00722890"/>
    <w:rPr>
      <w:rFonts w:ascii="Book Antiqua" w:hAnsi="Book Antiqua"/>
      <w:lang w:eastAsia="es-ES"/>
    </w:rPr>
  </w:style>
  <w:style w:type="paragraph" w:customStyle="1" w:styleId="PICAAWelcome3">
    <w:name w:val="PIC AAWelcome3"/>
    <w:rsid w:val="00722890"/>
    <w:rPr>
      <w:rFonts w:ascii="Book Antiqua" w:hAnsi="Book Antiqua"/>
      <w:lang w:eastAsia="es-ES"/>
    </w:rPr>
  </w:style>
  <w:style w:type="paragraph" w:customStyle="1" w:styleId="PICAACompass1">
    <w:name w:val="PIC AACompass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2">
    <w:name w:val="PIC AACompass2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3">
    <w:name w:val="PIC AACompass3"/>
    <w:rsid w:val="00722890"/>
    <w:rPr>
      <w:rFonts w:ascii="Book Antiqua" w:hAnsi="Book Antiqua"/>
      <w:lang w:eastAsia="es-ES"/>
    </w:rPr>
  </w:style>
  <w:style w:type="paragraph" w:customStyle="1" w:styleId="PICAACompass4">
    <w:name w:val="PIC AACompass4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5">
    <w:name w:val="PIC AACompass5"/>
    <w:rsid w:val="00722890"/>
    <w:rPr>
      <w:rFonts w:ascii="Times New Roman" w:hAnsi="Times New Roman"/>
      <w:lang w:eastAsia="es-ES"/>
    </w:rPr>
  </w:style>
  <w:style w:type="paragraph" w:customStyle="1" w:styleId="PICAACompass6">
    <w:name w:val="PIC AACompass6"/>
    <w:rsid w:val="00722890"/>
    <w:rPr>
      <w:rFonts w:ascii="Times New Roman" w:hAnsi="Times New Roman"/>
      <w:lang w:eastAsia="es-ES"/>
    </w:rPr>
  </w:style>
  <w:style w:type="paragraph" w:customStyle="1" w:styleId="pp">
    <w:name w:val="pp"/>
    <w:basedOn w:val="a"/>
    <w:rsid w:val="00722890"/>
    <w:pPr>
      <w:spacing w:before="240"/>
    </w:pPr>
    <w:rPr>
      <w:rFonts w:ascii="Arial" w:hAnsi="Arial"/>
    </w:rPr>
  </w:style>
  <w:style w:type="paragraph" w:styleId="af0">
    <w:name w:val="caption"/>
    <w:basedOn w:val="a"/>
    <w:next w:val="a"/>
    <w:qFormat/>
    <w:rsid w:val="00722890"/>
    <w:pPr>
      <w:spacing w:before="120" w:after="120"/>
    </w:pPr>
    <w:rPr>
      <w:b/>
    </w:rPr>
  </w:style>
  <w:style w:type="paragraph" w:styleId="af1">
    <w:name w:val="Body Text Indent"/>
    <w:basedOn w:val="a"/>
    <w:rsid w:val="00722890"/>
    <w:pPr>
      <w:spacing w:after="120"/>
      <w:ind w:left="360"/>
    </w:pPr>
  </w:style>
  <w:style w:type="paragraph" w:customStyle="1" w:styleId="Input">
    <w:name w:val="Input"/>
    <w:basedOn w:val="a"/>
    <w:rsid w:val="00722890"/>
    <w:pPr>
      <w:ind w:left="270" w:hanging="270"/>
    </w:pPr>
    <w:rPr>
      <w:rFonts w:ascii="Times New Roman" w:hAnsi="Times New Roman"/>
      <w:color w:val="FF0000"/>
    </w:rPr>
  </w:style>
  <w:style w:type="paragraph" w:customStyle="1" w:styleId="HeadingB">
    <w:name w:val="Heading B"/>
    <w:basedOn w:val="3"/>
    <w:rsid w:val="00722890"/>
  </w:style>
  <w:style w:type="paragraph" w:styleId="af2">
    <w:name w:val="Document Map"/>
    <w:basedOn w:val="a"/>
    <w:semiHidden/>
    <w:rsid w:val="00722890"/>
    <w:pPr>
      <w:shd w:val="clear" w:color="auto" w:fill="000080"/>
    </w:pPr>
    <w:rPr>
      <w:rFonts w:ascii="Tahoma" w:hAnsi="Tahoma"/>
    </w:rPr>
  </w:style>
  <w:style w:type="character" w:styleId="af3">
    <w:name w:val="Hyperlink"/>
    <w:uiPriority w:val="99"/>
    <w:rsid w:val="00722890"/>
    <w:rPr>
      <w:color w:val="0000FF"/>
      <w:u w:val="single"/>
    </w:rPr>
  </w:style>
  <w:style w:type="character" w:styleId="af4">
    <w:name w:val="FollowedHyperlink"/>
    <w:rsid w:val="00722890"/>
    <w:rPr>
      <w:color w:val="800080"/>
      <w:u w:val="single"/>
    </w:rPr>
  </w:style>
  <w:style w:type="paragraph" w:customStyle="1" w:styleId="Blockquote">
    <w:name w:val="Blockquote"/>
    <w:basedOn w:val="a"/>
    <w:rsid w:val="00722890"/>
    <w:pPr>
      <w:spacing w:before="100" w:after="100"/>
      <w:ind w:left="360" w:right="360"/>
    </w:pPr>
    <w:rPr>
      <w:rFonts w:ascii="Times New Roman" w:hAnsi="Times New Roman"/>
      <w:snapToGrid w:val="0"/>
      <w:sz w:val="24"/>
      <w:lang w:eastAsia="en-US"/>
    </w:rPr>
  </w:style>
  <w:style w:type="paragraph" w:customStyle="1" w:styleId="TextoindependienteArial">
    <w:name w:val="Texto independiente + Arial"/>
    <w:basedOn w:val="a0"/>
    <w:rsid w:val="00722890"/>
    <w:pPr>
      <w:tabs>
        <w:tab w:val="num" w:pos="1440"/>
      </w:tabs>
      <w:ind w:left="1440" w:hanging="360"/>
    </w:pPr>
    <w:rPr>
      <w:rFonts w:ascii="Arial" w:hAnsi="Arial"/>
      <w:snapToGrid w:val="0"/>
    </w:rPr>
  </w:style>
  <w:style w:type="paragraph" w:customStyle="1" w:styleId="TextoindependienteArialIzquierda444cm">
    <w:name w:val="Texto independiente + Arial + Izquierda:  4.44 cm"/>
    <w:aliases w:val="Primera línea:   cm"/>
    <w:basedOn w:val="TextoindependienteArial"/>
    <w:rsid w:val="00722890"/>
    <w:pPr>
      <w:tabs>
        <w:tab w:val="clear" w:pos="1440"/>
      </w:tabs>
      <w:ind w:left="2520" w:firstLine="0"/>
    </w:pPr>
  </w:style>
  <w:style w:type="paragraph" w:styleId="21">
    <w:name w:val="List Bullet 2"/>
    <w:basedOn w:val="a"/>
    <w:autoRedefine/>
    <w:rsid w:val="00722890"/>
    <w:pPr>
      <w:tabs>
        <w:tab w:val="num" w:pos="643"/>
      </w:tabs>
      <w:ind w:left="643" w:hanging="360"/>
    </w:pPr>
  </w:style>
  <w:style w:type="paragraph" w:styleId="af5">
    <w:name w:val="Normal (Web)"/>
    <w:basedOn w:val="a"/>
    <w:uiPriority w:val="99"/>
    <w:rsid w:val="00722890"/>
    <w:pPr>
      <w:spacing w:before="100" w:after="100"/>
    </w:pPr>
    <w:rPr>
      <w:rFonts w:ascii="Times New Roman" w:hAnsi="Times New Roman"/>
      <w:color w:val="000000"/>
      <w:sz w:val="24"/>
      <w:lang w:val="es-MX"/>
    </w:rPr>
  </w:style>
  <w:style w:type="character" w:customStyle="1" w:styleId="Textoindependiente">
    <w:name w:val="Texto independiente"/>
    <w:aliases w:val="Texto independiente Car Car Car Car1,Texto independiente C... Car Car Car"/>
    <w:rsid w:val="00722890"/>
    <w:rPr>
      <w:rFonts w:ascii="Book Antiqua" w:hAnsi="Book Antiqua"/>
      <w:noProof w:val="0"/>
      <w:lang w:val="en-US" w:eastAsia="es-MX" w:bidi="ar-SA"/>
    </w:rPr>
  </w:style>
  <w:style w:type="character" w:customStyle="1" w:styleId="NumberListArialCarCar">
    <w:name w:val="Number List + Arial Car Car"/>
    <w:rsid w:val="00722890"/>
    <w:rPr>
      <w:rFonts w:ascii="Arial" w:hAnsi="Arial"/>
      <w:noProof w:val="0"/>
      <w:snapToGrid w:val="0"/>
      <w:lang w:val="en-US" w:eastAsia="es-MX" w:bidi="ar-SA"/>
    </w:rPr>
  </w:style>
  <w:style w:type="paragraph" w:customStyle="1" w:styleId="NumberListArialCar">
    <w:name w:val="Number List + Arial Car"/>
    <w:basedOn w:val="a0"/>
    <w:rsid w:val="00722890"/>
    <w:rPr>
      <w:rFonts w:ascii="Arial" w:hAnsi="Arial"/>
      <w:snapToGrid w:val="0"/>
    </w:rPr>
  </w:style>
  <w:style w:type="character" w:customStyle="1" w:styleId="taskheader">
    <w:name w:val="taskheader"/>
    <w:basedOn w:val="a2"/>
    <w:rsid w:val="00236E5D"/>
  </w:style>
  <w:style w:type="paragraph" w:styleId="af6">
    <w:name w:val="Balloon Text"/>
    <w:basedOn w:val="a"/>
    <w:semiHidden/>
    <w:rsid w:val="009C20B9"/>
    <w:rPr>
      <w:sz w:val="18"/>
      <w:szCs w:val="18"/>
    </w:rPr>
  </w:style>
  <w:style w:type="character" w:customStyle="1" w:styleId="40">
    <w:name w:val="标题 4 字符"/>
    <w:link w:val="4"/>
    <w:rsid w:val="00AD33A4"/>
    <w:rPr>
      <w:rFonts w:ascii="Book Antiqua" w:hAnsi="Book Antiqua"/>
      <w:b/>
      <w:lang w:eastAsia="es-ES"/>
    </w:rPr>
  </w:style>
  <w:style w:type="character" w:customStyle="1" w:styleId="a5">
    <w:name w:val="正文文本 字符"/>
    <w:aliases w:val="Texto independiente Car Car Car Car 字符,Texto independiente C... Car Car 字符,body text1 字符,body text2 字符,body text3 字符,bt 字符,contents 字符,body 字符,正文文字 字符,body text 字符,?y????? 字符,?y????×? 字符,?y?????¡Á? 字符,?y??? 字符,???? 字符,建议书标准 字符,?y???????¨ 字符"/>
    <w:link w:val="a0"/>
    <w:rsid w:val="00AD33A4"/>
    <w:rPr>
      <w:rFonts w:ascii="Book Antiqua" w:hAnsi="Book Antiqua"/>
      <w:lang w:eastAsia="es-ES"/>
    </w:rPr>
  </w:style>
  <w:style w:type="character" w:styleId="af7">
    <w:name w:val="annotation reference"/>
    <w:uiPriority w:val="99"/>
    <w:rsid w:val="00812165"/>
    <w:rPr>
      <w:sz w:val="21"/>
      <w:szCs w:val="21"/>
    </w:rPr>
  </w:style>
  <w:style w:type="paragraph" w:styleId="af8">
    <w:name w:val="annotation text"/>
    <w:basedOn w:val="a"/>
    <w:link w:val="af9"/>
    <w:uiPriority w:val="99"/>
    <w:rsid w:val="00812165"/>
  </w:style>
  <w:style w:type="character" w:customStyle="1" w:styleId="af9">
    <w:name w:val="批注文字 字符"/>
    <w:link w:val="af8"/>
    <w:uiPriority w:val="99"/>
    <w:rsid w:val="00812165"/>
    <w:rPr>
      <w:rFonts w:ascii="Book Antiqua" w:hAnsi="Book Antiqua"/>
      <w:lang w:eastAsia="es-ES"/>
    </w:rPr>
  </w:style>
  <w:style w:type="paragraph" w:styleId="afa">
    <w:name w:val="annotation subject"/>
    <w:basedOn w:val="af8"/>
    <w:next w:val="af8"/>
    <w:link w:val="afb"/>
    <w:rsid w:val="00AF00C9"/>
    <w:rPr>
      <w:b/>
      <w:bCs/>
    </w:rPr>
  </w:style>
  <w:style w:type="character" w:customStyle="1" w:styleId="afb">
    <w:name w:val="批注主题 字符"/>
    <w:link w:val="afa"/>
    <w:rsid w:val="00AF00C9"/>
    <w:rPr>
      <w:rFonts w:ascii="Book Antiqua" w:hAnsi="Book Antiqua"/>
      <w:b/>
      <w:bCs/>
      <w:lang w:eastAsia="es-ES"/>
    </w:rPr>
  </w:style>
  <w:style w:type="character" w:customStyle="1" w:styleId="a9">
    <w:name w:val="页眉 字符"/>
    <w:aliases w:val="Cap_副标题 字符,hdr 字符,Cover Page 字符,page-header 字符,ph 字符"/>
    <w:link w:val="a8"/>
    <w:uiPriority w:val="99"/>
    <w:rsid w:val="00855E58"/>
    <w:rPr>
      <w:rFonts w:ascii="Book Antiqua" w:hAnsi="Book Antiqua"/>
      <w:sz w:val="16"/>
      <w:lang w:eastAsia="es-ES"/>
    </w:rPr>
  </w:style>
  <w:style w:type="character" w:customStyle="1" w:styleId="a7">
    <w:name w:val="页脚 字符"/>
    <w:aliases w:val="Footer1 字符"/>
    <w:link w:val="a6"/>
    <w:uiPriority w:val="99"/>
    <w:rsid w:val="00855E58"/>
    <w:rPr>
      <w:rFonts w:ascii="Book Antiqua" w:hAnsi="Book Antiqua"/>
      <w:sz w:val="16"/>
      <w:lang w:eastAsia="es-ES"/>
    </w:rPr>
  </w:style>
  <w:style w:type="character" w:customStyle="1" w:styleId="30">
    <w:name w:val="标题 3 字符"/>
    <w:aliases w:val="Heading 3 - old 字符,heading 3 字符"/>
    <w:basedOn w:val="a2"/>
    <w:link w:val="3"/>
    <w:rsid w:val="00A466DF"/>
    <w:rPr>
      <w:rFonts w:ascii="Book Antiqua" w:hAnsi="Book Antiqua"/>
      <w:b/>
      <w:sz w:val="24"/>
      <w:lang w:eastAsia="es-ES"/>
    </w:rPr>
  </w:style>
  <w:style w:type="table" w:styleId="afc">
    <w:name w:val="Table Grid"/>
    <w:basedOn w:val="a3"/>
    <w:rsid w:val="00E53D19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List Paragraph"/>
    <w:basedOn w:val="a"/>
    <w:link w:val="afe"/>
    <w:uiPriority w:val="34"/>
    <w:qFormat/>
    <w:rsid w:val="00B6002C"/>
    <w:pPr>
      <w:widowControl w:val="0"/>
      <w:ind w:firstLineChars="200" w:firstLine="420"/>
      <w:jc w:val="both"/>
    </w:pPr>
    <w:rPr>
      <w:rFonts w:ascii="Times New Roman" w:hAnsi="Times New Roman"/>
      <w:kern w:val="2"/>
      <w:sz w:val="21"/>
      <w:szCs w:val="24"/>
      <w:lang w:eastAsia="zh-CN"/>
    </w:rPr>
  </w:style>
  <w:style w:type="paragraph" w:customStyle="1" w:styleId="text">
    <w:name w:val="text"/>
    <w:basedOn w:val="a"/>
    <w:link w:val="textChar"/>
    <w:rsid w:val="00B6002C"/>
    <w:pPr>
      <w:widowControl w:val="0"/>
      <w:ind w:firstLineChars="200" w:firstLine="200"/>
      <w:jc w:val="both"/>
    </w:pPr>
    <w:rPr>
      <w:rFonts w:ascii="Arial" w:hAnsi="Arial"/>
      <w:kern w:val="2"/>
      <w:lang w:eastAsia="zh-CN"/>
    </w:rPr>
  </w:style>
  <w:style w:type="character" w:customStyle="1" w:styleId="textChar">
    <w:name w:val="text Char"/>
    <w:link w:val="text"/>
    <w:rsid w:val="00B6002C"/>
    <w:rPr>
      <w:rFonts w:ascii="Arial" w:hAnsi="Arial"/>
      <w:kern w:val="2"/>
    </w:rPr>
  </w:style>
  <w:style w:type="character" w:customStyle="1" w:styleId="afe">
    <w:name w:val="列出段落 字符"/>
    <w:basedOn w:val="a2"/>
    <w:link w:val="afd"/>
    <w:uiPriority w:val="34"/>
    <w:rsid w:val="00260055"/>
    <w:rPr>
      <w:rFonts w:ascii="Times New Roman" w:hAnsi="Times New Roman"/>
      <w:kern w:val="2"/>
      <w:sz w:val="21"/>
      <w:szCs w:val="24"/>
    </w:rPr>
  </w:style>
  <w:style w:type="table" w:customStyle="1" w:styleId="12">
    <w:name w:val="网格型1"/>
    <w:basedOn w:val="a3"/>
    <w:next w:val="afc"/>
    <w:rsid w:val="00F4535D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D389D"/>
    <w:pPr>
      <w:tabs>
        <w:tab w:val="clear" w:pos="2520"/>
      </w:tabs>
      <w:spacing w:before="340" w:after="330" w:line="578" w:lineRule="auto"/>
      <w:ind w:right="0"/>
      <w:outlineLvl w:val="9"/>
    </w:pPr>
    <w:rPr>
      <w:b/>
      <w:bCs/>
      <w:kern w:val="44"/>
      <w:sz w:val="44"/>
      <w:szCs w:val="44"/>
    </w:rPr>
  </w:style>
  <w:style w:type="paragraph" w:customStyle="1" w:styleId="Style3Right017">
    <w:name w:val="Style 样式 标题 3 + 黑体 + Right:  0.17&quot;"/>
    <w:basedOn w:val="a"/>
    <w:rsid w:val="007D389D"/>
    <w:pPr>
      <w:keepNext/>
      <w:spacing w:before="120" w:after="60" w:line="312" w:lineRule="auto"/>
      <w:ind w:left="720" w:right="245" w:hanging="2160"/>
      <w:outlineLvl w:val="2"/>
    </w:pPr>
    <w:rPr>
      <w:rFonts w:ascii="Arial" w:eastAsia="黑体" w:hAnsi="Arial"/>
      <w:sz w:val="28"/>
      <w:lang w:eastAsia="zh-CN"/>
    </w:rPr>
  </w:style>
  <w:style w:type="paragraph" w:customStyle="1" w:styleId="aff">
    <w:name w:val="首页项目名称"/>
    <w:basedOn w:val="a"/>
    <w:next w:val="aff0"/>
    <w:rsid w:val="00472620"/>
    <w:pPr>
      <w:widowControl w:val="0"/>
      <w:spacing w:line="312" w:lineRule="atLeast"/>
      <w:jc w:val="center"/>
    </w:pPr>
    <w:rPr>
      <w:rFonts w:ascii="Arial" w:hAnsi="Arial" w:cs="宋体"/>
      <w:b/>
      <w:bCs/>
      <w:kern w:val="2"/>
      <w:sz w:val="52"/>
      <w:lang w:eastAsia="zh-CN"/>
    </w:rPr>
  </w:style>
  <w:style w:type="paragraph" w:styleId="aff0">
    <w:name w:val="Body Text First Indent"/>
    <w:basedOn w:val="a0"/>
    <w:link w:val="aff1"/>
    <w:rsid w:val="00472620"/>
    <w:pPr>
      <w:spacing w:before="0"/>
      <w:ind w:left="0" w:firstLineChars="100" w:firstLine="420"/>
    </w:pPr>
  </w:style>
  <w:style w:type="character" w:customStyle="1" w:styleId="aff1">
    <w:name w:val="正文首行缩进 字符"/>
    <w:basedOn w:val="a5"/>
    <w:link w:val="aff0"/>
    <w:rsid w:val="00472620"/>
    <w:rPr>
      <w:rFonts w:ascii="Book Antiqua" w:hAnsi="Book Antiqu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0285">
          <w:marLeft w:val="0"/>
          <w:marRight w:val="0"/>
          <w:marTop w:val="0"/>
          <w:marBottom w:val="0"/>
          <w:divBdr>
            <w:top w:val="none" w:sz="0" w:space="2" w:color="auto"/>
            <w:left w:val="none" w:sz="0" w:space="2" w:color="auto"/>
            <w:bottom w:val="none" w:sz="0" w:space="2" w:color="auto"/>
            <w:right w:val="none" w:sz="0" w:space="2" w:color="auto"/>
          </w:divBdr>
        </w:div>
        <w:div w:id="170173401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281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423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6623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001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8987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052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1595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3136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16530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ersonal\MYDOCU~1\OM2\Projects\Elma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BC5B6-328F-4FDE-82F1-C4B7F0365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Elma</Template>
  <TotalTime>1829</TotalTime>
  <Pages>13</Pages>
  <Words>562</Words>
  <Characters>3210</Characters>
  <Application>Microsoft Office Word</Application>
  <DocSecurity>0</DocSecurity>
  <Lines>26</Lines>
  <Paragraphs>7</Paragraphs>
  <ScaleCrop>false</ScaleCrop>
  <Company>Oracle Corp</Company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用户操作手册</dc:title>
  <dc:subject>用户操作手册</dc:subject>
  <dc:creator>刘世界</dc:creator>
  <cp:keywords>User Manual</cp:keywords>
  <dc:description>Copyright © 2013, HAND Corporation.  All rights reserved.</dc:description>
  <cp:lastModifiedBy>Eva Li</cp:lastModifiedBy>
  <cp:revision>13</cp:revision>
  <cp:lastPrinted>2007-07-17T07:04:00Z</cp:lastPrinted>
  <dcterms:created xsi:type="dcterms:W3CDTF">2021-09-27T02:35:00Z</dcterms:created>
  <dcterms:modified xsi:type="dcterms:W3CDTF">2021-10-26T02:29:00Z</dcterms:modified>
  <cp:category>UG</cp:category>
  <cp:contentStatus>Approved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ate">
    <vt:filetime>2015-12-15T16:00:00Z</vt:filetime>
  </property>
  <property fmtid="{D5CDD505-2E9C-101B-9397-08002B2CF9AE}" pid="3" name="UpdateDate">
    <vt:filetime>2015-12-15T16:00:00Z</vt:filetime>
  </property>
  <property fmtid="{D5CDD505-2E9C-101B-9397-08002B2CF9AE}" pid="4" name="Version">
    <vt:lpwstr>1.0</vt:lpwstr>
  </property>
</Properties>
</file>